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78"/>
        <w:gridCol w:w="5864"/>
        <w:gridCol w:w="2930"/>
      </w:tblGrid>
      <w:tr w:rsidR="00951FFD" w:rsidRPr="009C15BC" w14:paraId="14A375CC" w14:textId="77777777" w:rsidTr="007A0934">
        <w:trPr>
          <w:trHeight w:val="982"/>
        </w:trPr>
        <w:tc>
          <w:tcPr>
            <w:tcW w:w="591" w:type="pct"/>
            <w:vAlign w:val="center"/>
          </w:tcPr>
          <w:p w14:paraId="7C1FBAAA" w14:textId="77C1218F" w:rsidR="00951FFD" w:rsidRPr="009C15BC" w:rsidRDefault="00147A13" w:rsidP="007A0934">
            <w:pPr>
              <w:spacing w:line="276" w:lineRule="auto"/>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7316D53" wp14:editId="4E3BE517">
                  <wp:extent cx="648000" cy="6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_logo_whitebg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2940" w:type="pct"/>
            <w:vAlign w:val="center"/>
          </w:tcPr>
          <w:p w14:paraId="68491972" w14:textId="77777777" w:rsidR="00951FFD" w:rsidRPr="009C15BC" w:rsidRDefault="00951FFD" w:rsidP="007A0934">
            <w:pPr>
              <w:spacing w:line="276" w:lineRule="auto"/>
              <w:rPr>
                <w:rFonts w:ascii="Times  New Roman" w:hAnsi="Times  New Roman"/>
                <w:color w:val="003B7A"/>
                <w:sz w:val="26"/>
                <w:szCs w:val="26"/>
              </w:rPr>
            </w:pPr>
            <w:r w:rsidRPr="009C15BC">
              <w:rPr>
                <w:rFonts w:ascii="Times  New Roman" w:hAnsi="Times  New Roman"/>
                <w:color w:val="003B7A"/>
                <w:sz w:val="26"/>
                <w:szCs w:val="26"/>
              </w:rPr>
              <w:t>THU DUC COLLEGE OF TECHNOLOGY</w:t>
            </w:r>
          </w:p>
          <w:p w14:paraId="576216D6" w14:textId="77777777" w:rsidR="00951FFD" w:rsidRPr="009C15BC" w:rsidRDefault="00951FFD" w:rsidP="007A0934">
            <w:pPr>
              <w:spacing w:line="276" w:lineRule="auto"/>
              <w:rPr>
                <w:rFonts w:ascii="Times  New Roman" w:hAnsi="Times  New Roman"/>
                <w:color w:val="003B7A"/>
                <w:sz w:val="26"/>
                <w:szCs w:val="26"/>
              </w:rPr>
            </w:pPr>
            <w:r w:rsidRPr="009C15BC">
              <w:rPr>
                <w:rFonts w:ascii="Times  New Roman" w:hAnsi="Times  New Roman"/>
                <w:color w:val="003B7A"/>
                <w:sz w:val="26"/>
                <w:szCs w:val="26"/>
              </w:rPr>
              <w:t>Faculty of Information Technology</w:t>
            </w:r>
          </w:p>
        </w:tc>
        <w:tc>
          <w:tcPr>
            <w:tcW w:w="1469" w:type="pct"/>
            <w:vAlign w:val="center"/>
          </w:tcPr>
          <w:p w14:paraId="6912E336" w14:textId="77777777" w:rsidR="00951FFD" w:rsidRPr="009C15BC" w:rsidRDefault="00951FFD" w:rsidP="007A0934">
            <w:pPr>
              <w:spacing w:line="276" w:lineRule="auto"/>
              <w:jc w:val="right"/>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193008DD" wp14:editId="62D0B723">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Pr="009C15BC">
              <w:rPr>
                <w:rFonts w:ascii="Times  New Roman" w:hAnsi="Times  New Roman"/>
                <w:sz w:val="26"/>
                <w:szCs w:val="26"/>
              </w:rPr>
              <w:t xml:space="preserve">     </w:t>
            </w:r>
            <w:r w:rsidRPr="009C15BC">
              <w:rPr>
                <w:rFonts w:ascii="Times  New Roman" w:hAnsi="Times  New Roman"/>
                <w:noProof/>
                <w:sz w:val="26"/>
                <w:szCs w:val="26"/>
                <w:lang w:val="en-US"/>
              </w:rPr>
              <w:drawing>
                <wp:inline distT="0" distB="0" distL="0" distR="0" wp14:anchorId="7C0EA409" wp14:editId="58B7E3CE">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951FFD" w:rsidRPr="009C15BC" w14:paraId="15B968E7" w14:textId="77777777" w:rsidTr="007A0934">
        <w:trPr>
          <w:trHeight w:val="77"/>
        </w:trPr>
        <w:tc>
          <w:tcPr>
            <w:tcW w:w="591" w:type="pct"/>
            <w:tcBorders>
              <w:bottom w:val="dotted" w:sz="4" w:space="0" w:color="808080" w:themeColor="background1" w:themeShade="80"/>
            </w:tcBorders>
            <w:vAlign w:val="center"/>
          </w:tcPr>
          <w:p w14:paraId="5DEACB27" w14:textId="77777777" w:rsidR="00951FFD" w:rsidRPr="009C15BC" w:rsidRDefault="00951FFD" w:rsidP="007A0934">
            <w:pPr>
              <w:spacing w:line="276" w:lineRule="auto"/>
              <w:rPr>
                <w:rFonts w:ascii="Times  New Roman" w:hAnsi="Times  New Roman"/>
                <w:sz w:val="26"/>
                <w:szCs w:val="26"/>
              </w:rPr>
            </w:pPr>
          </w:p>
        </w:tc>
        <w:tc>
          <w:tcPr>
            <w:tcW w:w="2940" w:type="pct"/>
            <w:tcBorders>
              <w:bottom w:val="dotted" w:sz="4" w:space="0" w:color="808080" w:themeColor="background1" w:themeShade="80"/>
            </w:tcBorders>
            <w:vAlign w:val="center"/>
          </w:tcPr>
          <w:p w14:paraId="13809247" w14:textId="77777777" w:rsidR="00951FFD" w:rsidRPr="009C15BC" w:rsidRDefault="00951FFD" w:rsidP="007A0934">
            <w:pPr>
              <w:spacing w:line="276" w:lineRule="auto"/>
              <w:rPr>
                <w:rFonts w:ascii="Times  New Roman" w:hAnsi="Times  New Roman"/>
                <w:color w:val="003B7A"/>
                <w:sz w:val="26"/>
                <w:szCs w:val="26"/>
              </w:rPr>
            </w:pPr>
          </w:p>
        </w:tc>
        <w:tc>
          <w:tcPr>
            <w:tcW w:w="1469" w:type="pct"/>
            <w:tcBorders>
              <w:bottom w:val="dotted" w:sz="4" w:space="0" w:color="808080" w:themeColor="background1" w:themeShade="80"/>
            </w:tcBorders>
            <w:vAlign w:val="center"/>
          </w:tcPr>
          <w:p w14:paraId="467871FA" w14:textId="77777777" w:rsidR="00951FFD" w:rsidRPr="009C15BC" w:rsidRDefault="00951FFD" w:rsidP="007A0934">
            <w:pPr>
              <w:spacing w:line="276" w:lineRule="auto"/>
              <w:jc w:val="right"/>
              <w:rPr>
                <w:rFonts w:ascii="Times  New Roman" w:hAnsi="Times  New Roman"/>
                <w:sz w:val="26"/>
                <w:szCs w:val="26"/>
              </w:rPr>
            </w:pPr>
          </w:p>
        </w:tc>
      </w:tr>
    </w:tbl>
    <w:p w14:paraId="04FA1AAC" w14:textId="77777777" w:rsidR="00951FFD" w:rsidRPr="009C15BC" w:rsidRDefault="00951FFD" w:rsidP="00951FFD">
      <w:pPr>
        <w:rPr>
          <w:rFonts w:ascii="Times  New Roman" w:hAnsi="Times  New Roman"/>
          <w:sz w:val="26"/>
          <w:szCs w:val="26"/>
        </w:rPr>
      </w:pPr>
    </w:p>
    <w:p w14:paraId="09DDE72B" w14:textId="77777777" w:rsidR="00951FFD" w:rsidRPr="009C15BC" w:rsidRDefault="00951FFD" w:rsidP="00951FFD">
      <w:pPr>
        <w:rPr>
          <w:rFonts w:ascii="Times  New Roman" w:hAnsi="Times  New Roman"/>
          <w:sz w:val="26"/>
          <w:szCs w:val="26"/>
        </w:rPr>
      </w:pPr>
    </w:p>
    <w:p w14:paraId="1D004714" w14:textId="35AB1249" w:rsidR="00951FFD" w:rsidRPr="009C15BC" w:rsidRDefault="00A20CEC" w:rsidP="00A836E4">
      <w:pPr>
        <w:rPr>
          <w:rFonts w:ascii="Times  New Roman" w:hAnsi="Times  New Roman"/>
          <w:sz w:val="26"/>
          <w:szCs w:val="26"/>
        </w:rPr>
      </w:pPr>
      <w:r w:rsidRPr="009C15BC">
        <w:rPr>
          <w:rFonts w:ascii="Times  New Roman" w:hAnsi="Times  New Roman"/>
          <w:color w:val="003B7A"/>
          <w:sz w:val="26"/>
          <w:szCs w:val="26"/>
        </w:rPr>
        <w:t>TRIỂN KHAI HỆ THỐNG PHẦN MỀM</w:t>
      </w:r>
    </w:p>
    <w:p w14:paraId="4B579F95" w14:textId="77777777" w:rsidR="00951FFD" w:rsidRPr="009C15BC" w:rsidRDefault="00951FFD" w:rsidP="00951FFD">
      <w:pPr>
        <w:spacing w:line="276" w:lineRule="auto"/>
        <w:rPr>
          <w:rFonts w:ascii="Times  New Roman" w:hAnsi="Times  New Roman"/>
          <w:sz w:val="26"/>
          <w:szCs w:val="26"/>
        </w:rPr>
      </w:pPr>
    </w:p>
    <w:p w14:paraId="36DD5458" w14:textId="3109D608" w:rsidR="00951FFD" w:rsidRPr="009C15BC" w:rsidRDefault="00951FFD" w:rsidP="00951FFD">
      <w:pPr>
        <w:spacing w:line="276" w:lineRule="auto"/>
        <w:rPr>
          <w:rFonts w:ascii="Times  New Roman" w:hAnsi="Times  New Roman"/>
          <w:sz w:val="26"/>
          <w:szCs w:val="26"/>
          <w:lang w:val="en-US"/>
        </w:rPr>
      </w:pPr>
      <w:r w:rsidRPr="009C15BC">
        <w:rPr>
          <w:rFonts w:ascii="Times  New Roman" w:hAnsi="Times  New Roman"/>
          <w:sz w:val="26"/>
          <w:szCs w:val="26"/>
        </w:rPr>
        <w:t xml:space="preserve">Project Name   |   </w:t>
      </w:r>
      <w:r w:rsidR="00A20CEC" w:rsidRPr="009C15BC">
        <w:rPr>
          <w:rFonts w:ascii="Times  New Roman" w:hAnsi="Times  New Roman"/>
          <w:sz w:val="26"/>
          <w:szCs w:val="26"/>
          <w:lang w:val="en-US"/>
        </w:rPr>
        <w:t>Website bán điện thoại</w:t>
      </w:r>
    </w:p>
    <w:p w14:paraId="63F97B99" w14:textId="55E843EF" w:rsidR="00951FFD" w:rsidRPr="009C15BC" w:rsidRDefault="00951FFD" w:rsidP="00951FFD">
      <w:pPr>
        <w:spacing w:line="276" w:lineRule="auto"/>
        <w:rPr>
          <w:rFonts w:ascii="Times  New Roman" w:hAnsi="Times  New Roman"/>
          <w:sz w:val="26"/>
          <w:szCs w:val="26"/>
        </w:rPr>
      </w:pPr>
      <w:r w:rsidRPr="009C15BC">
        <w:rPr>
          <w:rFonts w:ascii="Times  New Roman" w:hAnsi="Times  New Roman"/>
          <w:sz w:val="26"/>
          <w:szCs w:val="26"/>
        </w:rPr>
        <w:t xml:space="preserve">Version              |  </w:t>
      </w:r>
      <w:r w:rsidR="00A20CEC" w:rsidRPr="009C15BC">
        <w:rPr>
          <w:rFonts w:ascii="Times  New Roman" w:hAnsi="Times  New Roman"/>
          <w:sz w:val="26"/>
          <w:szCs w:val="26"/>
        </w:rPr>
        <w:t xml:space="preserve"> 1.0</w:t>
      </w:r>
    </w:p>
    <w:p w14:paraId="75078F4B" w14:textId="77777777" w:rsidR="00951FFD" w:rsidRPr="009C15BC" w:rsidRDefault="00951FFD" w:rsidP="00951FFD">
      <w:pPr>
        <w:spacing w:line="276" w:lineRule="auto"/>
        <w:rPr>
          <w:rFonts w:ascii="Times  New Roman" w:hAnsi="Times  New Roman"/>
          <w:sz w:val="26"/>
          <w:szCs w:val="26"/>
        </w:rPr>
      </w:pPr>
    </w:p>
    <w:p w14:paraId="65D8AEC4" w14:textId="12E4F6BF" w:rsidR="00951FFD" w:rsidRPr="009C15BC" w:rsidRDefault="008C5ECC" w:rsidP="00951FFD">
      <w:pPr>
        <w:spacing w:line="276" w:lineRule="auto"/>
        <w:rPr>
          <w:rFonts w:ascii="Times  New Roman" w:hAnsi="Times  New Roman"/>
          <w:sz w:val="26"/>
          <w:szCs w:val="26"/>
          <w:lang w:val="en-US"/>
        </w:rPr>
      </w:pPr>
      <w:r w:rsidRPr="009C15BC">
        <w:rPr>
          <w:rFonts w:ascii="Times  New Roman" w:hAnsi="Times  New Roman"/>
          <w:sz w:val="26"/>
          <w:szCs w:val="26"/>
          <w:lang w:val="en-US"/>
        </w:rPr>
        <w:t>Thành Viên:</w:t>
      </w:r>
    </w:p>
    <w:p w14:paraId="74DAB20F" w14:textId="41502D04" w:rsidR="008C5ECC" w:rsidRPr="009C15BC" w:rsidRDefault="008C5ECC" w:rsidP="00951FFD">
      <w:pPr>
        <w:spacing w:line="276" w:lineRule="auto"/>
        <w:rPr>
          <w:rFonts w:ascii="Times  New Roman" w:hAnsi="Times  New Roman"/>
          <w:sz w:val="26"/>
          <w:szCs w:val="26"/>
          <w:lang w:val="en-US"/>
        </w:rPr>
      </w:pPr>
      <w:r w:rsidRPr="009C15BC">
        <w:rPr>
          <w:rFonts w:ascii="Times  New Roman" w:hAnsi="Times  New Roman"/>
          <w:sz w:val="26"/>
          <w:szCs w:val="26"/>
          <w:lang w:val="en-US"/>
        </w:rPr>
        <w:tab/>
        <w:t>Trần Văn Xuân Triều</w:t>
      </w:r>
    </w:p>
    <w:p w14:paraId="3BDBBF1B" w14:textId="37E92CAD" w:rsidR="008C5ECC" w:rsidRPr="009C15BC" w:rsidRDefault="008C5ECC" w:rsidP="00951FFD">
      <w:pPr>
        <w:spacing w:line="276" w:lineRule="auto"/>
        <w:rPr>
          <w:rFonts w:ascii="Times  New Roman" w:hAnsi="Times  New Roman"/>
          <w:sz w:val="26"/>
          <w:szCs w:val="26"/>
          <w:lang w:val="en-US"/>
        </w:rPr>
      </w:pPr>
      <w:r w:rsidRPr="009C15BC">
        <w:rPr>
          <w:rFonts w:ascii="Times  New Roman" w:hAnsi="Times  New Roman"/>
          <w:sz w:val="26"/>
          <w:szCs w:val="26"/>
          <w:lang w:val="en-US"/>
        </w:rPr>
        <w:tab/>
        <w:t>Nguyễn Tiến Thành</w:t>
      </w:r>
    </w:p>
    <w:p w14:paraId="0763B9ED" w14:textId="2F1240E2" w:rsidR="008C5ECC" w:rsidRPr="009C15BC" w:rsidRDefault="008C5ECC" w:rsidP="00951FFD">
      <w:pPr>
        <w:spacing w:line="276" w:lineRule="auto"/>
        <w:rPr>
          <w:rFonts w:ascii="Times  New Roman" w:hAnsi="Times  New Roman"/>
          <w:sz w:val="26"/>
          <w:szCs w:val="26"/>
          <w:lang w:val="en-US"/>
        </w:rPr>
      </w:pPr>
      <w:r w:rsidRPr="009C15BC">
        <w:rPr>
          <w:rFonts w:ascii="Times  New Roman" w:hAnsi="Times  New Roman"/>
          <w:sz w:val="26"/>
          <w:szCs w:val="26"/>
          <w:lang w:val="en-US"/>
        </w:rPr>
        <w:tab/>
        <w:t>Trương Hoàng Huy</w:t>
      </w:r>
    </w:p>
    <w:p w14:paraId="6238EA9C" w14:textId="77777777" w:rsidR="00951FFD" w:rsidRPr="009C15BC" w:rsidRDefault="00951FFD" w:rsidP="00951FFD">
      <w:pPr>
        <w:spacing w:line="276" w:lineRule="auto"/>
        <w:rPr>
          <w:rFonts w:ascii="Times  New Roman" w:hAnsi="Times  New Roman"/>
          <w:sz w:val="26"/>
          <w:szCs w:val="26"/>
        </w:rPr>
      </w:pPr>
    </w:p>
    <w:p w14:paraId="18A8640E" w14:textId="77777777" w:rsidR="00951FFD" w:rsidRPr="009C15BC" w:rsidRDefault="00951FFD" w:rsidP="00951FFD">
      <w:pPr>
        <w:spacing w:line="276" w:lineRule="auto"/>
        <w:rPr>
          <w:rFonts w:ascii="Times  New Roman" w:hAnsi="Times  New Roman"/>
          <w:sz w:val="26"/>
          <w:szCs w:val="26"/>
        </w:rPr>
        <w:sectPr w:rsidR="00951FFD" w:rsidRPr="009C15BC" w:rsidSect="00951FFD">
          <w:footerReference w:type="default" r:id="rId11"/>
          <w:pgSz w:w="12240" w:h="15840" w:code="1"/>
          <w:pgMar w:top="1134" w:right="1134" w:bottom="1134" w:left="1134" w:header="720" w:footer="720" w:gutter="0"/>
          <w:pgNumType w:start="1"/>
          <w:cols w:space="720"/>
          <w:titlePg/>
          <w:docGrid w:linePitch="326"/>
        </w:sectPr>
      </w:pPr>
    </w:p>
    <w:p w14:paraId="474CE247" w14:textId="1E0701FF" w:rsidR="002714A6" w:rsidRPr="009C15BC" w:rsidRDefault="00A20CEC" w:rsidP="002714A6">
      <w:pPr>
        <w:pStyle w:val="Title"/>
        <w:rPr>
          <w:rFonts w:ascii="Times  New Roman" w:hAnsi="Times  New Roman"/>
          <w:b w:val="0"/>
          <w:color w:val="000000" w:themeColor="text1"/>
          <w:sz w:val="26"/>
          <w:szCs w:val="26"/>
          <w:lang w:val="en-US"/>
        </w:rPr>
      </w:pPr>
      <w:r w:rsidRPr="009C15BC">
        <w:rPr>
          <w:rFonts w:ascii="Times  New Roman" w:hAnsi="Times  New Roman"/>
          <w:b w:val="0"/>
          <w:color w:val="000000" w:themeColor="text1"/>
          <w:sz w:val="26"/>
          <w:szCs w:val="26"/>
          <w:lang w:val="en-US"/>
        </w:rPr>
        <w:lastRenderedPageBreak/>
        <w:t>Mục Lục</w:t>
      </w:r>
    </w:p>
    <w:p w14:paraId="037DBC4D" w14:textId="728C70AF" w:rsidR="002714A6" w:rsidRPr="009C15BC" w:rsidRDefault="002714A6" w:rsidP="002714A6">
      <w:pPr>
        <w:pStyle w:val="BodyText"/>
        <w:rPr>
          <w:rFonts w:ascii="Times  New Roman" w:hAnsi="Times  New Roman"/>
          <w:color w:val="000000" w:themeColor="text1"/>
          <w:sz w:val="26"/>
          <w:szCs w:val="26"/>
          <w:lang w:val="en-US"/>
        </w:rPr>
      </w:pPr>
    </w:p>
    <w:sdt>
      <w:sdtPr>
        <w:rPr>
          <w:rFonts w:ascii="Times  New Roman" w:eastAsia="Times New Roman" w:hAnsi="Times  New Roman" w:cs="Times New Roman"/>
          <w:color w:val="auto"/>
          <w:sz w:val="26"/>
          <w:szCs w:val="26"/>
          <w:lang w:val="vi-VN"/>
        </w:rPr>
        <w:id w:val="-759523205"/>
        <w:docPartObj>
          <w:docPartGallery w:val="Table of Contents"/>
          <w:docPartUnique/>
        </w:docPartObj>
      </w:sdtPr>
      <w:sdtEndPr>
        <w:rPr>
          <w:noProof/>
        </w:rPr>
      </w:sdtEndPr>
      <w:sdtContent>
        <w:p w14:paraId="4E4E8785" w14:textId="14800217" w:rsidR="009C15BC" w:rsidRPr="009C15BC" w:rsidRDefault="009C15BC">
          <w:pPr>
            <w:pStyle w:val="TOCHeading"/>
            <w:rPr>
              <w:rFonts w:ascii="Times  New Roman" w:hAnsi="Times  New Roman" w:hint="eastAsia"/>
              <w:sz w:val="26"/>
              <w:szCs w:val="26"/>
              <w:lang w:val="vi-VN"/>
            </w:rPr>
          </w:pPr>
        </w:p>
        <w:p w14:paraId="25E320E5" w14:textId="4F8F947C" w:rsidR="009D01A5" w:rsidRDefault="009C15BC">
          <w:pPr>
            <w:pStyle w:val="TOC1"/>
            <w:rPr>
              <w:rFonts w:asciiTheme="minorHAnsi" w:eastAsiaTheme="minorEastAsia" w:hAnsiTheme="minorHAnsi" w:cstheme="minorBidi"/>
              <w:noProof/>
              <w:sz w:val="22"/>
              <w:szCs w:val="22"/>
              <w:lang w:val="en-US"/>
            </w:rPr>
          </w:pPr>
          <w:r w:rsidRPr="009C15BC">
            <w:rPr>
              <w:rFonts w:ascii="Times  New Roman" w:hAnsi="Times  New Roman"/>
              <w:sz w:val="26"/>
              <w:szCs w:val="26"/>
            </w:rPr>
            <w:fldChar w:fldCharType="begin"/>
          </w:r>
          <w:r w:rsidRPr="009C15BC">
            <w:rPr>
              <w:rFonts w:ascii="Times  New Roman" w:hAnsi="Times  New Roman"/>
              <w:sz w:val="26"/>
              <w:szCs w:val="26"/>
            </w:rPr>
            <w:instrText xml:space="preserve"> TOC \o "1-3" \h \z \u </w:instrText>
          </w:r>
          <w:r w:rsidRPr="009C15BC">
            <w:rPr>
              <w:rFonts w:ascii="Times  New Roman" w:hAnsi="Times  New Roman"/>
              <w:sz w:val="26"/>
              <w:szCs w:val="26"/>
            </w:rPr>
            <w:fldChar w:fldCharType="separate"/>
          </w:r>
          <w:hyperlink w:anchor="_Toc193446756" w:history="1">
            <w:r w:rsidR="009D01A5" w:rsidRPr="000E7125">
              <w:rPr>
                <w:rStyle w:val="Hyperlink"/>
                <w:rFonts w:ascii="Times  New Roman" w:hAnsi="Times  New Roman"/>
                <w:noProof/>
                <w:lang w:val="en-US"/>
              </w:rPr>
              <w:t>I. Use-Case</w:t>
            </w:r>
            <w:r w:rsidR="009D01A5">
              <w:rPr>
                <w:noProof/>
                <w:webHidden/>
              </w:rPr>
              <w:tab/>
            </w:r>
            <w:r w:rsidR="009D01A5">
              <w:rPr>
                <w:noProof/>
                <w:webHidden/>
              </w:rPr>
              <w:fldChar w:fldCharType="begin"/>
            </w:r>
            <w:r w:rsidR="009D01A5">
              <w:rPr>
                <w:noProof/>
                <w:webHidden/>
              </w:rPr>
              <w:instrText xml:space="preserve"> PAGEREF _Toc193446756 \h </w:instrText>
            </w:r>
            <w:r w:rsidR="009D01A5">
              <w:rPr>
                <w:noProof/>
                <w:webHidden/>
              </w:rPr>
            </w:r>
            <w:r w:rsidR="009D01A5">
              <w:rPr>
                <w:noProof/>
                <w:webHidden/>
              </w:rPr>
              <w:fldChar w:fldCharType="separate"/>
            </w:r>
            <w:r w:rsidR="009D01A5">
              <w:rPr>
                <w:noProof/>
                <w:webHidden/>
              </w:rPr>
              <w:t>3</w:t>
            </w:r>
            <w:r w:rsidR="009D01A5">
              <w:rPr>
                <w:noProof/>
                <w:webHidden/>
              </w:rPr>
              <w:fldChar w:fldCharType="end"/>
            </w:r>
          </w:hyperlink>
        </w:p>
        <w:p w14:paraId="1571CB42" w14:textId="668EB560" w:rsidR="009D01A5" w:rsidRDefault="009D01A5">
          <w:pPr>
            <w:pStyle w:val="TOC1"/>
            <w:rPr>
              <w:rFonts w:asciiTheme="minorHAnsi" w:eastAsiaTheme="minorEastAsia" w:hAnsiTheme="minorHAnsi" w:cstheme="minorBidi"/>
              <w:noProof/>
              <w:sz w:val="22"/>
              <w:szCs w:val="22"/>
              <w:lang w:val="en-US"/>
            </w:rPr>
          </w:pPr>
          <w:hyperlink w:anchor="_Toc193446757" w:history="1">
            <w:r w:rsidRPr="000E7125">
              <w:rPr>
                <w:rStyle w:val="Hyperlink"/>
                <w:rFonts w:ascii="Times  New Roman" w:hAnsi="Times  New Roman"/>
                <w:noProof/>
              </w:rPr>
              <w:t>II. Function description:</w:t>
            </w:r>
            <w:r>
              <w:rPr>
                <w:noProof/>
                <w:webHidden/>
              </w:rPr>
              <w:tab/>
            </w:r>
            <w:r>
              <w:rPr>
                <w:noProof/>
                <w:webHidden/>
              </w:rPr>
              <w:fldChar w:fldCharType="begin"/>
            </w:r>
            <w:r>
              <w:rPr>
                <w:noProof/>
                <w:webHidden/>
              </w:rPr>
              <w:instrText xml:space="preserve"> PAGEREF _Toc193446757 \h </w:instrText>
            </w:r>
            <w:r>
              <w:rPr>
                <w:noProof/>
                <w:webHidden/>
              </w:rPr>
            </w:r>
            <w:r>
              <w:rPr>
                <w:noProof/>
                <w:webHidden/>
              </w:rPr>
              <w:fldChar w:fldCharType="separate"/>
            </w:r>
            <w:r>
              <w:rPr>
                <w:noProof/>
                <w:webHidden/>
              </w:rPr>
              <w:t>3</w:t>
            </w:r>
            <w:r>
              <w:rPr>
                <w:noProof/>
                <w:webHidden/>
              </w:rPr>
              <w:fldChar w:fldCharType="end"/>
            </w:r>
          </w:hyperlink>
        </w:p>
        <w:p w14:paraId="498F6331" w14:textId="195F6CA3" w:rsidR="009D01A5" w:rsidRDefault="009D01A5">
          <w:pPr>
            <w:pStyle w:val="TOC2"/>
            <w:rPr>
              <w:rFonts w:asciiTheme="minorHAnsi" w:eastAsiaTheme="minorEastAsia" w:hAnsiTheme="minorHAnsi" w:cstheme="minorBidi"/>
              <w:noProof/>
              <w:sz w:val="22"/>
              <w:szCs w:val="22"/>
              <w:lang w:val="en-US"/>
            </w:rPr>
          </w:pPr>
          <w:hyperlink w:anchor="_Toc193446758" w:history="1">
            <w:r w:rsidRPr="000E7125">
              <w:rPr>
                <w:rStyle w:val="Hyperlink"/>
                <w:rFonts w:ascii="Times  New Roman" w:hAnsi="Times  New Roman"/>
                <w:noProof/>
              </w:rPr>
              <w:t>1. Product List (Thanh)</w:t>
            </w:r>
            <w:r>
              <w:rPr>
                <w:noProof/>
                <w:webHidden/>
              </w:rPr>
              <w:tab/>
            </w:r>
            <w:r>
              <w:rPr>
                <w:noProof/>
                <w:webHidden/>
              </w:rPr>
              <w:fldChar w:fldCharType="begin"/>
            </w:r>
            <w:r>
              <w:rPr>
                <w:noProof/>
                <w:webHidden/>
              </w:rPr>
              <w:instrText xml:space="preserve"> PAGEREF _Toc193446758 \h </w:instrText>
            </w:r>
            <w:r>
              <w:rPr>
                <w:noProof/>
                <w:webHidden/>
              </w:rPr>
            </w:r>
            <w:r>
              <w:rPr>
                <w:noProof/>
                <w:webHidden/>
              </w:rPr>
              <w:fldChar w:fldCharType="separate"/>
            </w:r>
            <w:r>
              <w:rPr>
                <w:noProof/>
                <w:webHidden/>
              </w:rPr>
              <w:t>3</w:t>
            </w:r>
            <w:r>
              <w:rPr>
                <w:noProof/>
                <w:webHidden/>
              </w:rPr>
              <w:fldChar w:fldCharType="end"/>
            </w:r>
          </w:hyperlink>
        </w:p>
        <w:p w14:paraId="1CDD1BD4" w14:textId="0560B968" w:rsidR="009D01A5" w:rsidRDefault="009D01A5">
          <w:pPr>
            <w:pStyle w:val="TOC3"/>
            <w:rPr>
              <w:rFonts w:asciiTheme="minorHAnsi" w:eastAsiaTheme="minorEastAsia" w:hAnsiTheme="minorHAnsi" w:cstheme="minorBidi"/>
              <w:noProof/>
              <w:sz w:val="22"/>
              <w:szCs w:val="22"/>
              <w:lang w:val="en-US"/>
            </w:rPr>
          </w:pPr>
          <w:hyperlink w:anchor="_Toc193446759" w:history="1">
            <w:r w:rsidRPr="000E7125">
              <w:rPr>
                <w:rStyle w:val="Hyperlink"/>
                <w:rFonts w:ascii="Times  New Roman" w:hAnsi="Times  New Roman"/>
                <w:noProof/>
              </w:rPr>
              <w:t>1.1 Product list screen</w:t>
            </w:r>
            <w:r>
              <w:rPr>
                <w:noProof/>
                <w:webHidden/>
              </w:rPr>
              <w:tab/>
            </w:r>
            <w:r>
              <w:rPr>
                <w:noProof/>
                <w:webHidden/>
              </w:rPr>
              <w:fldChar w:fldCharType="begin"/>
            </w:r>
            <w:r>
              <w:rPr>
                <w:noProof/>
                <w:webHidden/>
              </w:rPr>
              <w:instrText xml:space="preserve"> PAGEREF _Toc193446759 \h </w:instrText>
            </w:r>
            <w:r>
              <w:rPr>
                <w:noProof/>
                <w:webHidden/>
              </w:rPr>
            </w:r>
            <w:r>
              <w:rPr>
                <w:noProof/>
                <w:webHidden/>
              </w:rPr>
              <w:fldChar w:fldCharType="separate"/>
            </w:r>
            <w:r>
              <w:rPr>
                <w:noProof/>
                <w:webHidden/>
              </w:rPr>
              <w:t>3</w:t>
            </w:r>
            <w:r>
              <w:rPr>
                <w:noProof/>
                <w:webHidden/>
              </w:rPr>
              <w:fldChar w:fldCharType="end"/>
            </w:r>
          </w:hyperlink>
        </w:p>
        <w:p w14:paraId="6981635D" w14:textId="6FAC4927" w:rsidR="009D01A5" w:rsidRDefault="009D01A5">
          <w:pPr>
            <w:pStyle w:val="TOC3"/>
            <w:rPr>
              <w:rFonts w:asciiTheme="minorHAnsi" w:eastAsiaTheme="minorEastAsia" w:hAnsiTheme="minorHAnsi" w:cstheme="minorBidi"/>
              <w:noProof/>
              <w:sz w:val="22"/>
              <w:szCs w:val="22"/>
              <w:lang w:val="en-US"/>
            </w:rPr>
          </w:pPr>
          <w:hyperlink w:anchor="_Toc193446760" w:history="1">
            <w:r w:rsidRPr="000E7125">
              <w:rPr>
                <w:rStyle w:val="Hyperlink"/>
                <w:rFonts w:ascii="Times  New Roman" w:hAnsi="Times  New Roman"/>
                <w:noProof/>
                <w:lang w:val="en-US"/>
              </w:rPr>
              <w:t>1.2 Activity Flow Description</w:t>
            </w:r>
            <w:r>
              <w:rPr>
                <w:noProof/>
                <w:webHidden/>
              </w:rPr>
              <w:tab/>
            </w:r>
            <w:r>
              <w:rPr>
                <w:noProof/>
                <w:webHidden/>
              </w:rPr>
              <w:fldChar w:fldCharType="begin"/>
            </w:r>
            <w:r>
              <w:rPr>
                <w:noProof/>
                <w:webHidden/>
              </w:rPr>
              <w:instrText xml:space="preserve"> PAGEREF _Toc193446760 \h </w:instrText>
            </w:r>
            <w:r>
              <w:rPr>
                <w:noProof/>
                <w:webHidden/>
              </w:rPr>
            </w:r>
            <w:r>
              <w:rPr>
                <w:noProof/>
                <w:webHidden/>
              </w:rPr>
              <w:fldChar w:fldCharType="separate"/>
            </w:r>
            <w:r>
              <w:rPr>
                <w:noProof/>
                <w:webHidden/>
              </w:rPr>
              <w:t>4</w:t>
            </w:r>
            <w:r>
              <w:rPr>
                <w:noProof/>
                <w:webHidden/>
              </w:rPr>
              <w:fldChar w:fldCharType="end"/>
            </w:r>
          </w:hyperlink>
        </w:p>
        <w:p w14:paraId="23CDCE57" w14:textId="1ABFAC84" w:rsidR="009D01A5" w:rsidRDefault="009D01A5">
          <w:pPr>
            <w:pStyle w:val="TOC3"/>
            <w:rPr>
              <w:rFonts w:asciiTheme="minorHAnsi" w:eastAsiaTheme="minorEastAsia" w:hAnsiTheme="minorHAnsi" w:cstheme="minorBidi"/>
              <w:noProof/>
              <w:sz w:val="22"/>
              <w:szCs w:val="22"/>
              <w:lang w:val="en-US"/>
            </w:rPr>
          </w:pPr>
          <w:hyperlink w:anchor="_Toc193446761" w:history="1">
            <w:r w:rsidRPr="000E7125">
              <w:rPr>
                <w:rStyle w:val="Hyperlink"/>
                <w:rFonts w:ascii="Times  New Roman" w:hAnsi="Times  New Roman"/>
                <w:noProof/>
              </w:rPr>
              <w:t>1.3 Các ràng buộc</w:t>
            </w:r>
            <w:r>
              <w:rPr>
                <w:noProof/>
                <w:webHidden/>
              </w:rPr>
              <w:tab/>
            </w:r>
            <w:r>
              <w:rPr>
                <w:noProof/>
                <w:webHidden/>
              </w:rPr>
              <w:fldChar w:fldCharType="begin"/>
            </w:r>
            <w:r>
              <w:rPr>
                <w:noProof/>
                <w:webHidden/>
              </w:rPr>
              <w:instrText xml:space="preserve"> PAGEREF _Toc193446761 \h </w:instrText>
            </w:r>
            <w:r>
              <w:rPr>
                <w:noProof/>
                <w:webHidden/>
              </w:rPr>
            </w:r>
            <w:r>
              <w:rPr>
                <w:noProof/>
                <w:webHidden/>
              </w:rPr>
              <w:fldChar w:fldCharType="separate"/>
            </w:r>
            <w:r>
              <w:rPr>
                <w:noProof/>
                <w:webHidden/>
              </w:rPr>
              <w:t>4</w:t>
            </w:r>
            <w:r>
              <w:rPr>
                <w:noProof/>
                <w:webHidden/>
              </w:rPr>
              <w:fldChar w:fldCharType="end"/>
            </w:r>
          </w:hyperlink>
        </w:p>
        <w:p w14:paraId="29719422" w14:textId="3573BE20" w:rsidR="009D01A5" w:rsidRDefault="009D01A5">
          <w:pPr>
            <w:pStyle w:val="TOC2"/>
            <w:rPr>
              <w:rFonts w:asciiTheme="minorHAnsi" w:eastAsiaTheme="minorEastAsia" w:hAnsiTheme="minorHAnsi" w:cstheme="minorBidi"/>
              <w:noProof/>
              <w:sz w:val="22"/>
              <w:szCs w:val="22"/>
              <w:lang w:val="en-US"/>
            </w:rPr>
          </w:pPr>
          <w:hyperlink w:anchor="_Toc193446762" w:history="1">
            <w:r w:rsidRPr="000E7125">
              <w:rPr>
                <w:rStyle w:val="Hyperlink"/>
                <w:rFonts w:ascii="Times  New Roman" w:hAnsi="Times  New Roman"/>
                <w:noProof/>
              </w:rPr>
              <w:t>2. Product details (Huy)</w:t>
            </w:r>
            <w:r>
              <w:rPr>
                <w:noProof/>
                <w:webHidden/>
              </w:rPr>
              <w:tab/>
            </w:r>
            <w:r>
              <w:rPr>
                <w:noProof/>
                <w:webHidden/>
              </w:rPr>
              <w:fldChar w:fldCharType="begin"/>
            </w:r>
            <w:r>
              <w:rPr>
                <w:noProof/>
                <w:webHidden/>
              </w:rPr>
              <w:instrText xml:space="preserve"> PAGEREF _Toc193446762 \h </w:instrText>
            </w:r>
            <w:r>
              <w:rPr>
                <w:noProof/>
                <w:webHidden/>
              </w:rPr>
            </w:r>
            <w:r>
              <w:rPr>
                <w:noProof/>
                <w:webHidden/>
              </w:rPr>
              <w:fldChar w:fldCharType="separate"/>
            </w:r>
            <w:r>
              <w:rPr>
                <w:noProof/>
                <w:webHidden/>
              </w:rPr>
              <w:t>5</w:t>
            </w:r>
            <w:r>
              <w:rPr>
                <w:noProof/>
                <w:webHidden/>
              </w:rPr>
              <w:fldChar w:fldCharType="end"/>
            </w:r>
          </w:hyperlink>
        </w:p>
        <w:p w14:paraId="054C9C7E" w14:textId="50337BE1" w:rsidR="009D01A5" w:rsidRDefault="009D01A5">
          <w:pPr>
            <w:pStyle w:val="TOC3"/>
            <w:rPr>
              <w:rFonts w:asciiTheme="minorHAnsi" w:eastAsiaTheme="minorEastAsia" w:hAnsiTheme="minorHAnsi" w:cstheme="minorBidi"/>
              <w:noProof/>
              <w:sz w:val="22"/>
              <w:szCs w:val="22"/>
              <w:lang w:val="en-US"/>
            </w:rPr>
          </w:pPr>
          <w:hyperlink w:anchor="_Toc193446763" w:history="1">
            <w:r w:rsidRPr="000E7125">
              <w:rPr>
                <w:rStyle w:val="Hyperlink"/>
                <w:rFonts w:ascii="Times  New Roman" w:hAnsi="Times  New Roman"/>
                <w:noProof/>
              </w:rPr>
              <w:t>2.1. Product detail screen:</w:t>
            </w:r>
            <w:r>
              <w:rPr>
                <w:noProof/>
                <w:webHidden/>
              </w:rPr>
              <w:tab/>
            </w:r>
            <w:r>
              <w:rPr>
                <w:noProof/>
                <w:webHidden/>
              </w:rPr>
              <w:fldChar w:fldCharType="begin"/>
            </w:r>
            <w:r>
              <w:rPr>
                <w:noProof/>
                <w:webHidden/>
              </w:rPr>
              <w:instrText xml:space="preserve"> PAGEREF _Toc193446763 \h </w:instrText>
            </w:r>
            <w:r>
              <w:rPr>
                <w:noProof/>
                <w:webHidden/>
              </w:rPr>
            </w:r>
            <w:r>
              <w:rPr>
                <w:noProof/>
                <w:webHidden/>
              </w:rPr>
              <w:fldChar w:fldCharType="separate"/>
            </w:r>
            <w:r>
              <w:rPr>
                <w:noProof/>
                <w:webHidden/>
              </w:rPr>
              <w:t>5</w:t>
            </w:r>
            <w:r>
              <w:rPr>
                <w:noProof/>
                <w:webHidden/>
              </w:rPr>
              <w:fldChar w:fldCharType="end"/>
            </w:r>
          </w:hyperlink>
        </w:p>
        <w:p w14:paraId="671C53D4" w14:textId="544031D0" w:rsidR="009D01A5" w:rsidRDefault="009D01A5">
          <w:pPr>
            <w:pStyle w:val="TOC3"/>
            <w:rPr>
              <w:rFonts w:asciiTheme="minorHAnsi" w:eastAsiaTheme="minorEastAsia" w:hAnsiTheme="minorHAnsi" w:cstheme="minorBidi"/>
              <w:noProof/>
              <w:sz w:val="22"/>
              <w:szCs w:val="22"/>
              <w:lang w:val="en-US"/>
            </w:rPr>
          </w:pPr>
          <w:hyperlink w:anchor="_Toc193446764" w:history="1">
            <w:r w:rsidRPr="000E7125">
              <w:rPr>
                <w:rStyle w:val="Hyperlink"/>
                <w:rFonts w:ascii="Times  New Roman" w:hAnsi="Times  New Roman"/>
                <w:noProof/>
                <w:lang w:val="en-US"/>
              </w:rPr>
              <w:t>2.2. Description of the activity flow:</w:t>
            </w:r>
            <w:r>
              <w:rPr>
                <w:noProof/>
                <w:webHidden/>
              </w:rPr>
              <w:tab/>
            </w:r>
            <w:r>
              <w:rPr>
                <w:noProof/>
                <w:webHidden/>
              </w:rPr>
              <w:fldChar w:fldCharType="begin"/>
            </w:r>
            <w:r>
              <w:rPr>
                <w:noProof/>
                <w:webHidden/>
              </w:rPr>
              <w:instrText xml:space="preserve"> PAGEREF _Toc193446764 \h </w:instrText>
            </w:r>
            <w:r>
              <w:rPr>
                <w:noProof/>
                <w:webHidden/>
              </w:rPr>
            </w:r>
            <w:r>
              <w:rPr>
                <w:noProof/>
                <w:webHidden/>
              </w:rPr>
              <w:fldChar w:fldCharType="separate"/>
            </w:r>
            <w:r>
              <w:rPr>
                <w:noProof/>
                <w:webHidden/>
              </w:rPr>
              <w:t>7</w:t>
            </w:r>
            <w:r>
              <w:rPr>
                <w:noProof/>
                <w:webHidden/>
              </w:rPr>
              <w:fldChar w:fldCharType="end"/>
            </w:r>
          </w:hyperlink>
        </w:p>
        <w:p w14:paraId="44C8E5D9" w14:textId="104F6621" w:rsidR="009D01A5" w:rsidRDefault="009D01A5">
          <w:pPr>
            <w:pStyle w:val="TOC3"/>
            <w:rPr>
              <w:rFonts w:asciiTheme="minorHAnsi" w:eastAsiaTheme="minorEastAsia" w:hAnsiTheme="minorHAnsi" w:cstheme="minorBidi"/>
              <w:noProof/>
              <w:sz w:val="22"/>
              <w:szCs w:val="22"/>
              <w:lang w:val="en-US"/>
            </w:rPr>
          </w:pPr>
          <w:hyperlink w:anchor="_Toc193446765" w:history="1">
            <w:r w:rsidRPr="000E7125">
              <w:rPr>
                <w:rStyle w:val="Hyperlink"/>
                <w:rFonts w:ascii="Times  New Roman" w:hAnsi="Times  New Roman"/>
                <w:noProof/>
              </w:rPr>
              <w:t>2.3 Các ràng buộc</w:t>
            </w:r>
            <w:r>
              <w:rPr>
                <w:noProof/>
                <w:webHidden/>
              </w:rPr>
              <w:tab/>
            </w:r>
            <w:r>
              <w:rPr>
                <w:noProof/>
                <w:webHidden/>
              </w:rPr>
              <w:fldChar w:fldCharType="begin"/>
            </w:r>
            <w:r>
              <w:rPr>
                <w:noProof/>
                <w:webHidden/>
              </w:rPr>
              <w:instrText xml:space="preserve"> PAGEREF _Toc193446765 \h </w:instrText>
            </w:r>
            <w:r>
              <w:rPr>
                <w:noProof/>
                <w:webHidden/>
              </w:rPr>
            </w:r>
            <w:r>
              <w:rPr>
                <w:noProof/>
                <w:webHidden/>
              </w:rPr>
              <w:fldChar w:fldCharType="separate"/>
            </w:r>
            <w:r>
              <w:rPr>
                <w:noProof/>
                <w:webHidden/>
              </w:rPr>
              <w:t>7</w:t>
            </w:r>
            <w:r>
              <w:rPr>
                <w:noProof/>
                <w:webHidden/>
              </w:rPr>
              <w:fldChar w:fldCharType="end"/>
            </w:r>
          </w:hyperlink>
        </w:p>
        <w:p w14:paraId="6A269D02" w14:textId="2B4373A0" w:rsidR="009D01A5" w:rsidRDefault="009D01A5">
          <w:pPr>
            <w:pStyle w:val="TOC2"/>
            <w:rPr>
              <w:rFonts w:asciiTheme="minorHAnsi" w:eastAsiaTheme="minorEastAsia" w:hAnsiTheme="minorHAnsi" w:cstheme="minorBidi"/>
              <w:noProof/>
              <w:sz w:val="22"/>
              <w:szCs w:val="22"/>
              <w:lang w:val="en-US"/>
            </w:rPr>
          </w:pPr>
          <w:hyperlink w:anchor="_Toc193446766" w:history="1">
            <w:r w:rsidRPr="000E7125">
              <w:rPr>
                <w:rStyle w:val="Hyperlink"/>
                <w:rFonts w:ascii="Times  New Roman" w:hAnsi="Times  New Roman"/>
                <w:noProof/>
              </w:rPr>
              <w:t>3. Shopping Cart (Trieu)</w:t>
            </w:r>
            <w:r>
              <w:rPr>
                <w:noProof/>
                <w:webHidden/>
              </w:rPr>
              <w:tab/>
            </w:r>
            <w:r>
              <w:rPr>
                <w:noProof/>
                <w:webHidden/>
              </w:rPr>
              <w:fldChar w:fldCharType="begin"/>
            </w:r>
            <w:r>
              <w:rPr>
                <w:noProof/>
                <w:webHidden/>
              </w:rPr>
              <w:instrText xml:space="preserve"> PAGEREF _Toc193446766 \h </w:instrText>
            </w:r>
            <w:r>
              <w:rPr>
                <w:noProof/>
                <w:webHidden/>
              </w:rPr>
            </w:r>
            <w:r>
              <w:rPr>
                <w:noProof/>
                <w:webHidden/>
              </w:rPr>
              <w:fldChar w:fldCharType="separate"/>
            </w:r>
            <w:r>
              <w:rPr>
                <w:noProof/>
                <w:webHidden/>
              </w:rPr>
              <w:t>8</w:t>
            </w:r>
            <w:r>
              <w:rPr>
                <w:noProof/>
                <w:webHidden/>
              </w:rPr>
              <w:fldChar w:fldCharType="end"/>
            </w:r>
          </w:hyperlink>
        </w:p>
        <w:p w14:paraId="66623422" w14:textId="412A8BE1" w:rsidR="009D01A5" w:rsidRDefault="009D01A5">
          <w:pPr>
            <w:pStyle w:val="TOC3"/>
            <w:rPr>
              <w:rFonts w:asciiTheme="minorHAnsi" w:eastAsiaTheme="minorEastAsia" w:hAnsiTheme="minorHAnsi" w:cstheme="minorBidi"/>
              <w:noProof/>
              <w:sz w:val="22"/>
              <w:szCs w:val="22"/>
              <w:lang w:val="en-US"/>
            </w:rPr>
          </w:pPr>
          <w:hyperlink w:anchor="_Toc193446767" w:history="1">
            <w:r w:rsidRPr="000E7125">
              <w:rPr>
                <w:rStyle w:val="Hyperlink"/>
                <w:rFonts w:ascii="Times  New Roman" w:hAnsi="Times  New Roman"/>
                <w:noProof/>
              </w:rPr>
              <w:t>3.1 Shopping cart screen</w:t>
            </w:r>
            <w:r>
              <w:rPr>
                <w:noProof/>
                <w:webHidden/>
              </w:rPr>
              <w:tab/>
            </w:r>
            <w:r>
              <w:rPr>
                <w:noProof/>
                <w:webHidden/>
              </w:rPr>
              <w:fldChar w:fldCharType="begin"/>
            </w:r>
            <w:r>
              <w:rPr>
                <w:noProof/>
                <w:webHidden/>
              </w:rPr>
              <w:instrText xml:space="preserve"> PAGEREF _Toc193446767 \h </w:instrText>
            </w:r>
            <w:r>
              <w:rPr>
                <w:noProof/>
                <w:webHidden/>
              </w:rPr>
            </w:r>
            <w:r>
              <w:rPr>
                <w:noProof/>
                <w:webHidden/>
              </w:rPr>
              <w:fldChar w:fldCharType="separate"/>
            </w:r>
            <w:r>
              <w:rPr>
                <w:noProof/>
                <w:webHidden/>
              </w:rPr>
              <w:t>8</w:t>
            </w:r>
            <w:r>
              <w:rPr>
                <w:noProof/>
                <w:webHidden/>
              </w:rPr>
              <w:fldChar w:fldCharType="end"/>
            </w:r>
          </w:hyperlink>
        </w:p>
        <w:p w14:paraId="6076F775" w14:textId="5DB16841" w:rsidR="009D01A5" w:rsidRDefault="009D01A5">
          <w:pPr>
            <w:pStyle w:val="TOC3"/>
            <w:rPr>
              <w:rFonts w:asciiTheme="minorHAnsi" w:eastAsiaTheme="minorEastAsia" w:hAnsiTheme="minorHAnsi" w:cstheme="minorBidi"/>
              <w:noProof/>
              <w:sz w:val="22"/>
              <w:szCs w:val="22"/>
              <w:lang w:val="en-US"/>
            </w:rPr>
          </w:pPr>
          <w:hyperlink w:anchor="_Toc193446768" w:history="1">
            <w:r w:rsidRPr="000E7125">
              <w:rPr>
                <w:rStyle w:val="Hyperlink"/>
                <w:rFonts w:ascii="Times  New Roman" w:hAnsi="Times  New Roman"/>
                <w:noProof/>
                <w:lang w:val="en-US"/>
              </w:rPr>
              <w:t>3.2 Activity Flow Description</w:t>
            </w:r>
            <w:r>
              <w:rPr>
                <w:noProof/>
                <w:webHidden/>
              </w:rPr>
              <w:tab/>
            </w:r>
            <w:r>
              <w:rPr>
                <w:noProof/>
                <w:webHidden/>
              </w:rPr>
              <w:fldChar w:fldCharType="begin"/>
            </w:r>
            <w:r>
              <w:rPr>
                <w:noProof/>
                <w:webHidden/>
              </w:rPr>
              <w:instrText xml:space="preserve"> PAGEREF _Toc193446768 \h </w:instrText>
            </w:r>
            <w:r>
              <w:rPr>
                <w:noProof/>
                <w:webHidden/>
              </w:rPr>
            </w:r>
            <w:r>
              <w:rPr>
                <w:noProof/>
                <w:webHidden/>
              </w:rPr>
              <w:fldChar w:fldCharType="separate"/>
            </w:r>
            <w:r>
              <w:rPr>
                <w:noProof/>
                <w:webHidden/>
              </w:rPr>
              <w:t>8</w:t>
            </w:r>
            <w:r>
              <w:rPr>
                <w:noProof/>
                <w:webHidden/>
              </w:rPr>
              <w:fldChar w:fldCharType="end"/>
            </w:r>
          </w:hyperlink>
        </w:p>
        <w:p w14:paraId="4F002E0D" w14:textId="614A5F99" w:rsidR="009D01A5" w:rsidRDefault="009D01A5">
          <w:pPr>
            <w:pStyle w:val="TOC3"/>
            <w:rPr>
              <w:rFonts w:asciiTheme="minorHAnsi" w:eastAsiaTheme="minorEastAsia" w:hAnsiTheme="minorHAnsi" w:cstheme="minorBidi"/>
              <w:noProof/>
              <w:sz w:val="22"/>
              <w:szCs w:val="22"/>
              <w:lang w:val="en-US"/>
            </w:rPr>
          </w:pPr>
          <w:hyperlink w:anchor="_Toc193446769" w:history="1">
            <w:r w:rsidRPr="000E7125">
              <w:rPr>
                <w:rStyle w:val="Hyperlink"/>
                <w:rFonts w:ascii="Times  New Roman" w:hAnsi="Times  New Roman"/>
                <w:noProof/>
              </w:rPr>
              <w:t>3.3 Các ràng buộc</w:t>
            </w:r>
            <w:r>
              <w:rPr>
                <w:noProof/>
                <w:webHidden/>
              </w:rPr>
              <w:tab/>
            </w:r>
            <w:r>
              <w:rPr>
                <w:noProof/>
                <w:webHidden/>
              </w:rPr>
              <w:fldChar w:fldCharType="begin"/>
            </w:r>
            <w:r>
              <w:rPr>
                <w:noProof/>
                <w:webHidden/>
              </w:rPr>
              <w:instrText xml:space="preserve"> PAGEREF _Toc193446769 \h </w:instrText>
            </w:r>
            <w:r>
              <w:rPr>
                <w:noProof/>
                <w:webHidden/>
              </w:rPr>
            </w:r>
            <w:r>
              <w:rPr>
                <w:noProof/>
                <w:webHidden/>
              </w:rPr>
              <w:fldChar w:fldCharType="separate"/>
            </w:r>
            <w:r>
              <w:rPr>
                <w:noProof/>
                <w:webHidden/>
              </w:rPr>
              <w:t>9</w:t>
            </w:r>
            <w:r>
              <w:rPr>
                <w:noProof/>
                <w:webHidden/>
              </w:rPr>
              <w:fldChar w:fldCharType="end"/>
            </w:r>
          </w:hyperlink>
        </w:p>
        <w:p w14:paraId="54F38DCD" w14:textId="7B78C67A" w:rsidR="009D01A5" w:rsidRDefault="009D01A5">
          <w:pPr>
            <w:pStyle w:val="TOC2"/>
            <w:rPr>
              <w:rFonts w:asciiTheme="minorHAnsi" w:eastAsiaTheme="minorEastAsia" w:hAnsiTheme="minorHAnsi" w:cstheme="minorBidi"/>
              <w:noProof/>
              <w:sz w:val="22"/>
              <w:szCs w:val="22"/>
              <w:lang w:val="en-US"/>
            </w:rPr>
          </w:pPr>
          <w:hyperlink w:anchor="_Toc193446770" w:history="1">
            <w:r w:rsidRPr="000E7125">
              <w:rPr>
                <w:rStyle w:val="Hyperlink"/>
                <w:rFonts w:ascii="Times  New Roman" w:hAnsi="Times  New Roman"/>
                <w:noProof/>
              </w:rPr>
              <w:t>4. Admin Thêm, Xóa, Sửa sản phẩm: (Huy)</w:t>
            </w:r>
            <w:r>
              <w:rPr>
                <w:noProof/>
                <w:webHidden/>
              </w:rPr>
              <w:tab/>
            </w:r>
            <w:r>
              <w:rPr>
                <w:noProof/>
                <w:webHidden/>
              </w:rPr>
              <w:fldChar w:fldCharType="begin"/>
            </w:r>
            <w:r>
              <w:rPr>
                <w:noProof/>
                <w:webHidden/>
              </w:rPr>
              <w:instrText xml:space="preserve"> PAGEREF _Toc193446770 \h </w:instrText>
            </w:r>
            <w:r>
              <w:rPr>
                <w:noProof/>
                <w:webHidden/>
              </w:rPr>
            </w:r>
            <w:r>
              <w:rPr>
                <w:noProof/>
                <w:webHidden/>
              </w:rPr>
              <w:fldChar w:fldCharType="separate"/>
            </w:r>
            <w:r>
              <w:rPr>
                <w:noProof/>
                <w:webHidden/>
              </w:rPr>
              <w:t>9</w:t>
            </w:r>
            <w:r>
              <w:rPr>
                <w:noProof/>
                <w:webHidden/>
              </w:rPr>
              <w:fldChar w:fldCharType="end"/>
            </w:r>
          </w:hyperlink>
        </w:p>
        <w:p w14:paraId="1E93CC96" w14:textId="516A4340" w:rsidR="009D01A5" w:rsidRDefault="009D01A5">
          <w:pPr>
            <w:pStyle w:val="TOC3"/>
            <w:rPr>
              <w:rFonts w:asciiTheme="minorHAnsi" w:eastAsiaTheme="minorEastAsia" w:hAnsiTheme="minorHAnsi" w:cstheme="minorBidi"/>
              <w:noProof/>
              <w:sz w:val="22"/>
              <w:szCs w:val="22"/>
              <w:lang w:val="en-US"/>
            </w:rPr>
          </w:pPr>
          <w:hyperlink w:anchor="_Toc193446771" w:history="1">
            <w:r w:rsidRPr="000E7125">
              <w:rPr>
                <w:rStyle w:val="Hyperlink"/>
                <w:rFonts w:ascii="Times  New Roman" w:hAnsi="Times  New Roman"/>
                <w:noProof/>
              </w:rPr>
              <w:t>4.1 Màn hình Thêm Xóa Sửa:</w:t>
            </w:r>
            <w:r>
              <w:rPr>
                <w:noProof/>
                <w:webHidden/>
              </w:rPr>
              <w:tab/>
            </w:r>
            <w:r>
              <w:rPr>
                <w:noProof/>
                <w:webHidden/>
              </w:rPr>
              <w:fldChar w:fldCharType="begin"/>
            </w:r>
            <w:r>
              <w:rPr>
                <w:noProof/>
                <w:webHidden/>
              </w:rPr>
              <w:instrText xml:space="preserve"> PAGEREF _Toc193446771 \h </w:instrText>
            </w:r>
            <w:r>
              <w:rPr>
                <w:noProof/>
                <w:webHidden/>
              </w:rPr>
            </w:r>
            <w:r>
              <w:rPr>
                <w:noProof/>
                <w:webHidden/>
              </w:rPr>
              <w:fldChar w:fldCharType="separate"/>
            </w:r>
            <w:r>
              <w:rPr>
                <w:noProof/>
                <w:webHidden/>
              </w:rPr>
              <w:t>9</w:t>
            </w:r>
            <w:r>
              <w:rPr>
                <w:noProof/>
                <w:webHidden/>
              </w:rPr>
              <w:fldChar w:fldCharType="end"/>
            </w:r>
          </w:hyperlink>
        </w:p>
        <w:p w14:paraId="271C6B8A" w14:textId="68B3AC1A" w:rsidR="009D01A5" w:rsidRDefault="009D01A5">
          <w:pPr>
            <w:pStyle w:val="TOC3"/>
            <w:rPr>
              <w:rFonts w:asciiTheme="minorHAnsi" w:eastAsiaTheme="minorEastAsia" w:hAnsiTheme="minorHAnsi" w:cstheme="minorBidi"/>
              <w:noProof/>
              <w:sz w:val="22"/>
              <w:szCs w:val="22"/>
              <w:lang w:val="en-US"/>
            </w:rPr>
          </w:pPr>
          <w:hyperlink w:anchor="_Toc193446772" w:history="1">
            <w:r w:rsidRPr="000E7125">
              <w:rPr>
                <w:rStyle w:val="Hyperlink"/>
                <w:rFonts w:ascii="Times  New Roman" w:hAnsi="Times  New Roman"/>
                <w:noProof/>
                <w:lang w:val="en-US"/>
              </w:rPr>
              <w:t>4.2 Mô tả luồng hoạt động:</w:t>
            </w:r>
            <w:r>
              <w:rPr>
                <w:noProof/>
                <w:webHidden/>
              </w:rPr>
              <w:tab/>
            </w:r>
            <w:r>
              <w:rPr>
                <w:noProof/>
                <w:webHidden/>
              </w:rPr>
              <w:fldChar w:fldCharType="begin"/>
            </w:r>
            <w:r>
              <w:rPr>
                <w:noProof/>
                <w:webHidden/>
              </w:rPr>
              <w:instrText xml:space="preserve"> PAGEREF _Toc193446772 \h </w:instrText>
            </w:r>
            <w:r>
              <w:rPr>
                <w:noProof/>
                <w:webHidden/>
              </w:rPr>
            </w:r>
            <w:r>
              <w:rPr>
                <w:noProof/>
                <w:webHidden/>
              </w:rPr>
              <w:fldChar w:fldCharType="separate"/>
            </w:r>
            <w:r>
              <w:rPr>
                <w:noProof/>
                <w:webHidden/>
              </w:rPr>
              <w:t>11</w:t>
            </w:r>
            <w:r>
              <w:rPr>
                <w:noProof/>
                <w:webHidden/>
              </w:rPr>
              <w:fldChar w:fldCharType="end"/>
            </w:r>
          </w:hyperlink>
        </w:p>
        <w:p w14:paraId="085646D5" w14:textId="31EF8E70" w:rsidR="009D01A5" w:rsidRDefault="009D01A5">
          <w:pPr>
            <w:pStyle w:val="TOC3"/>
            <w:rPr>
              <w:rFonts w:asciiTheme="minorHAnsi" w:eastAsiaTheme="minorEastAsia" w:hAnsiTheme="minorHAnsi" w:cstheme="minorBidi"/>
              <w:noProof/>
              <w:sz w:val="22"/>
              <w:szCs w:val="22"/>
              <w:lang w:val="en-US"/>
            </w:rPr>
          </w:pPr>
          <w:hyperlink w:anchor="_Toc193446773" w:history="1">
            <w:r w:rsidRPr="000E7125">
              <w:rPr>
                <w:rStyle w:val="Hyperlink"/>
                <w:rFonts w:ascii="Times  New Roman" w:hAnsi="Times  New Roman"/>
                <w:noProof/>
                <w:lang w:val="en-US"/>
              </w:rPr>
              <w:t>4.3 Các ràng buộc:</w:t>
            </w:r>
            <w:r>
              <w:rPr>
                <w:noProof/>
                <w:webHidden/>
              </w:rPr>
              <w:tab/>
            </w:r>
            <w:r>
              <w:rPr>
                <w:noProof/>
                <w:webHidden/>
              </w:rPr>
              <w:fldChar w:fldCharType="begin"/>
            </w:r>
            <w:r>
              <w:rPr>
                <w:noProof/>
                <w:webHidden/>
              </w:rPr>
              <w:instrText xml:space="preserve"> PAGEREF _Toc193446773 \h </w:instrText>
            </w:r>
            <w:r>
              <w:rPr>
                <w:noProof/>
                <w:webHidden/>
              </w:rPr>
            </w:r>
            <w:r>
              <w:rPr>
                <w:noProof/>
                <w:webHidden/>
              </w:rPr>
              <w:fldChar w:fldCharType="separate"/>
            </w:r>
            <w:r>
              <w:rPr>
                <w:noProof/>
                <w:webHidden/>
              </w:rPr>
              <w:t>13</w:t>
            </w:r>
            <w:r>
              <w:rPr>
                <w:noProof/>
                <w:webHidden/>
              </w:rPr>
              <w:fldChar w:fldCharType="end"/>
            </w:r>
          </w:hyperlink>
        </w:p>
        <w:p w14:paraId="70E8079B" w14:textId="4C3B8BD8" w:rsidR="009D01A5" w:rsidRDefault="009D01A5">
          <w:pPr>
            <w:pStyle w:val="TOC2"/>
            <w:rPr>
              <w:rFonts w:asciiTheme="minorHAnsi" w:eastAsiaTheme="minorEastAsia" w:hAnsiTheme="minorHAnsi" w:cstheme="minorBidi"/>
              <w:noProof/>
              <w:sz w:val="22"/>
              <w:szCs w:val="22"/>
              <w:lang w:val="en-US"/>
            </w:rPr>
          </w:pPr>
          <w:hyperlink w:anchor="_Toc193446774" w:history="1">
            <w:r w:rsidRPr="000E7125">
              <w:rPr>
                <w:rStyle w:val="Hyperlink"/>
                <w:rFonts w:ascii="Times  New Roman" w:hAnsi="Times  New Roman"/>
                <w:noProof/>
              </w:rPr>
              <w:t>5. Thanh toán (Trieu)</w:t>
            </w:r>
            <w:r>
              <w:rPr>
                <w:noProof/>
                <w:webHidden/>
              </w:rPr>
              <w:tab/>
            </w:r>
            <w:r>
              <w:rPr>
                <w:noProof/>
                <w:webHidden/>
              </w:rPr>
              <w:fldChar w:fldCharType="begin"/>
            </w:r>
            <w:r>
              <w:rPr>
                <w:noProof/>
                <w:webHidden/>
              </w:rPr>
              <w:instrText xml:space="preserve"> PAGEREF _Toc193446774 \h </w:instrText>
            </w:r>
            <w:r>
              <w:rPr>
                <w:noProof/>
                <w:webHidden/>
              </w:rPr>
            </w:r>
            <w:r>
              <w:rPr>
                <w:noProof/>
                <w:webHidden/>
              </w:rPr>
              <w:fldChar w:fldCharType="separate"/>
            </w:r>
            <w:r>
              <w:rPr>
                <w:noProof/>
                <w:webHidden/>
              </w:rPr>
              <w:t>17</w:t>
            </w:r>
            <w:r>
              <w:rPr>
                <w:noProof/>
                <w:webHidden/>
              </w:rPr>
              <w:fldChar w:fldCharType="end"/>
            </w:r>
          </w:hyperlink>
        </w:p>
        <w:p w14:paraId="1078C849" w14:textId="79BFAB7E" w:rsidR="009D01A5" w:rsidRDefault="009D01A5">
          <w:pPr>
            <w:pStyle w:val="TOC3"/>
            <w:rPr>
              <w:rFonts w:asciiTheme="minorHAnsi" w:eastAsiaTheme="minorEastAsia" w:hAnsiTheme="minorHAnsi" w:cstheme="minorBidi"/>
              <w:noProof/>
              <w:sz w:val="22"/>
              <w:szCs w:val="22"/>
              <w:lang w:val="en-US"/>
            </w:rPr>
          </w:pPr>
          <w:hyperlink w:anchor="_Toc193446775" w:history="1">
            <w:r w:rsidRPr="000E7125">
              <w:rPr>
                <w:rStyle w:val="Hyperlink"/>
                <w:rFonts w:ascii="Times  New Roman" w:hAnsi="Times  New Roman"/>
                <w:noProof/>
              </w:rPr>
              <w:t>5.1 Màng hình chức năng</w:t>
            </w:r>
            <w:r>
              <w:rPr>
                <w:noProof/>
                <w:webHidden/>
              </w:rPr>
              <w:tab/>
            </w:r>
            <w:r>
              <w:rPr>
                <w:noProof/>
                <w:webHidden/>
              </w:rPr>
              <w:fldChar w:fldCharType="begin"/>
            </w:r>
            <w:r>
              <w:rPr>
                <w:noProof/>
                <w:webHidden/>
              </w:rPr>
              <w:instrText xml:space="preserve"> PAGEREF _Toc193446775 \h </w:instrText>
            </w:r>
            <w:r>
              <w:rPr>
                <w:noProof/>
                <w:webHidden/>
              </w:rPr>
            </w:r>
            <w:r>
              <w:rPr>
                <w:noProof/>
                <w:webHidden/>
              </w:rPr>
              <w:fldChar w:fldCharType="separate"/>
            </w:r>
            <w:r>
              <w:rPr>
                <w:noProof/>
                <w:webHidden/>
              </w:rPr>
              <w:t>17</w:t>
            </w:r>
            <w:r>
              <w:rPr>
                <w:noProof/>
                <w:webHidden/>
              </w:rPr>
              <w:fldChar w:fldCharType="end"/>
            </w:r>
          </w:hyperlink>
        </w:p>
        <w:p w14:paraId="04A85F7B" w14:textId="7D4BF15D" w:rsidR="009D01A5" w:rsidRDefault="009D01A5">
          <w:pPr>
            <w:pStyle w:val="TOC3"/>
            <w:rPr>
              <w:rFonts w:asciiTheme="minorHAnsi" w:eastAsiaTheme="minorEastAsia" w:hAnsiTheme="minorHAnsi" w:cstheme="minorBidi"/>
              <w:noProof/>
              <w:sz w:val="22"/>
              <w:szCs w:val="22"/>
              <w:lang w:val="en-US"/>
            </w:rPr>
          </w:pPr>
          <w:hyperlink w:anchor="_Toc193446776" w:history="1">
            <w:r w:rsidRPr="000E7125">
              <w:rPr>
                <w:rStyle w:val="Hyperlink"/>
                <w:rFonts w:ascii="Times  New Roman" w:hAnsi="Times  New Roman"/>
                <w:noProof/>
              </w:rPr>
              <w:t>5.2 Mô tả luồng hoạt động</w:t>
            </w:r>
            <w:r>
              <w:rPr>
                <w:noProof/>
                <w:webHidden/>
              </w:rPr>
              <w:tab/>
            </w:r>
            <w:r>
              <w:rPr>
                <w:noProof/>
                <w:webHidden/>
              </w:rPr>
              <w:fldChar w:fldCharType="begin"/>
            </w:r>
            <w:r>
              <w:rPr>
                <w:noProof/>
                <w:webHidden/>
              </w:rPr>
              <w:instrText xml:space="preserve"> PAGEREF _Toc193446776 \h </w:instrText>
            </w:r>
            <w:r>
              <w:rPr>
                <w:noProof/>
                <w:webHidden/>
              </w:rPr>
            </w:r>
            <w:r>
              <w:rPr>
                <w:noProof/>
                <w:webHidden/>
              </w:rPr>
              <w:fldChar w:fldCharType="separate"/>
            </w:r>
            <w:r>
              <w:rPr>
                <w:noProof/>
                <w:webHidden/>
              </w:rPr>
              <w:t>17</w:t>
            </w:r>
            <w:r>
              <w:rPr>
                <w:noProof/>
                <w:webHidden/>
              </w:rPr>
              <w:fldChar w:fldCharType="end"/>
            </w:r>
          </w:hyperlink>
        </w:p>
        <w:p w14:paraId="4A63A5AF" w14:textId="0497B45B" w:rsidR="009D01A5" w:rsidRDefault="009D01A5">
          <w:pPr>
            <w:pStyle w:val="TOC3"/>
            <w:rPr>
              <w:rFonts w:asciiTheme="minorHAnsi" w:eastAsiaTheme="minorEastAsia" w:hAnsiTheme="minorHAnsi" w:cstheme="minorBidi"/>
              <w:noProof/>
              <w:sz w:val="22"/>
              <w:szCs w:val="22"/>
              <w:lang w:val="en-US"/>
            </w:rPr>
          </w:pPr>
          <w:hyperlink w:anchor="_Toc193446777" w:history="1">
            <w:r w:rsidRPr="000E7125">
              <w:rPr>
                <w:rStyle w:val="Hyperlink"/>
                <w:rFonts w:ascii="Times  New Roman" w:hAnsi="Times  New Roman"/>
                <w:noProof/>
                <w:lang w:val="en-US"/>
              </w:rPr>
              <w:t>5</w:t>
            </w:r>
            <w:r w:rsidRPr="000E7125">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_Toc193446777 \h </w:instrText>
            </w:r>
            <w:r>
              <w:rPr>
                <w:noProof/>
                <w:webHidden/>
              </w:rPr>
            </w:r>
            <w:r>
              <w:rPr>
                <w:noProof/>
                <w:webHidden/>
              </w:rPr>
              <w:fldChar w:fldCharType="separate"/>
            </w:r>
            <w:r>
              <w:rPr>
                <w:noProof/>
                <w:webHidden/>
              </w:rPr>
              <w:t>18</w:t>
            </w:r>
            <w:r>
              <w:rPr>
                <w:noProof/>
                <w:webHidden/>
              </w:rPr>
              <w:fldChar w:fldCharType="end"/>
            </w:r>
          </w:hyperlink>
        </w:p>
        <w:p w14:paraId="6BD806A9" w14:textId="690BEC77" w:rsidR="009D01A5" w:rsidRDefault="009D01A5">
          <w:pPr>
            <w:pStyle w:val="TOC2"/>
            <w:rPr>
              <w:rFonts w:asciiTheme="minorHAnsi" w:eastAsiaTheme="minorEastAsia" w:hAnsiTheme="minorHAnsi" w:cstheme="minorBidi"/>
              <w:noProof/>
              <w:sz w:val="22"/>
              <w:szCs w:val="22"/>
              <w:lang w:val="en-US"/>
            </w:rPr>
          </w:pPr>
          <w:hyperlink w:anchor="_Toc193446778" w:history="1">
            <w:r w:rsidRPr="000E7125">
              <w:rPr>
                <w:rStyle w:val="Hyperlink"/>
                <w:rFonts w:ascii="Times  New Roman" w:hAnsi="Times  New Roman"/>
                <w:noProof/>
              </w:rPr>
              <w:t>6. Tìm kiếm (Thanh)</w:t>
            </w:r>
            <w:r>
              <w:rPr>
                <w:noProof/>
                <w:webHidden/>
              </w:rPr>
              <w:tab/>
            </w:r>
            <w:r>
              <w:rPr>
                <w:noProof/>
                <w:webHidden/>
              </w:rPr>
              <w:fldChar w:fldCharType="begin"/>
            </w:r>
            <w:r>
              <w:rPr>
                <w:noProof/>
                <w:webHidden/>
              </w:rPr>
              <w:instrText xml:space="preserve"> PAGEREF _Toc193446778 \h </w:instrText>
            </w:r>
            <w:r>
              <w:rPr>
                <w:noProof/>
                <w:webHidden/>
              </w:rPr>
            </w:r>
            <w:r>
              <w:rPr>
                <w:noProof/>
                <w:webHidden/>
              </w:rPr>
              <w:fldChar w:fldCharType="separate"/>
            </w:r>
            <w:r>
              <w:rPr>
                <w:noProof/>
                <w:webHidden/>
              </w:rPr>
              <w:t>18</w:t>
            </w:r>
            <w:r>
              <w:rPr>
                <w:noProof/>
                <w:webHidden/>
              </w:rPr>
              <w:fldChar w:fldCharType="end"/>
            </w:r>
          </w:hyperlink>
        </w:p>
        <w:p w14:paraId="5984644C" w14:textId="6AC502DA" w:rsidR="009D01A5" w:rsidRDefault="009D01A5">
          <w:pPr>
            <w:pStyle w:val="TOC3"/>
            <w:rPr>
              <w:rFonts w:asciiTheme="minorHAnsi" w:eastAsiaTheme="minorEastAsia" w:hAnsiTheme="minorHAnsi" w:cstheme="minorBidi"/>
              <w:noProof/>
              <w:sz w:val="22"/>
              <w:szCs w:val="22"/>
              <w:lang w:val="en-US"/>
            </w:rPr>
          </w:pPr>
          <w:hyperlink w:anchor="_Toc193446779" w:history="1">
            <w:r w:rsidRPr="000E7125">
              <w:rPr>
                <w:rStyle w:val="Hyperlink"/>
                <w:rFonts w:ascii="Times  New Roman" w:hAnsi="Times  New Roman"/>
                <w:noProof/>
              </w:rPr>
              <w:t>6.1 Màn hình tìm kiếm</w:t>
            </w:r>
            <w:r>
              <w:rPr>
                <w:noProof/>
                <w:webHidden/>
              </w:rPr>
              <w:tab/>
            </w:r>
            <w:r>
              <w:rPr>
                <w:noProof/>
                <w:webHidden/>
              </w:rPr>
              <w:fldChar w:fldCharType="begin"/>
            </w:r>
            <w:r>
              <w:rPr>
                <w:noProof/>
                <w:webHidden/>
              </w:rPr>
              <w:instrText xml:space="preserve"> PAGEREF _Toc193446779 \h </w:instrText>
            </w:r>
            <w:r>
              <w:rPr>
                <w:noProof/>
                <w:webHidden/>
              </w:rPr>
            </w:r>
            <w:r>
              <w:rPr>
                <w:noProof/>
                <w:webHidden/>
              </w:rPr>
              <w:fldChar w:fldCharType="separate"/>
            </w:r>
            <w:r>
              <w:rPr>
                <w:noProof/>
                <w:webHidden/>
              </w:rPr>
              <w:t>18</w:t>
            </w:r>
            <w:r>
              <w:rPr>
                <w:noProof/>
                <w:webHidden/>
              </w:rPr>
              <w:fldChar w:fldCharType="end"/>
            </w:r>
          </w:hyperlink>
        </w:p>
        <w:p w14:paraId="4708AED2" w14:textId="2DC4B979" w:rsidR="009D01A5" w:rsidRDefault="009D01A5">
          <w:pPr>
            <w:pStyle w:val="TOC3"/>
            <w:rPr>
              <w:rFonts w:asciiTheme="minorHAnsi" w:eastAsiaTheme="minorEastAsia" w:hAnsiTheme="minorHAnsi" w:cstheme="minorBidi"/>
              <w:noProof/>
              <w:sz w:val="22"/>
              <w:szCs w:val="22"/>
              <w:lang w:val="en-US"/>
            </w:rPr>
          </w:pPr>
          <w:hyperlink w:anchor="_Toc193446780" w:history="1">
            <w:r w:rsidRPr="000E7125">
              <w:rPr>
                <w:rStyle w:val="Hyperlink"/>
                <w:rFonts w:ascii="Times  New Roman" w:hAnsi="Times  New Roman"/>
                <w:noProof/>
                <w:lang w:val="en-US"/>
              </w:rPr>
              <w:t>6.2 Mô tả luồng hoạt động</w:t>
            </w:r>
            <w:r>
              <w:rPr>
                <w:noProof/>
                <w:webHidden/>
              </w:rPr>
              <w:tab/>
            </w:r>
            <w:r>
              <w:rPr>
                <w:noProof/>
                <w:webHidden/>
              </w:rPr>
              <w:fldChar w:fldCharType="begin"/>
            </w:r>
            <w:r>
              <w:rPr>
                <w:noProof/>
                <w:webHidden/>
              </w:rPr>
              <w:instrText xml:space="preserve"> PAGEREF _Toc193446780 \h </w:instrText>
            </w:r>
            <w:r>
              <w:rPr>
                <w:noProof/>
                <w:webHidden/>
              </w:rPr>
            </w:r>
            <w:r>
              <w:rPr>
                <w:noProof/>
                <w:webHidden/>
              </w:rPr>
              <w:fldChar w:fldCharType="separate"/>
            </w:r>
            <w:r>
              <w:rPr>
                <w:noProof/>
                <w:webHidden/>
              </w:rPr>
              <w:t>19</w:t>
            </w:r>
            <w:r>
              <w:rPr>
                <w:noProof/>
                <w:webHidden/>
              </w:rPr>
              <w:fldChar w:fldCharType="end"/>
            </w:r>
          </w:hyperlink>
        </w:p>
        <w:p w14:paraId="332787C1" w14:textId="603A9A85" w:rsidR="009D01A5" w:rsidRDefault="009D01A5">
          <w:pPr>
            <w:pStyle w:val="TOC3"/>
            <w:rPr>
              <w:rFonts w:asciiTheme="minorHAnsi" w:eastAsiaTheme="minorEastAsia" w:hAnsiTheme="minorHAnsi" w:cstheme="minorBidi"/>
              <w:noProof/>
              <w:sz w:val="22"/>
              <w:szCs w:val="22"/>
              <w:lang w:val="en-US"/>
            </w:rPr>
          </w:pPr>
          <w:hyperlink w:anchor="_Toc193446781" w:history="1">
            <w:r w:rsidRPr="000E7125">
              <w:rPr>
                <w:rStyle w:val="Hyperlink"/>
                <w:rFonts w:ascii="Times  New Roman" w:hAnsi="Times  New Roman"/>
                <w:noProof/>
              </w:rPr>
              <w:t>6.3 Các ràng buộc</w:t>
            </w:r>
            <w:r>
              <w:rPr>
                <w:noProof/>
                <w:webHidden/>
              </w:rPr>
              <w:tab/>
            </w:r>
            <w:r>
              <w:rPr>
                <w:noProof/>
                <w:webHidden/>
              </w:rPr>
              <w:fldChar w:fldCharType="begin"/>
            </w:r>
            <w:r>
              <w:rPr>
                <w:noProof/>
                <w:webHidden/>
              </w:rPr>
              <w:instrText xml:space="preserve"> PAGEREF _Toc193446781 \h </w:instrText>
            </w:r>
            <w:r>
              <w:rPr>
                <w:noProof/>
                <w:webHidden/>
              </w:rPr>
            </w:r>
            <w:r>
              <w:rPr>
                <w:noProof/>
                <w:webHidden/>
              </w:rPr>
              <w:fldChar w:fldCharType="separate"/>
            </w:r>
            <w:r>
              <w:rPr>
                <w:noProof/>
                <w:webHidden/>
              </w:rPr>
              <w:t>20</w:t>
            </w:r>
            <w:r>
              <w:rPr>
                <w:noProof/>
                <w:webHidden/>
              </w:rPr>
              <w:fldChar w:fldCharType="end"/>
            </w:r>
          </w:hyperlink>
        </w:p>
        <w:p w14:paraId="0E8FCC4F" w14:textId="0F0914D3" w:rsidR="009D01A5" w:rsidRDefault="009D01A5">
          <w:pPr>
            <w:pStyle w:val="TOC2"/>
            <w:rPr>
              <w:rFonts w:asciiTheme="minorHAnsi" w:eastAsiaTheme="minorEastAsia" w:hAnsiTheme="minorHAnsi" w:cstheme="minorBidi"/>
              <w:noProof/>
              <w:sz w:val="22"/>
              <w:szCs w:val="22"/>
              <w:lang w:val="en-US"/>
            </w:rPr>
          </w:pPr>
          <w:hyperlink w:anchor="_Toc193446782" w:history="1">
            <w:r w:rsidRPr="000E7125">
              <w:rPr>
                <w:rStyle w:val="Hyperlink"/>
                <w:rFonts w:ascii="Times  New Roman" w:hAnsi="Times  New Roman"/>
                <w:noProof/>
                <w:lang w:val="en-US"/>
              </w:rPr>
              <w:t>7. Đăng nhập, Đăng ký</w:t>
            </w:r>
            <w:r w:rsidRPr="000E7125">
              <w:rPr>
                <w:rStyle w:val="Hyperlink"/>
                <w:rFonts w:ascii="Times  New Roman" w:hAnsi="Times  New Roman"/>
                <w:noProof/>
              </w:rPr>
              <w:t xml:space="preserve"> (Huy)</w:t>
            </w:r>
            <w:r>
              <w:rPr>
                <w:noProof/>
                <w:webHidden/>
              </w:rPr>
              <w:tab/>
            </w:r>
            <w:r>
              <w:rPr>
                <w:noProof/>
                <w:webHidden/>
              </w:rPr>
              <w:fldChar w:fldCharType="begin"/>
            </w:r>
            <w:r>
              <w:rPr>
                <w:noProof/>
                <w:webHidden/>
              </w:rPr>
              <w:instrText xml:space="preserve"> PAGEREF _Toc193446782 \h </w:instrText>
            </w:r>
            <w:r>
              <w:rPr>
                <w:noProof/>
                <w:webHidden/>
              </w:rPr>
            </w:r>
            <w:r>
              <w:rPr>
                <w:noProof/>
                <w:webHidden/>
              </w:rPr>
              <w:fldChar w:fldCharType="separate"/>
            </w:r>
            <w:r>
              <w:rPr>
                <w:noProof/>
                <w:webHidden/>
              </w:rPr>
              <w:t>20</w:t>
            </w:r>
            <w:r>
              <w:rPr>
                <w:noProof/>
                <w:webHidden/>
              </w:rPr>
              <w:fldChar w:fldCharType="end"/>
            </w:r>
          </w:hyperlink>
        </w:p>
        <w:p w14:paraId="3D9DBA55" w14:textId="2A381338" w:rsidR="009D01A5" w:rsidRDefault="009D01A5">
          <w:pPr>
            <w:pStyle w:val="TOC3"/>
            <w:rPr>
              <w:rFonts w:asciiTheme="minorHAnsi" w:eastAsiaTheme="minorEastAsia" w:hAnsiTheme="minorHAnsi" w:cstheme="minorBidi"/>
              <w:noProof/>
              <w:sz w:val="22"/>
              <w:szCs w:val="22"/>
              <w:lang w:val="en-US"/>
            </w:rPr>
          </w:pPr>
          <w:hyperlink w:anchor="_Toc193446783" w:history="1">
            <w:r w:rsidRPr="000E7125">
              <w:rPr>
                <w:rStyle w:val="Hyperlink"/>
                <w:rFonts w:ascii="Times  New Roman" w:hAnsi="Times  New Roman"/>
                <w:noProof/>
              </w:rPr>
              <w:t>7.1 Màn hình đăng nhập, đăng ký:</w:t>
            </w:r>
            <w:r>
              <w:rPr>
                <w:noProof/>
                <w:webHidden/>
              </w:rPr>
              <w:tab/>
            </w:r>
            <w:r>
              <w:rPr>
                <w:noProof/>
                <w:webHidden/>
              </w:rPr>
              <w:fldChar w:fldCharType="begin"/>
            </w:r>
            <w:r>
              <w:rPr>
                <w:noProof/>
                <w:webHidden/>
              </w:rPr>
              <w:instrText xml:space="preserve"> PAGEREF _Toc193446783 \h </w:instrText>
            </w:r>
            <w:r>
              <w:rPr>
                <w:noProof/>
                <w:webHidden/>
              </w:rPr>
            </w:r>
            <w:r>
              <w:rPr>
                <w:noProof/>
                <w:webHidden/>
              </w:rPr>
              <w:fldChar w:fldCharType="separate"/>
            </w:r>
            <w:r>
              <w:rPr>
                <w:noProof/>
                <w:webHidden/>
              </w:rPr>
              <w:t>20</w:t>
            </w:r>
            <w:r>
              <w:rPr>
                <w:noProof/>
                <w:webHidden/>
              </w:rPr>
              <w:fldChar w:fldCharType="end"/>
            </w:r>
          </w:hyperlink>
        </w:p>
        <w:p w14:paraId="67021B3B" w14:textId="5DD069B2" w:rsidR="009D01A5" w:rsidRDefault="009D01A5">
          <w:pPr>
            <w:pStyle w:val="TOC3"/>
            <w:rPr>
              <w:rFonts w:asciiTheme="minorHAnsi" w:eastAsiaTheme="minorEastAsia" w:hAnsiTheme="minorHAnsi" w:cstheme="minorBidi"/>
              <w:noProof/>
              <w:sz w:val="22"/>
              <w:szCs w:val="22"/>
              <w:lang w:val="en-US"/>
            </w:rPr>
          </w:pPr>
          <w:hyperlink w:anchor="_Toc193446784" w:history="1">
            <w:r w:rsidRPr="000E7125">
              <w:rPr>
                <w:rStyle w:val="Hyperlink"/>
                <w:rFonts w:ascii="Times  New Roman" w:hAnsi="Times  New Roman"/>
                <w:noProof/>
                <w:lang w:val="en-US"/>
              </w:rPr>
              <w:t>7.2 Mô tả các luồng hoạt động:</w:t>
            </w:r>
            <w:r>
              <w:rPr>
                <w:noProof/>
                <w:webHidden/>
              </w:rPr>
              <w:tab/>
            </w:r>
            <w:r>
              <w:rPr>
                <w:noProof/>
                <w:webHidden/>
              </w:rPr>
              <w:fldChar w:fldCharType="begin"/>
            </w:r>
            <w:r>
              <w:rPr>
                <w:noProof/>
                <w:webHidden/>
              </w:rPr>
              <w:instrText xml:space="preserve"> PAGEREF _Toc193446784 \h </w:instrText>
            </w:r>
            <w:r>
              <w:rPr>
                <w:noProof/>
                <w:webHidden/>
              </w:rPr>
            </w:r>
            <w:r>
              <w:rPr>
                <w:noProof/>
                <w:webHidden/>
              </w:rPr>
              <w:fldChar w:fldCharType="separate"/>
            </w:r>
            <w:r>
              <w:rPr>
                <w:noProof/>
                <w:webHidden/>
              </w:rPr>
              <w:t>21</w:t>
            </w:r>
            <w:r>
              <w:rPr>
                <w:noProof/>
                <w:webHidden/>
              </w:rPr>
              <w:fldChar w:fldCharType="end"/>
            </w:r>
          </w:hyperlink>
        </w:p>
        <w:p w14:paraId="56DB83CB" w14:textId="484D3B3F" w:rsidR="009D01A5" w:rsidRDefault="009D01A5">
          <w:pPr>
            <w:pStyle w:val="TOC3"/>
            <w:rPr>
              <w:rFonts w:asciiTheme="minorHAnsi" w:eastAsiaTheme="minorEastAsia" w:hAnsiTheme="minorHAnsi" w:cstheme="minorBidi"/>
              <w:noProof/>
              <w:sz w:val="22"/>
              <w:szCs w:val="22"/>
              <w:lang w:val="en-US"/>
            </w:rPr>
          </w:pPr>
          <w:hyperlink w:anchor="_Toc193446785" w:history="1">
            <w:r w:rsidRPr="000E7125">
              <w:rPr>
                <w:rStyle w:val="Hyperlink"/>
                <w:rFonts w:ascii="Times  New Roman" w:hAnsi="Times  New Roman"/>
                <w:noProof/>
                <w:lang w:val="en-US"/>
              </w:rPr>
              <w:t>7</w:t>
            </w:r>
            <w:r w:rsidRPr="000E7125">
              <w:rPr>
                <w:rStyle w:val="Hyperlink"/>
                <w:rFonts w:ascii="Times  New Roman" w:hAnsi="Times  New Roman"/>
                <w:noProof/>
              </w:rPr>
              <w:t>.3. Các ràng buộc:</w:t>
            </w:r>
            <w:r>
              <w:rPr>
                <w:noProof/>
                <w:webHidden/>
              </w:rPr>
              <w:tab/>
            </w:r>
            <w:r>
              <w:rPr>
                <w:noProof/>
                <w:webHidden/>
              </w:rPr>
              <w:fldChar w:fldCharType="begin"/>
            </w:r>
            <w:r>
              <w:rPr>
                <w:noProof/>
                <w:webHidden/>
              </w:rPr>
              <w:instrText xml:space="preserve"> PAGEREF _Toc193446785 \h </w:instrText>
            </w:r>
            <w:r>
              <w:rPr>
                <w:noProof/>
                <w:webHidden/>
              </w:rPr>
            </w:r>
            <w:r>
              <w:rPr>
                <w:noProof/>
                <w:webHidden/>
              </w:rPr>
              <w:fldChar w:fldCharType="separate"/>
            </w:r>
            <w:r>
              <w:rPr>
                <w:noProof/>
                <w:webHidden/>
              </w:rPr>
              <w:t>21</w:t>
            </w:r>
            <w:r>
              <w:rPr>
                <w:noProof/>
                <w:webHidden/>
              </w:rPr>
              <w:fldChar w:fldCharType="end"/>
            </w:r>
          </w:hyperlink>
        </w:p>
        <w:p w14:paraId="3E5BE906" w14:textId="0F2D446C" w:rsidR="009D01A5" w:rsidRDefault="009D01A5">
          <w:pPr>
            <w:pStyle w:val="TOC2"/>
            <w:rPr>
              <w:rFonts w:asciiTheme="minorHAnsi" w:eastAsiaTheme="minorEastAsia" w:hAnsiTheme="minorHAnsi" w:cstheme="minorBidi"/>
              <w:noProof/>
              <w:sz w:val="22"/>
              <w:szCs w:val="22"/>
              <w:lang w:val="en-US"/>
            </w:rPr>
          </w:pPr>
          <w:hyperlink w:anchor="_Toc193446786" w:history="1">
            <w:r w:rsidRPr="000E7125">
              <w:rPr>
                <w:rStyle w:val="Hyperlink"/>
                <w:rFonts w:ascii="Times  New Roman" w:hAnsi="Times  New Roman"/>
                <w:noProof/>
              </w:rPr>
              <w:t>8. Xem đơn hàng (Trieu)</w:t>
            </w:r>
            <w:r>
              <w:rPr>
                <w:noProof/>
                <w:webHidden/>
              </w:rPr>
              <w:tab/>
            </w:r>
            <w:r>
              <w:rPr>
                <w:noProof/>
                <w:webHidden/>
              </w:rPr>
              <w:fldChar w:fldCharType="begin"/>
            </w:r>
            <w:r>
              <w:rPr>
                <w:noProof/>
                <w:webHidden/>
              </w:rPr>
              <w:instrText xml:space="preserve"> PAGEREF _Toc193446786 \h </w:instrText>
            </w:r>
            <w:r>
              <w:rPr>
                <w:noProof/>
                <w:webHidden/>
              </w:rPr>
            </w:r>
            <w:r>
              <w:rPr>
                <w:noProof/>
                <w:webHidden/>
              </w:rPr>
              <w:fldChar w:fldCharType="separate"/>
            </w:r>
            <w:r>
              <w:rPr>
                <w:noProof/>
                <w:webHidden/>
              </w:rPr>
              <w:t>23</w:t>
            </w:r>
            <w:r>
              <w:rPr>
                <w:noProof/>
                <w:webHidden/>
              </w:rPr>
              <w:fldChar w:fldCharType="end"/>
            </w:r>
          </w:hyperlink>
        </w:p>
        <w:p w14:paraId="670762B2" w14:textId="060529D8" w:rsidR="009D01A5" w:rsidRDefault="009D01A5">
          <w:pPr>
            <w:pStyle w:val="TOC3"/>
            <w:rPr>
              <w:rFonts w:asciiTheme="minorHAnsi" w:eastAsiaTheme="minorEastAsia" w:hAnsiTheme="minorHAnsi" w:cstheme="minorBidi"/>
              <w:noProof/>
              <w:sz w:val="22"/>
              <w:szCs w:val="22"/>
              <w:lang w:val="en-US"/>
            </w:rPr>
          </w:pPr>
          <w:hyperlink w:anchor="_Toc193446787" w:history="1">
            <w:r w:rsidRPr="000E7125">
              <w:rPr>
                <w:rStyle w:val="Hyperlink"/>
                <w:rFonts w:ascii="Times  New Roman" w:hAnsi="Times  New Roman"/>
                <w:noProof/>
                <w:lang w:val="en-US"/>
              </w:rPr>
              <w:t>8.1 Màng hình chức năng</w:t>
            </w:r>
            <w:r>
              <w:rPr>
                <w:noProof/>
                <w:webHidden/>
              </w:rPr>
              <w:tab/>
            </w:r>
            <w:r>
              <w:rPr>
                <w:noProof/>
                <w:webHidden/>
              </w:rPr>
              <w:fldChar w:fldCharType="begin"/>
            </w:r>
            <w:r>
              <w:rPr>
                <w:noProof/>
                <w:webHidden/>
              </w:rPr>
              <w:instrText xml:space="preserve"> PAGEREF _Toc193446787 \h </w:instrText>
            </w:r>
            <w:r>
              <w:rPr>
                <w:noProof/>
                <w:webHidden/>
              </w:rPr>
            </w:r>
            <w:r>
              <w:rPr>
                <w:noProof/>
                <w:webHidden/>
              </w:rPr>
              <w:fldChar w:fldCharType="separate"/>
            </w:r>
            <w:r>
              <w:rPr>
                <w:noProof/>
                <w:webHidden/>
              </w:rPr>
              <w:t>23</w:t>
            </w:r>
            <w:r>
              <w:rPr>
                <w:noProof/>
                <w:webHidden/>
              </w:rPr>
              <w:fldChar w:fldCharType="end"/>
            </w:r>
          </w:hyperlink>
        </w:p>
        <w:p w14:paraId="21622680" w14:textId="5BC550BD" w:rsidR="009D01A5" w:rsidRDefault="009D01A5">
          <w:pPr>
            <w:pStyle w:val="TOC3"/>
            <w:rPr>
              <w:rFonts w:asciiTheme="minorHAnsi" w:eastAsiaTheme="minorEastAsia" w:hAnsiTheme="minorHAnsi" w:cstheme="minorBidi"/>
              <w:noProof/>
              <w:sz w:val="22"/>
              <w:szCs w:val="22"/>
              <w:lang w:val="en-US"/>
            </w:rPr>
          </w:pPr>
          <w:hyperlink w:anchor="_Toc193446788" w:history="1">
            <w:r w:rsidRPr="000E7125">
              <w:rPr>
                <w:rStyle w:val="Hyperlink"/>
                <w:rFonts w:ascii="Times  New Roman" w:hAnsi="Times  New Roman"/>
                <w:noProof/>
                <w:lang w:val="en-US"/>
              </w:rPr>
              <w:t>8.2 Mô tả luồng hoạt động</w:t>
            </w:r>
            <w:r>
              <w:rPr>
                <w:noProof/>
                <w:webHidden/>
              </w:rPr>
              <w:tab/>
            </w:r>
            <w:r>
              <w:rPr>
                <w:noProof/>
                <w:webHidden/>
              </w:rPr>
              <w:fldChar w:fldCharType="begin"/>
            </w:r>
            <w:r>
              <w:rPr>
                <w:noProof/>
                <w:webHidden/>
              </w:rPr>
              <w:instrText xml:space="preserve"> PAGEREF _Toc193446788 \h </w:instrText>
            </w:r>
            <w:r>
              <w:rPr>
                <w:noProof/>
                <w:webHidden/>
              </w:rPr>
            </w:r>
            <w:r>
              <w:rPr>
                <w:noProof/>
                <w:webHidden/>
              </w:rPr>
              <w:fldChar w:fldCharType="separate"/>
            </w:r>
            <w:r>
              <w:rPr>
                <w:noProof/>
                <w:webHidden/>
              </w:rPr>
              <w:t>23</w:t>
            </w:r>
            <w:r>
              <w:rPr>
                <w:noProof/>
                <w:webHidden/>
              </w:rPr>
              <w:fldChar w:fldCharType="end"/>
            </w:r>
          </w:hyperlink>
        </w:p>
        <w:p w14:paraId="4D6BBC30" w14:textId="62E5D10C" w:rsidR="009D01A5" w:rsidRDefault="009D01A5">
          <w:pPr>
            <w:pStyle w:val="TOC3"/>
            <w:rPr>
              <w:rFonts w:asciiTheme="minorHAnsi" w:eastAsiaTheme="minorEastAsia" w:hAnsiTheme="minorHAnsi" w:cstheme="minorBidi"/>
              <w:noProof/>
              <w:sz w:val="22"/>
              <w:szCs w:val="22"/>
              <w:lang w:val="en-US"/>
            </w:rPr>
          </w:pPr>
          <w:hyperlink w:anchor="_Toc193446789" w:history="1">
            <w:r w:rsidRPr="000E7125">
              <w:rPr>
                <w:rStyle w:val="Hyperlink"/>
                <w:rFonts w:ascii="Times  New Roman" w:hAnsi="Times  New Roman"/>
                <w:noProof/>
              </w:rPr>
              <w:t>8.3 Các ràng buộc</w:t>
            </w:r>
            <w:r>
              <w:rPr>
                <w:noProof/>
                <w:webHidden/>
              </w:rPr>
              <w:tab/>
            </w:r>
            <w:r>
              <w:rPr>
                <w:noProof/>
                <w:webHidden/>
              </w:rPr>
              <w:fldChar w:fldCharType="begin"/>
            </w:r>
            <w:r>
              <w:rPr>
                <w:noProof/>
                <w:webHidden/>
              </w:rPr>
              <w:instrText xml:space="preserve"> PAGEREF _Toc193446789 \h </w:instrText>
            </w:r>
            <w:r>
              <w:rPr>
                <w:noProof/>
                <w:webHidden/>
              </w:rPr>
            </w:r>
            <w:r>
              <w:rPr>
                <w:noProof/>
                <w:webHidden/>
              </w:rPr>
              <w:fldChar w:fldCharType="separate"/>
            </w:r>
            <w:r>
              <w:rPr>
                <w:noProof/>
                <w:webHidden/>
              </w:rPr>
              <w:t>24</w:t>
            </w:r>
            <w:r>
              <w:rPr>
                <w:noProof/>
                <w:webHidden/>
              </w:rPr>
              <w:fldChar w:fldCharType="end"/>
            </w:r>
          </w:hyperlink>
        </w:p>
        <w:p w14:paraId="391F666A" w14:textId="60C02578" w:rsidR="009D01A5" w:rsidRDefault="009D01A5">
          <w:pPr>
            <w:pStyle w:val="TOC2"/>
            <w:rPr>
              <w:rFonts w:asciiTheme="minorHAnsi" w:eastAsiaTheme="minorEastAsia" w:hAnsiTheme="minorHAnsi" w:cstheme="minorBidi"/>
              <w:noProof/>
              <w:sz w:val="22"/>
              <w:szCs w:val="22"/>
              <w:lang w:val="en-US"/>
            </w:rPr>
          </w:pPr>
          <w:hyperlink w:anchor="_Toc193446790" w:history="1">
            <w:r w:rsidRPr="000E7125">
              <w:rPr>
                <w:rStyle w:val="Hyperlink"/>
                <w:rFonts w:ascii="Times  New Roman" w:hAnsi="Times  New Roman"/>
                <w:noProof/>
              </w:rPr>
              <w:t>9. Mã giảm giá (Thanh)</w:t>
            </w:r>
            <w:r>
              <w:rPr>
                <w:noProof/>
                <w:webHidden/>
              </w:rPr>
              <w:tab/>
            </w:r>
            <w:r>
              <w:rPr>
                <w:noProof/>
                <w:webHidden/>
              </w:rPr>
              <w:fldChar w:fldCharType="begin"/>
            </w:r>
            <w:r>
              <w:rPr>
                <w:noProof/>
                <w:webHidden/>
              </w:rPr>
              <w:instrText xml:space="preserve"> PAGEREF _Toc193446790 \h </w:instrText>
            </w:r>
            <w:r>
              <w:rPr>
                <w:noProof/>
                <w:webHidden/>
              </w:rPr>
            </w:r>
            <w:r>
              <w:rPr>
                <w:noProof/>
                <w:webHidden/>
              </w:rPr>
              <w:fldChar w:fldCharType="separate"/>
            </w:r>
            <w:r>
              <w:rPr>
                <w:noProof/>
                <w:webHidden/>
              </w:rPr>
              <w:t>24</w:t>
            </w:r>
            <w:r>
              <w:rPr>
                <w:noProof/>
                <w:webHidden/>
              </w:rPr>
              <w:fldChar w:fldCharType="end"/>
            </w:r>
          </w:hyperlink>
        </w:p>
        <w:p w14:paraId="04A8B658" w14:textId="35AD810A" w:rsidR="009D01A5" w:rsidRDefault="009D01A5">
          <w:pPr>
            <w:pStyle w:val="TOC3"/>
            <w:rPr>
              <w:rFonts w:asciiTheme="minorHAnsi" w:eastAsiaTheme="minorEastAsia" w:hAnsiTheme="minorHAnsi" w:cstheme="minorBidi"/>
              <w:noProof/>
              <w:sz w:val="22"/>
              <w:szCs w:val="22"/>
              <w:lang w:val="en-US"/>
            </w:rPr>
          </w:pPr>
          <w:hyperlink w:anchor="_Toc193446791" w:history="1">
            <w:r w:rsidRPr="000E7125">
              <w:rPr>
                <w:rStyle w:val="Hyperlink"/>
                <w:rFonts w:ascii="Times  New Roman" w:hAnsi="Times  New Roman"/>
                <w:noProof/>
              </w:rPr>
              <w:t>9.1 Màn hình mã giảm giá</w:t>
            </w:r>
            <w:r>
              <w:rPr>
                <w:noProof/>
                <w:webHidden/>
              </w:rPr>
              <w:tab/>
            </w:r>
            <w:r>
              <w:rPr>
                <w:noProof/>
                <w:webHidden/>
              </w:rPr>
              <w:fldChar w:fldCharType="begin"/>
            </w:r>
            <w:r>
              <w:rPr>
                <w:noProof/>
                <w:webHidden/>
              </w:rPr>
              <w:instrText xml:space="preserve"> PAGEREF _Toc193446791 \h </w:instrText>
            </w:r>
            <w:r>
              <w:rPr>
                <w:noProof/>
                <w:webHidden/>
              </w:rPr>
            </w:r>
            <w:r>
              <w:rPr>
                <w:noProof/>
                <w:webHidden/>
              </w:rPr>
              <w:fldChar w:fldCharType="separate"/>
            </w:r>
            <w:r>
              <w:rPr>
                <w:noProof/>
                <w:webHidden/>
              </w:rPr>
              <w:t>24</w:t>
            </w:r>
            <w:r>
              <w:rPr>
                <w:noProof/>
                <w:webHidden/>
              </w:rPr>
              <w:fldChar w:fldCharType="end"/>
            </w:r>
          </w:hyperlink>
        </w:p>
        <w:p w14:paraId="57680C88" w14:textId="6EC0EB66" w:rsidR="009D01A5" w:rsidRDefault="009D01A5">
          <w:pPr>
            <w:pStyle w:val="TOC3"/>
            <w:rPr>
              <w:rFonts w:asciiTheme="minorHAnsi" w:eastAsiaTheme="minorEastAsia" w:hAnsiTheme="minorHAnsi" w:cstheme="minorBidi"/>
              <w:noProof/>
              <w:sz w:val="22"/>
              <w:szCs w:val="22"/>
              <w:lang w:val="en-US"/>
            </w:rPr>
          </w:pPr>
          <w:hyperlink w:anchor="_Toc193446792" w:history="1">
            <w:r w:rsidRPr="000E7125">
              <w:rPr>
                <w:rStyle w:val="Hyperlink"/>
                <w:rFonts w:ascii="Times  New Roman" w:hAnsi="Times  New Roman"/>
                <w:noProof/>
              </w:rPr>
              <w:t>9.2 Mô tả luồng hoạt động</w:t>
            </w:r>
            <w:r>
              <w:rPr>
                <w:noProof/>
                <w:webHidden/>
              </w:rPr>
              <w:tab/>
            </w:r>
            <w:r>
              <w:rPr>
                <w:noProof/>
                <w:webHidden/>
              </w:rPr>
              <w:fldChar w:fldCharType="begin"/>
            </w:r>
            <w:r>
              <w:rPr>
                <w:noProof/>
                <w:webHidden/>
              </w:rPr>
              <w:instrText xml:space="preserve"> PAGEREF _Toc193446792 \h </w:instrText>
            </w:r>
            <w:r>
              <w:rPr>
                <w:noProof/>
                <w:webHidden/>
              </w:rPr>
            </w:r>
            <w:r>
              <w:rPr>
                <w:noProof/>
                <w:webHidden/>
              </w:rPr>
              <w:fldChar w:fldCharType="separate"/>
            </w:r>
            <w:r>
              <w:rPr>
                <w:noProof/>
                <w:webHidden/>
              </w:rPr>
              <w:t>24</w:t>
            </w:r>
            <w:r>
              <w:rPr>
                <w:noProof/>
                <w:webHidden/>
              </w:rPr>
              <w:fldChar w:fldCharType="end"/>
            </w:r>
          </w:hyperlink>
        </w:p>
        <w:p w14:paraId="4DB5B0F2" w14:textId="010E4FDD" w:rsidR="009D01A5" w:rsidRDefault="009D01A5">
          <w:pPr>
            <w:pStyle w:val="TOC3"/>
            <w:rPr>
              <w:rFonts w:asciiTheme="minorHAnsi" w:eastAsiaTheme="minorEastAsia" w:hAnsiTheme="minorHAnsi" w:cstheme="minorBidi"/>
              <w:noProof/>
              <w:sz w:val="22"/>
              <w:szCs w:val="22"/>
              <w:lang w:val="en-US"/>
            </w:rPr>
          </w:pPr>
          <w:hyperlink w:anchor="_Toc193446793" w:history="1">
            <w:r w:rsidRPr="000E7125">
              <w:rPr>
                <w:rStyle w:val="Hyperlink"/>
                <w:rFonts w:ascii="Times  New Roman" w:hAnsi="Times  New Roman"/>
                <w:noProof/>
              </w:rPr>
              <w:t>9.3 Các ràng buộc</w:t>
            </w:r>
            <w:r>
              <w:rPr>
                <w:noProof/>
                <w:webHidden/>
              </w:rPr>
              <w:tab/>
            </w:r>
            <w:r>
              <w:rPr>
                <w:noProof/>
                <w:webHidden/>
              </w:rPr>
              <w:fldChar w:fldCharType="begin"/>
            </w:r>
            <w:r>
              <w:rPr>
                <w:noProof/>
                <w:webHidden/>
              </w:rPr>
              <w:instrText xml:space="preserve"> PAGEREF _Toc193446793 \h </w:instrText>
            </w:r>
            <w:r>
              <w:rPr>
                <w:noProof/>
                <w:webHidden/>
              </w:rPr>
            </w:r>
            <w:r>
              <w:rPr>
                <w:noProof/>
                <w:webHidden/>
              </w:rPr>
              <w:fldChar w:fldCharType="separate"/>
            </w:r>
            <w:r>
              <w:rPr>
                <w:noProof/>
                <w:webHidden/>
              </w:rPr>
              <w:t>25</w:t>
            </w:r>
            <w:r>
              <w:rPr>
                <w:noProof/>
                <w:webHidden/>
              </w:rPr>
              <w:fldChar w:fldCharType="end"/>
            </w:r>
          </w:hyperlink>
        </w:p>
        <w:p w14:paraId="4E521133" w14:textId="66A8D4C6" w:rsidR="009D01A5" w:rsidRDefault="009D01A5">
          <w:pPr>
            <w:pStyle w:val="TOC2"/>
            <w:rPr>
              <w:rFonts w:asciiTheme="minorHAnsi" w:eastAsiaTheme="minorEastAsia" w:hAnsiTheme="minorHAnsi" w:cstheme="minorBidi"/>
              <w:noProof/>
              <w:sz w:val="22"/>
              <w:szCs w:val="22"/>
              <w:lang w:val="en-US"/>
            </w:rPr>
          </w:pPr>
          <w:hyperlink w:anchor="_Toc193446794" w:history="1">
            <w:r w:rsidRPr="000E7125">
              <w:rPr>
                <w:rStyle w:val="Hyperlink"/>
                <w:rFonts w:ascii="Times  New Roman" w:hAnsi="Times  New Roman"/>
                <w:noProof/>
                <w:lang w:val="en-US"/>
              </w:rPr>
              <w:t xml:space="preserve">10. </w:t>
            </w:r>
            <w:r w:rsidRPr="000E7125">
              <w:rPr>
                <w:rStyle w:val="Hyperlink"/>
                <w:rFonts w:ascii="Times  New Roman" w:hAnsi="Times  New Roman"/>
                <w:noProof/>
              </w:rPr>
              <w:t>Thống kê (Huy)</w:t>
            </w:r>
            <w:r>
              <w:rPr>
                <w:noProof/>
                <w:webHidden/>
              </w:rPr>
              <w:tab/>
            </w:r>
            <w:r>
              <w:rPr>
                <w:noProof/>
                <w:webHidden/>
              </w:rPr>
              <w:fldChar w:fldCharType="begin"/>
            </w:r>
            <w:r>
              <w:rPr>
                <w:noProof/>
                <w:webHidden/>
              </w:rPr>
              <w:instrText xml:space="preserve"> PAGEREF _Toc193446794 \h </w:instrText>
            </w:r>
            <w:r>
              <w:rPr>
                <w:noProof/>
                <w:webHidden/>
              </w:rPr>
            </w:r>
            <w:r>
              <w:rPr>
                <w:noProof/>
                <w:webHidden/>
              </w:rPr>
              <w:fldChar w:fldCharType="separate"/>
            </w:r>
            <w:r>
              <w:rPr>
                <w:noProof/>
                <w:webHidden/>
              </w:rPr>
              <w:t>26</w:t>
            </w:r>
            <w:r>
              <w:rPr>
                <w:noProof/>
                <w:webHidden/>
              </w:rPr>
              <w:fldChar w:fldCharType="end"/>
            </w:r>
          </w:hyperlink>
        </w:p>
        <w:p w14:paraId="3D6AB0D6" w14:textId="61945537" w:rsidR="009D01A5" w:rsidRDefault="009D01A5">
          <w:pPr>
            <w:pStyle w:val="TOC3"/>
            <w:rPr>
              <w:rFonts w:asciiTheme="minorHAnsi" w:eastAsiaTheme="minorEastAsia" w:hAnsiTheme="minorHAnsi" w:cstheme="minorBidi"/>
              <w:noProof/>
              <w:sz w:val="22"/>
              <w:szCs w:val="22"/>
              <w:lang w:val="en-US"/>
            </w:rPr>
          </w:pPr>
          <w:hyperlink w:anchor="_Toc193446795" w:history="1">
            <w:r w:rsidRPr="000E7125">
              <w:rPr>
                <w:rStyle w:val="Hyperlink"/>
                <w:rFonts w:ascii="Times  New Roman" w:hAnsi="Times  New Roman"/>
                <w:noProof/>
              </w:rPr>
              <w:t>10.1 Màng hình thống kê</w:t>
            </w:r>
            <w:r>
              <w:rPr>
                <w:noProof/>
                <w:webHidden/>
              </w:rPr>
              <w:tab/>
            </w:r>
            <w:r>
              <w:rPr>
                <w:noProof/>
                <w:webHidden/>
              </w:rPr>
              <w:fldChar w:fldCharType="begin"/>
            </w:r>
            <w:r>
              <w:rPr>
                <w:noProof/>
                <w:webHidden/>
              </w:rPr>
              <w:instrText xml:space="preserve"> PAGEREF _Toc193446795 \h </w:instrText>
            </w:r>
            <w:r>
              <w:rPr>
                <w:noProof/>
                <w:webHidden/>
              </w:rPr>
            </w:r>
            <w:r>
              <w:rPr>
                <w:noProof/>
                <w:webHidden/>
              </w:rPr>
              <w:fldChar w:fldCharType="separate"/>
            </w:r>
            <w:r>
              <w:rPr>
                <w:noProof/>
                <w:webHidden/>
              </w:rPr>
              <w:t>26</w:t>
            </w:r>
            <w:r>
              <w:rPr>
                <w:noProof/>
                <w:webHidden/>
              </w:rPr>
              <w:fldChar w:fldCharType="end"/>
            </w:r>
          </w:hyperlink>
        </w:p>
        <w:p w14:paraId="410EDD61" w14:textId="31DCB352" w:rsidR="009D01A5" w:rsidRDefault="009D01A5">
          <w:pPr>
            <w:pStyle w:val="TOC3"/>
            <w:rPr>
              <w:rFonts w:asciiTheme="minorHAnsi" w:eastAsiaTheme="minorEastAsia" w:hAnsiTheme="minorHAnsi" w:cstheme="minorBidi"/>
              <w:noProof/>
              <w:sz w:val="22"/>
              <w:szCs w:val="22"/>
              <w:lang w:val="en-US"/>
            </w:rPr>
          </w:pPr>
          <w:hyperlink w:anchor="_Toc193446796" w:history="1">
            <w:r w:rsidRPr="000E7125">
              <w:rPr>
                <w:rStyle w:val="Hyperlink"/>
                <w:rFonts w:ascii="Times  New Roman" w:hAnsi="Times  New Roman"/>
                <w:noProof/>
              </w:rPr>
              <w:t>10.2 Mô tả luồng hoạt động:</w:t>
            </w:r>
            <w:r>
              <w:rPr>
                <w:noProof/>
                <w:webHidden/>
              </w:rPr>
              <w:tab/>
            </w:r>
            <w:r>
              <w:rPr>
                <w:noProof/>
                <w:webHidden/>
              </w:rPr>
              <w:fldChar w:fldCharType="begin"/>
            </w:r>
            <w:r>
              <w:rPr>
                <w:noProof/>
                <w:webHidden/>
              </w:rPr>
              <w:instrText xml:space="preserve"> PAGEREF _Toc193446796 \h </w:instrText>
            </w:r>
            <w:r>
              <w:rPr>
                <w:noProof/>
                <w:webHidden/>
              </w:rPr>
            </w:r>
            <w:r>
              <w:rPr>
                <w:noProof/>
                <w:webHidden/>
              </w:rPr>
              <w:fldChar w:fldCharType="separate"/>
            </w:r>
            <w:r>
              <w:rPr>
                <w:noProof/>
                <w:webHidden/>
              </w:rPr>
              <w:t>26</w:t>
            </w:r>
            <w:r>
              <w:rPr>
                <w:noProof/>
                <w:webHidden/>
              </w:rPr>
              <w:fldChar w:fldCharType="end"/>
            </w:r>
          </w:hyperlink>
        </w:p>
        <w:p w14:paraId="724FB1B2" w14:textId="597DB2AF" w:rsidR="009D01A5" w:rsidRDefault="009D01A5">
          <w:pPr>
            <w:pStyle w:val="TOC3"/>
            <w:rPr>
              <w:rFonts w:asciiTheme="minorHAnsi" w:eastAsiaTheme="minorEastAsia" w:hAnsiTheme="minorHAnsi" w:cstheme="minorBidi"/>
              <w:noProof/>
              <w:sz w:val="22"/>
              <w:szCs w:val="22"/>
              <w:lang w:val="en-US"/>
            </w:rPr>
          </w:pPr>
          <w:hyperlink w:anchor="_Toc193446797" w:history="1">
            <w:r w:rsidRPr="000E7125">
              <w:rPr>
                <w:rStyle w:val="Hyperlink"/>
                <w:rFonts w:ascii="Times  New Roman" w:hAnsi="Times  New Roman"/>
                <w:noProof/>
              </w:rPr>
              <w:t>10.3 Các ràng buộc:</w:t>
            </w:r>
            <w:r>
              <w:rPr>
                <w:noProof/>
                <w:webHidden/>
              </w:rPr>
              <w:tab/>
            </w:r>
            <w:r>
              <w:rPr>
                <w:noProof/>
                <w:webHidden/>
              </w:rPr>
              <w:fldChar w:fldCharType="begin"/>
            </w:r>
            <w:r>
              <w:rPr>
                <w:noProof/>
                <w:webHidden/>
              </w:rPr>
              <w:instrText xml:space="preserve"> PAGEREF _Toc193446797 \h </w:instrText>
            </w:r>
            <w:r>
              <w:rPr>
                <w:noProof/>
                <w:webHidden/>
              </w:rPr>
            </w:r>
            <w:r>
              <w:rPr>
                <w:noProof/>
                <w:webHidden/>
              </w:rPr>
              <w:fldChar w:fldCharType="separate"/>
            </w:r>
            <w:r>
              <w:rPr>
                <w:noProof/>
                <w:webHidden/>
              </w:rPr>
              <w:t>27</w:t>
            </w:r>
            <w:r>
              <w:rPr>
                <w:noProof/>
                <w:webHidden/>
              </w:rPr>
              <w:fldChar w:fldCharType="end"/>
            </w:r>
          </w:hyperlink>
        </w:p>
        <w:p w14:paraId="7660E33C" w14:textId="15FDF238" w:rsidR="009D01A5" w:rsidRDefault="009D01A5">
          <w:pPr>
            <w:pStyle w:val="TOC2"/>
            <w:rPr>
              <w:rFonts w:asciiTheme="minorHAnsi" w:eastAsiaTheme="minorEastAsia" w:hAnsiTheme="minorHAnsi" w:cstheme="minorBidi"/>
              <w:noProof/>
              <w:sz w:val="22"/>
              <w:szCs w:val="22"/>
              <w:lang w:val="en-US"/>
            </w:rPr>
          </w:pPr>
          <w:hyperlink w:anchor="_Toc193446798" w:history="1">
            <w:r w:rsidRPr="000E7125">
              <w:rPr>
                <w:rStyle w:val="Hyperlink"/>
                <w:rFonts w:ascii="Times  New Roman" w:hAnsi="Times  New Roman"/>
                <w:noProof/>
              </w:rPr>
              <w:t>11.Đánh giá sản phẩm (Thanh)</w:t>
            </w:r>
            <w:r>
              <w:rPr>
                <w:noProof/>
                <w:webHidden/>
              </w:rPr>
              <w:tab/>
            </w:r>
            <w:r>
              <w:rPr>
                <w:noProof/>
                <w:webHidden/>
              </w:rPr>
              <w:fldChar w:fldCharType="begin"/>
            </w:r>
            <w:r>
              <w:rPr>
                <w:noProof/>
                <w:webHidden/>
              </w:rPr>
              <w:instrText xml:space="preserve"> PAGEREF _Toc193446798 \h </w:instrText>
            </w:r>
            <w:r>
              <w:rPr>
                <w:noProof/>
                <w:webHidden/>
              </w:rPr>
            </w:r>
            <w:r>
              <w:rPr>
                <w:noProof/>
                <w:webHidden/>
              </w:rPr>
              <w:fldChar w:fldCharType="separate"/>
            </w:r>
            <w:r>
              <w:rPr>
                <w:noProof/>
                <w:webHidden/>
              </w:rPr>
              <w:t>28</w:t>
            </w:r>
            <w:r>
              <w:rPr>
                <w:noProof/>
                <w:webHidden/>
              </w:rPr>
              <w:fldChar w:fldCharType="end"/>
            </w:r>
          </w:hyperlink>
        </w:p>
        <w:p w14:paraId="7DFA7273" w14:textId="3639C445" w:rsidR="009D01A5" w:rsidRDefault="009D01A5">
          <w:pPr>
            <w:pStyle w:val="TOC3"/>
            <w:rPr>
              <w:rFonts w:asciiTheme="minorHAnsi" w:eastAsiaTheme="minorEastAsia" w:hAnsiTheme="minorHAnsi" w:cstheme="minorBidi"/>
              <w:noProof/>
              <w:sz w:val="22"/>
              <w:szCs w:val="22"/>
              <w:lang w:val="en-US"/>
            </w:rPr>
          </w:pPr>
          <w:hyperlink w:anchor="_Toc193446799" w:history="1">
            <w:r w:rsidRPr="000E7125">
              <w:rPr>
                <w:rStyle w:val="Hyperlink"/>
                <w:rFonts w:ascii="Times  New Roman" w:hAnsi="Times  New Roman"/>
                <w:noProof/>
              </w:rPr>
              <w:t>11.1Màn hình đánh giá sản phẩm</w:t>
            </w:r>
            <w:r>
              <w:rPr>
                <w:noProof/>
                <w:webHidden/>
              </w:rPr>
              <w:tab/>
            </w:r>
            <w:r>
              <w:rPr>
                <w:noProof/>
                <w:webHidden/>
              </w:rPr>
              <w:fldChar w:fldCharType="begin"/>
            </w:r>
            <w:r>
              <w:rPr>
                <w:noProof/>
                <w:webHidden/>
              </w:rPr>
              <w:instrText xml:space="preserve"> PAGEREF _Toc193446799 \h </w:instrText>
            </w:r>
            <w:r>
              <w:rPr>
                <w:noProof/>
                <w:webHidden/>
              </w:rPr>
            </w:r>
            <w:r>
              <w:rPr>
                <w:noProof/>
                <w:webHidden/>
              </w:rPr>
              <w:fldChar w:fldCharType="separate"/>
            </w:r>
            <w:r>
              <w:rPr>
                <w:noProof/>
                <w:webHidden/>
              </w:rPr>
              <w:t>28</w:t>
            </w:r>
            <w:r>
              <w:rPr>
                <w:noProof/>
                <w:webHidden/>
              </w:rPr>
              <w:fldChar w:fldCharType="end"/>
            </w:r>
          </w:hyperlink>
        </w:p>
        <w:p w14:paraId="0C059726" w14:textId="08D51C8C" w:rsidR="009D01A5" w:rsidRDefault="009D01A5">
          <w:pPr>
            <w:pStyle w:val="TOC3"/>
            <w:rPr>
              <w:rFonts w:asciiTheme="minorHAnsi" w:eastAsiaTheme="minorEastAsia" w:hAnsiTheme="minorHAnsi" w:cstheme="minorBidi"/>
              <w:noProof/>
              <w:sz w:val="22"/>
              <w:szCs w:val="22"/>
              <w:lang w:val="en-US"/>
            </w:rPr>
          </w:pPr>
          <w:hyperlink w:anchor="_Toc193446800" w:history="1">
            <w:r w:rsidRPr="000E7125">
              <w:rPr>
                <w:rStyle w:val="Hyperlink"/>
                <w:rFonts w:ascii="Times  New Roman" w:hAnsi="Times  New Roman"/>
                <w:noProof/>
              </w:rPr>
              <w:t>11.2 Mô tả luồng hoạt động</w:t>
            </w:r>
            <w:r>
              <w:rPr>
                <w:noProof/>
                <w:webHidden/>
              </w:rPr>
              <w:tab/>
            </w:r>
            <w:r>
              <w:rPr>
                <w:noProof/>
                <w:webHidden/>
              </w:rPr>
              <w:fldChar w:fldCharType="begin"/>
            </w:r>
            <w:r>
              <w:rPr>
                <w:noProof/>
                <w:webHidden/>
              </w:rPr>
              <w:instrText xml:space="preserve"> PAGEREF _Toc193446800 \h </w:instrText>
            </w:r>
            <w:r>
              <w:rPr>
                <w:noProof/>
                <w:webHidden/>
              </w:rPr>
            </w:r>
            <w:r>
              <w:rPr>
                <w:noProof/>
                <w:webHidden/>
              </w:rPr>
              <w:fldChar w:fldCharType="separate"/>
            </w:r>
            <w:r>
              <w:rPr>
                <w:noProof/>
                <w:webHidden/>
              </w:rPr>
              <w:t>28</w:t>
            </w:r>
            <w:r>
              <w:rPr>
                <w:noProof/>
                <w:webHidden/>
              </w:rPr>
              <w:fldChar w:fldCharType="end"/>
            </w:r>
          </w:hyperlink>
        </w:p>
        <w:p w14:paraId="4D843989" w14:textId="67CE1CB1" w:rsidR="009D01A5" w:rsidRDefault="009D01A5">
          <w:pPr>
            <w:pStyle w:val="TOC3"/>
            <w:rPr>
              <w:rFonts w:asciiTheme="minorHAnsi" w:eastAsiaTheme="minorEastAsia" w:hAnsiTheme="minorHAnsi" w:cstheme="minorBidi"/>
              <w:noProof/>
              <w:sz w:val="22"/>
              <w:szCs w:val="22"/>
              <w:lang w:val="en-US"/>
            </w:rPr>
          </w:pPr>
          <w:hyperlink w:anchor="_Toc193446801" w:history="1">
            <w:r w:rsidRPr="000E7125">
              <w:rPr>
                <w:rStyle w:val="Hyperlink"/>
                <w:rFonts w:ascii="Times  New Roman" w:hAnsi="Times  New Roman"/>
                <w:noProof/>
              </w:rPr>
              <w:t>11.3 Các ràng buộc</w:t>
            </w:r>
            <w:r>
              <w:rPr>
                <w:noProof/>
                <w:webHidden/>
              </w:rPr>
              <w:tab/>
            </w:r>
            <w:r>
              <w:rPr>
                <w:noProof/>
                <w:webHidden/>
              </w:rPr>
              <w:fldChar w:fldCharType="begin"/>
            </w:r>
            <w:r>
              <w:rPr>
                <w:noProof/>
                <w:webHidden/>
              </w:rPr>
              <w:instrText xml:space="preserve"> PAGEREF _Toc193446801 \h </w:instrText>
            </w:r>
            <w:r>
              <w:rPr>
                <w:noProof/>
                <w:webHidden/>
              </w:rPr>
            </w:r>
            <w:r>
              <w:rPr>
                <w:noProof/>
                <w:webHidden/>
              </w:rPr>
              <w:fldChar w:fldCharType="separate"/>
            </w:r>
            <w:r>
              <w:rPr>
                <w:noProof/>
                <w:webHidden/>
              </w:rPr>
              <w:t>28</w:t>
            </w:r>
            <w:r>
              <w:rPr>
                <w:noProof/>
                <w:webHidden/>
              </w:rPr>
              <w:fldChar w:fldCharType="end"/>
            </w:r>
          </w:hyperlink>
        </w:p>
        <w:p w14:paraId="64A02777" w14:textId="031B35D2" w:rsidR="009D01A5" w:rsidRDefault="009D01A5">
          <w:pPr>
            <w:pStyle w:val="TOC2"/>
            <w:rPr>
              <w:rFonts w:asciiTheme="minorHAnsi" w:eastAsiaTheme="minorEastAsia" w:hAnsiTheme="minorHAnsi" w:cstheme="minorBidi"/>
              <w:noProof/>
              <w:sz w:val="22"/>
              <w:szCs w:val="22"/>
              <w:lang w:val="en-US"/>
            </w:rPr>
          </w:pPr>
          <w:hyperlink w:anchor="_Toc193446802" w:history="1">
            <w:r w:rsidRPr="000E7125">
              <w:rPr>
                <w:rStyle w:val="Hyperlink"/>
                <w:rFonts w:ascii="Times  New Roman" w:hAnsi="Times  New Roman"/>
                <w:noProof/>
              </w:rPr>
              <w:t>12.Chăm sóc khách hàng (Trieu)</w:t>
            </w:r>
            <w:r>
              <w:rPr>
                <w:noProof/>
                <w:webHidden/>
              </w:rPr>
              <w:tab/>
            </w:r>
            <w:r>
              <w:rPr>
                <w:noProof/>
                <w:webHidden/>
              </w:rPr>
              <w:fldChar w:fldCharType="begin"/>
            </w:r>
            <w:r>
              <w:rPr>
                <w:noProof/>
                <w:webHidden/>
              </w:rPr>
              <w:instrText xml:space="preserve"> PAGEREF _Toc193446802 \h </w:instrText>
            </w:r>
            <w:r>
              <w:rPr>
                <w:noProof/>
                <w:webHidden/>
              </w:rPr>
            </w:r>
            <w:r>
              <w:rPr>
                <w:noProof/>
                <w:webHidden/>
              </w:rPr>
              <w:fldChar w:fldCharType="separate"/>
            </w:r>
            <w:r>
              <w:rPr>
                <w:noProof/>
                <w:webHidden/>
              </w:rPr>
              <w:t>29</w:t>
            </w:r>
            <w:r>
              <w:rPr>
                <w:noProof/>
                <w:webHidden/>
              </w:rPr>
              <w:fldChar w:fldCharType="end"/>
            </w:r>
          </w:hyperlink>
        </w:p>
        <w:p w14:paraId="6F16F33E" w14:textId="6E2B5C57" w:rsidR="009D01A5" w:rsidRDefault="009D01A5">
          <w:pPr>
            <w:pStyle w:val="TOC3"/>
            <w:rPr>
              <w:rFonts w:asciiTheme="minorHAnsi" w:eastAsiaTheme="minorEastAsia" w:hAnsiTheme="minorHAnsi" w:cstheme="minorBidi"/>
              <w:noProof/>
              <w:sz w:val="22"/>
              <w:szCs w:val="22"/>
              <w:lang w:val="en-US"/>
            </w:rPr>
          </w:pPr>
          <w:hyperlink w:anchor="_Toc193446803" w:history="1">
            <w:r w:rsidRPr="000E7125">
              <w:rPr>
                <w:rStyle w:val="Hyperlink"/>
                <w:rFonts w:ascii="Times  New Roman" w:hAnsi="Times  New Roman"/>
                <w:noProof/>
              </w:rPr>
              <w:t>12.1 Màng hình chức năng</w:t>
            </w:r>
            <w:r>
              <w:rPr>
                <w:noProof/>
                <w:webHidden/>
              </w:rPr>
              <w:tab/>
            </w:r>
            <w:r>
              <w:rPr>
                <w:noProof/>
                <w:webHidden/>
              </w:rPr>
              <w:fldChar w:fldCharType="begin"/>
            </w:r>
            <w:r>
              <w:rPr>
                <w:noProof/>
                <w:webHidden/>
              </w:rPr>
              <w:instrText xml:space="preserve"> PAGEREF _Toc193446803 \h </w:instrText>
            </w:r>
            <w:r>
              <w:rPr>
                <w:noProof/>
                <w:webHidden/>
              </w:rPr>
            </w:r>
            <w:r>
              <w:rPr>
                <w:noProof/>
                <w:webHidden/>
              </w:rPr>
              <w:fldChar w:fldCharType="separate"/>
            </w:r>
            <w:r>
              <w:rPr>
                <w:noProof/>
                <w:webHidden/>
              </w:rPr>
              <w:t>29</w:t>
            </w:r>
            <w:r>
              <w:rPr>
                <w:noProof/>
                <w:webHidden/>
              </w:rPr>
              <w:fldChar w:fldCharType="end"/>
            </w:r>
          </w:hyperlink>
        </w:p>
        <w:p w14:paraId="5E7E8AC2" w14:textId="5E0FD8D3" w:rsidR="009D01A5" w:rsidRDefault="009D01A5">
          <w:pPr>
            <w:pStyle w:val="TOC3"/>
            <w:rPr>
              <w:rFonts w:asciiTheme="minorHAnsi" w:eastAsiaTheme="minorEastAsia" w:hAnsiTheme="minorHAnsi" w:cstheme="minorBidi"/>
              <w:noProof/>
              <w:sz w:val="22"/>
              <w:szCs w:val="22"/>
              <w:lang w:val="en-US"/>
            </w:rPr>
          </w:pPr>
          <w:hyperlink w:anchor="_Toc193446804" w:history="1">
            <w:r w:rsidRPr="000E7125">
              <w:rPr>
                <w:rStyle w:val="Hyperlink"/>
                <w:rFonts w:ascii="Times  New Roman" w:hAnsi="Times  New Roman"/>
                <w:noProof/>
                <w:lang w:val="en-US"/>
              </w:rPr>
              <w:t>12.2 Mô tả luồng hoạt động</w:t>
            </w:r>
            <w:r>
              <w:rPr>
                <w:noProof/>
                <w:webHidden/>
              </w:rPr>
              <w:tab/>
            </w:r>
            <w:r>
              <w:rPr>
                <w:noProof/>
                <w:webHidden/>
              </w:rPr>
              <w:fldChar w:fldCharType="begin"/>
            </w:r>
            <w:r>
              <w:rPr>
                <w:noProof/>
                <w:webHidden/>
              </w:rPr>
              <w:instrText xml:space="preserve"> PAGEREF _Toc193446804 \h </w:instrText>
            </w:r>
            <w:r>
              <w:rPr>
                <w:noProof/>
                <w:webHidden/>
              </w:rPr>
            </w:r>
            <w:r>
              <w:rPr>
                <w:noProof/>
                <w:webHidden/>
              </w:rPr>
              <w:fldChar w:fldCharType="separate"/>
            </w:r>
            <w:r>
              <w:rPr>
                <w:noProof/>
                <w:webHidden/>
              </w:rPr>
              <w:t>30</w:t>
            </w:r>
            <w:r>
              <w:rPr>
                <w:noProof/>
                <w:webHidden/>
              </w:rPr>
              <w:fldChar w:fldCharType="end"/>
            </w:r>
          </w:hyperlink>
        </w:p>
        <w:p w14:paraId="379E0A6C" w14:textId="27C66106" w:rsidR="009D01A5" w:rsidRDefault="009D01A5">
          <w:pPr>
            <w:pStyle w:val="TOC3"/>
            <w:rPr>
              <w:rFonts w:asciiTheme="minorHAnsi" w:eastAsiaTheme="minorEastAsia" w:hAnsiTheme="minorHAnsi" w:cstheme="minorBidi"/>
              <w:noProof/>
              <w:sz w:val="22"/>
              <w:szCs w:val="22"/>
              <w:lang w:val="en-US"/>
            </w:rPr>
          </w:pPr>
          <w:hyperlink w:anchor="_Toc193446805" w:history="1">
            <w:r w:rsidRPr="000E7125">
              <w:rPr>
                <w:rStyle w:val="Hyperlink"/>
                <w:rFonts w:ascii="Times  New Roman" w:hAnsi="Times  New Roman"/>
                <w:noProof/>
              </w:rPr>
              <w:t>12.3 Các ràng buộc</w:t>
            </w:r>
            <w:r>
              <w:rPr>
                <w:noProof/>
                <w:webHidden/>
              </w:rPr>
              <w:tab/>
            </w:r>
            <w:r>
              <w:rPr>
                <w:noProof/>
                <w:webHidden/>
              </w:rPr>
              <w:fldChar w:fldCharType="begin"/>
            </w:r>
            <w:r>
              <w:rPr>
                <w:noProof/>
                <w:webHidden/>
              </w:rPr>
              <w:instrText xml:space="preserve"> PAGEREF _Toc193446805 \h </w:instrText>
            </w:r>
            <w:r>
              <w:rPr>
                <w:noProof/>
                <w:webHidden/>
              </w:rPr>
            </w:r>
            <w:r>
              <w:rPr>
                <w:noProof/>
                <w:webHidden/>
              </w:rPr>
              <w:fldChar w:fldCharType="separate"/>
            </w:r>
            <w:r>
              <w:rPr>
                <w:noProof/>
                <w:webHidden/>
              </w:rPr>
              <w:t>30</w:t>
            </w:r>
            <w:r>
              <w:rPr>
                <w:noProof/>
                <w:webHidden/>
              </w:rPr>
              <w:fldChar w:fldCharType="end"/>
            </w:r>
          </w:hyperlink>
        </w:p>
        <w:p w14:paraId="450291D3" w14:textId="74765FFC" w:rsidR="009D01A5" w:rsidRDefault="009D01A5">
          <w:pPr>
            <w:pStyle w:val="TOC1"/>
            <w:rPr>
              <w:rFonts w:asciiTheme="minorHAnsi" w:eastAsiaTheme="minorEastAsia" w:hAnsiTheme="minorHAnsi" w:cstheme="minorBidi"/>
              <w:noProof/>
              <w:sz w:val="22"/>
              <w:szCs w:val="22"/>
              <w:lang w:val="en-US"/>
            </w:rPr>
          </w:pPr>
          <w:hyperlink w:anchor="_Toc193446806" w:history="1">
            <w:r w:rsidRPr="000E7125">
              <w:rPr>
                <w:rStyle w:val="Hyperlink"/>
                <w:noProof/>
                <w:lang w:val="en-US"/>
              </w:rPr>
              <w:t>III. Database:</w:t>
            </w:r>
            <w:r>
              <w:rPr>
                <w:noProof/>
                <w:webHidden/>
              </w:rPr>
              <w:tab/>
            </w:r>
            <w:r>
              <w:rPr>
                <w:noProof/>
                <w:webHidden/>
              </w:rPr>
              <w:fldChar w:fldCharType="begin"/>
            </w:r>
            <w:r>
              <w:rPr>
                <w:noProof/>
                <w:webHidden/>
              </w:rPr>
              <w:instrText xml:space="preserve"> PAGEREF _Toc193446806 \h </w:instrText>
            </w:r>
            <w:r>
              <w:rPr>
                <w:noProof/>
                <w:webHidden/>
              </w:rPr>
            </w:r>
            <w:r>
              <w:rPr>
                <w:noProof/>
                <w:webHidden/>
              </w:rPr>
              <w:fldChar w:fldCharType="separate"/>
            </w:r>
            <w:r>
              <w:rPr>
                <w:noProof/>
                <w:webHidden/>
              </w:rPr>
              <w:t>31</w:t>
            </w:r>
            <w:r>
              <w:rPr>
                <w:noProof/>
                <w:webHidden/>
              </w:rPr>
              <w:fldChar w:fldCharType="end"/>
            </w:r>
          </w:hyperlink>
        </w:p>
        <w:p w14:paraId="0EA11529" w14:textId="2FDBBB41" w:rsidR="009D01A5" w:rsidRDefault="009D01A5">
          <w:pPr>
            <w:pStyle w:val="TOC2"/>
            <w:tabs>
              <w:tab w:val="left" w:pos="864"/>
            </w:tabs>
            <w:rPr>
              <w:rFonts w:asciiTheme="minorHAnsi" w:eastAsiaTheme="minorEastAsia" w:hAnsiTheme="minorHAnsi" w:cstheme="minorBidi"/>
              <w:noProof/>
              <w:sz w:val="22"/>
              <w:szCs w:val="22"/>
              <w:lang w:val="en-US"/>
            </w:rPr>
          </w:pPr>
          <w:hyperlink w:anchor="_Toc193446807" w:history="1">
            <w:r w:rsidRPr="000E7125">
              <w:rPr>
                <w:rStyle w:val="Hyperlink"/>
                <w:noProof/>
                <w:lang w:val="en-US"/>
              </w:rPr>
              <w:t>1.</w:t>
            </w:r>
            <w:r>
              <w:rPr>
                <w:rFonts w:asciiTheme="minorHAnsi" w:eastAsiaTheme="minorEastAsia" w:hAnsiTheme="minorHAnsi" w:cstheme="minorBidi"/>
                <w:noProof/>
                <w:sz w:val="22"/>
                <w:szCs w:val="22"/>
                <w:lang w:val="en-US"/>
              </w:rPr>
              <w:tab/>
            </w:r>
            <w:r w:rsidRPr="000E7125">
              <w:rPr>
                <w:rStyle w:val="Hyperlink"/>
                <w:noProof/>
                <w:lang w:val="en-US"/>
              </w:rPr>
              <w:t>Designing Database:</w:t>
            </w:r>
            <w:r>
              <w:rPr>
                <w:noProof/>
                <w:webHidden/>
              </w:rPr>
              <w:tab/>
            </w:r>
            <w:r>
              <w:rPr>
                <w:noProof/>
                <w:webHidden/>
              </w:rPr>
              <w:fldChar w:fldCharType="begin"/>
            </w:r>
            <w:r>
              <w:rPr>
                <w:noProof/>
                <w:webHidden/>
              </w:rPr>
              <w:instrText xml:space="preserve"> PAGEREF _Toc193446807 \h </w:instrText>
            </w:r>
            <w:r>
              <w:rPr>
                <w:noProof/>
                <w:webHidden/>
              </w:rPr>
            </w:r>
            <w:r>
              <w:rPr>
                <w:noProof/>
                <w:webHidden/>
              </w:rPr>
              <w:fldChar w:fldCharType="separate"/>
            </w:r>
            <w:r>
              <w:rPr>
                <w:noProof/>
                <w:webHidden/>
              </w:rPr>
              <w:t>31</w:t>
            </w:r>
            <w:r>
              <w:rPr>
                <w:noProof/>
                <w:webHidden/>
              </w:rPr>
              <w:fldChar w:fldCharType="end"/>
            </w:r>
          </w:hyperlink>
        </w:p>
        <w:p w14:paraId="54B580A3" w14:textId="3C739121" w:rsidR="009D01A5" w:rsidRDefault="009D01A5">
          <w:pPr>
            <w:pStyle w:val="TOC2"/>
            <w:tabs>
              <w:tab w:val="left" w:pos="864"/>
            </w:tabs>
            <w:rPr>
              <w:rFonts w:asciiTheme="minorHAnsi" w:eastAsiaTheme="minorEastAsia" w:hAnsiTheme="minorHAnsi" w:cstheme="minorBidi"/>
              <w:noProof/>
              <w:sz w:val="22"/>
              <w:szCs w:val="22"/>
              <w:lang w:val="en-US"/>
            </w:rPr>
          </w:pPr>
          <w:hyperlink w:anchor="_Toc193446808" w:history="1">
            <w:r w:rsidRPr="000E7125">
              <w:rPr>
                <w:rStyle w:val="Hyperlink"/>
                <w:noProof/>
                <w:lang w:val="en-US"/>
              </w:rPr>
              <w:t>2.</w:t>
            </w:r>
            <w:r>
              <w:rPr>
                <w:rFonts w:asciiTheme="minorHAnsi" w:eastAsiaTheme="minorEastAsia" w:hAnsiTheme="minorHAnsi" w:cstheme="minorBidi"/>
                <w:noProof/>
                <w:sz w:val="22"/>
                <w:szCs w:val="22"/>
                <w:lang w:val="en-US"/>
              </w:rPr>
              <w:tab/>
            </w:r>
            <w:r w:rsidRPr="000E7125">
              <w:rPr>
                <w:rStyle w:val="Hyperlink"/>
                <w:noProof/>
                <w:lang w:val="en-US"/>
              </w:rPr>
              <w:t>Description:</w:t>
            </w:r>
            <w:r>
              <w:rPr>
                <w:noProof/>
                <w:webHidden/>
              </w:rPr>
              <w:tab/>
            </w:r>
            <w:r>
              <w:rPr>
                <w:noProof/>
                <w:webHidden/>
              </w:rPr>
              <w:fldChar w:fldCharType="begin"/>
            </w:r>
            <w:r>
              <w:rPr>
                <w:noProof/>
                <w:webHidden/>
              </w:rPr>
              <w:instrText xml:space="preserve"> PAGEREF _Toc193446808 \h </w:instrText>
            </w:r>
            <w:r>
              <w:rPr>
                <w:noProof/>
                <w:webHidden/>
              </w:rPr>
            </w:r>
            <w:r>
              <w:rPr>
                <w:noProof/>
                <w:webHidden/>
              </w:rPr>
              <w:fldChar w:fldCharType="separate"/>
            </w:r>
            <w:r>
              <w:rPr>
                <w:noProof/>
                <w:webHidden/>
              </w:rPr>
              <w:t>31</w:t>
            </w:r>
            <w:r>
              <w:rPr>
                <w:noProof/>
                <w:webHidden/>
              </w:rPr>
              <w:fldChar w:fldCharType="end"/>
            </w:r>
          </w:hyperlink>
        </w:p>
        <w:p w14:paraId="5214D6A3" w14:textId="4A9EDA26" w:rsidR="009D01A5" w:rsidRDefault="009D01A5">
          <w:pPr>
            <w:pStyle w:val="TOC3"/>
            <w:rPr>
              <w:rFonts w:asciiTheme="minorHAnsi" w:eastAsiaTheme="minorEastAsia" w:hAnsiTheme="minorHAnsi" w:cstheme="minorBidi"/>
              <w:noProof/>
              <w:sz w:val="22"/>
              <w:szCs w:val="22"/>
              <w:lang w:val="en-US"/>
            </w:rPr>
          </w:pPr>
          <w:hyperlink w:anchor="_Toc193446809" w:history="1">
            <w:r w:rsidRPr="000E7125">
              <w:rPr>
                <w:rStyle w:val="Hyperlink"/>
                <w:noProof/>
              </w:rPr>
              <w:t>1.Bảng Sản Phẩm</w:t>
            </w:r>
            <w:r>
              <w:rPr>
                <w:noProof/>
                <w:webHidden/>
              </w:rPr>
              <w:tab/>
            </w:r>
            <w:r>
              <w:rPr>
                <w:noProof/>
                <w:webHidden/>
              </w:rPr>
              <w:fldChar w:fldCharType="begin"/>
            </w:r>
            <w:r>
              <w:rPr>
                <w:noProof/>
                <w:webHidden/>
              </w:rPr>
              <w:instrText xml:space="preserve"> PAGEREF _Toc193446809 \h </w:instrText>
            </w:r>
            <w:r>
              <w:rPr>
                <w:noProof/>
                <w:webHidden/>
              </w:rPr>
            </w:r>
            <w:r>
              <w:rPr>
                <w:noProof/>
                <w:webHidden/>
              </w:rPr>
              <w:fldChar w:fldCharType="separate"/>
            </w:r>
            <w:r>
              <w:rPr>
                <w:noProof/>
                <w:webHidden/>
              </w:rPr>
              <w:t>31</w:t>
            </w:r>
            <w:r>
              <w:rPr>
                <w:noProof/>
                <w:webHidden/>
              </w:rPr>
              <w:fldChar w:fldCharType="end"/>
            </w:r>
          </w:hyperlink>
        </w:p>
        <w:p w14:paraId="047B1ADD" w14:textId="1A7A4D50" w:rsidR="009D01A5" w:rsidRDefault="009D01A5">
          <w:pPr>
            <w:pStyle w:val="TOC3"/>
            <w:rPr>
              <w:rFonts w:asciiTheme="minorHAnsi" w:eastAsiaTheme="minorEastAsia" w:hAnsiTheme="minorHAnsi" w:cstheme="minorBidi"/>
              <w:noProof/>
              <w:sz w:val="22"/>
              <w:szCs w:val="22"/>
              <w:lang w:val="en-US"/>
            </w:rPr>
          </w:pPr>
          <w:hyperlink w:anchor="_Toc193446810" w:history="1">
            <w:r w:rsidRPr="000E7125">
              <w:rPr>
                <w:rStyle w:val="Hyperlink"/>
                <w:noProof/>
              </w:rPr>
              <w:t>2.Bảng Danh Mục</w:t>
            </w:r>
            <w:r>
              <w:rPr>
                <w:noProof/>
                <w:webHidden/>
              </w:rPr>
              <w:tab/>
            </w:r>
            <w:r>
              <w:rPr>
                <w:noProof/>
                <w:webHidden/>
              </w:rPr>
              <w:fldChar w:fldCharType="begin"/>
            </w:r>
            <w:r>
              <w:rPr>
                <w:noProof/>
                <w:webHidden/>
              </w:rPr>
              <w:instrText xml:space="preserve"> PAGEREF _Toc193446810 \h </w:instrText>
            </w:r>
            <w:r>
              <w:rPr>
                <w:noProof/>
                <w:webHidden/>
              </w:rPr>
            </w:r>
            <w:r>
              <w:rPr>
                <w:noProof/>
                <w:webHidden/>
              </w:rPr>
              <w:fldChar w:fldCharType="separate"/>
            </w:r>
            <w:r>
              <w:rPr>
                <w:noProof/>
                <w:webHidden/>
              </w:rPr>
              <w:t>32</w:t>
            </w:r>
            <w:r>
              <w:rPr>
                <w:noProof/>
                <w:webHidden/>
              </w:rPr>
              <w:fldChar w:fldCharType="end"/>
            </w:r>
          </w:hyperlink>
        </w:p>
        <w:p w14:paraId="01C23621" w14:textId="254E0AC1" w:rsidR="009D01A5" w:rsidRDefault="009D01A5">
          <w:pPr>
            <w:pStyle w:val="TOC3"/>
            <w:rPr>
              <w:rFonts w:asciiTheme="minorHAnsi" w:eastAsiaTheme="minorEastAsia" w:hAnsiTheme="minorHAnsi" w:cstheme="minorBidi"/>
              <w:noProof/>
              <w:sz w:val="22"/>
              <w:szCs w:val="22"/>
              <w:lang w:val="en-US"/>
            </w:rPr>
          </w:pPr>
          <w:hyperlink w:anchor="_Toc193446811" w:history="1">
            <w:r w:rsidRPr="000E7125">
              <w:rPr>
                <w:rStyle w:val="Hyperlink"/>
                <w:noProof/>
              </w:rPr>
              <w:t>3.Bảng Người Dùng</w:t>
            </w:r>
            <w:r>
              <w:rPr>
                <w:noProof/>
                <w:webHidden/>
              </w:rPr>
              <w:tab/>
            </w:r>
            <w:r>
              <w:rPr>
                <w:noProof/>
                <w:webHidden/>
              </w:rPr>
              <w:fldChar w:fldCharType="begin"/>
            </w:r>
            <w:r>
              <w:rPr>
                <w:noProof/>
                <w:webHidden/>
              </w:rPr>
              <w:instrText xml:space="preserve"> PAGEREF _Toc193446811 \h </w:instrText>
            </w:r>
            <w:r>
              <w:rPr>
                <w:noProof/>
                <w:webHidden/>
              </w:rPr>
            </w:r>
            <w:r>
              <w:rPr>
                <w:noProof/>
                <w:webHidden/>
              </w:rPr>
              <w:fldChar w:fldCharType="separate"/>
            </w:r>
            <w:r>
              <w:rPr>
                <w:noProof/>
                <w:webHidden/>
              </w:rPr>
              <w:t>32</w:t>
            </w:r>
            <w:r>
              <w:rPr>
                <w:noProof/>
                <w:webHidden/>
              </w:rPr>
              <w:fldChar w:fldCharType="end"/>
            </w:r>
          </w:hyperlink>
        </w:p>
        <w:p w14:paraId="12A3390D" w14:textId="60D6A86F" w:rsidR="009D01A5" w:rsidRDefault="009D01A5">
          <w:pPr>
            <w:pStyle w:val="TOC3"/>
            <w:rPr>
              <w:rFonts w:asciiTheme="minorHAnsi" w:eastAsiaTheme="minorEastAsia" w:hAnsiTheme="minorHAnsi" w:cstheme="minorBidi"/>
              <w:noProof/>
              <w:sz w:val="22"/>
              <w:szCs w:val="22"/>
              <w:lang w:val="en-US"/>
            </w:rPr>
          </w:pPr>
          <w:hyperlink w:anchor="_Toc193446812" w:history="1">
            <w:r w:rsidRPr="000E7125">
              <w:rPr>
                <w:rStyle w:val="Hyperlink"/>
                <w:noProof/>
              </w:rPr>
              <w:t>4.Bảng Đơn Hàng</w:t>
            </w:r>
            <w:r>
              <w:rPr>
                <w:noProof/>
                <w:webHidden/>
              </w:rPr>
              <w:tab/>
            </w:r>
            <w:r>
              <w:rPr>
                <w:noProof/>
                <w:webHidden/>
              </w:rPr>
              <w:fldChar w:fldCharType="begin"/>
            </w:r>
            <w:r>
              <w:rPr>
                <w:noProof/>
                <w:webHidden/>
              </w:rPr>
              <w:instrText xml:space="preserve"> PAGEREF _Toc193446812 \h </w:instrText>
            </w:r>
            <w:r>
              <w:rPr>
                <w:noProof/>
                <w:webHidden/>
              </w:rPr>
            </w:r>
            <w:r>
              <w:rPr>
                <w:noProof/>
                <w:webHidden/>
              </w:rPr>
              <w:fldChar w:fldCharType="separate"/>
            </w:r>
            <w:r>
              <w:rPr>
                <w:noProof/>
                <w:webHidden/>
              </w:rPr>
              <w:t>32</w:t>
            </w:r>
            <w:r>
              <w:rPr>
                <w:noProof/>
                <w:webHidden/>
              </w:rPr>
              <w:fldChar w:fldCharType="end"/>
            </w:r>
          </w:hyperlink>
        </w:p>
        <w:p w14:paraId="1AD06FE2" w14:textId="4EAE2036" w:rsidR="009D01A5" w:rsidRDefault="009D01A5">
          <w:pPr>
            <w:pStyle w:val="TOC3"/>
            <w:rPr>
              <w:rFonts w:asciiTheme="minorHAnsi" w:eastAsiaTheme="minorEastAsia" w:hAnsiTheme="minorHAnsi" w:cstheme="minorBidi"/>
              <w:noProof/>
              <w:sz w:val="22"/>
              <w:szCs w:val="22"/>
              <w:lang w:val="en-US"/>
            </w:rPr>
          </w:pPr>
          <w:hyperlink w:anchor="_Toc193446813" w:history="1">
            <w:r w:rsidRPr="000E7125">
              <w:rPr>
                <w:rStyle w:val="Hyperlink"/>
                <w:noProof/>
              </w:rPr>
              <w:t>5.Bảng Chi Tiết Đơn Hàng</w:t>
            </w:r>
            <w:r>
              <w:rPr>
                <w:noProof/>
                <w:webHidden/>
              </w:rPr>
              <w:tab/>
            </w:r>
            <w:r>
              <w:rPr>
                <w:noProof/>
                <w:webHidden/>
              </w:rPr>
              <w:fldChar w:fldCharType="begin"/>
            </w:r>
            <w:r>
              <w:rPr>
                <w:noProof/>
                <w:webHidden/>
              </w:rPr>
              <w:instrText xml:space="preserve"> PAGEREF _Toc193446813 \h </w:instrText>
            </w:r>
            <w:r>
              <w:rPr>
                <w:noProof/>
                <w:webHidden/>
              </w:rPr>
            </w:r>
            <w:r>
              <w:rPr>
                <w:noProof/>
                <w:webHidden/>
              </w:rPr>
              <w:fldChar w:fldCharType="separate"/>
            </w:r>
            <w:r>
              <w:rPr>
                <w:noProof/>
                <w:webHidden/>
              </w:rPr>
              <w:t>33</w:t>
            </w:r>
            <w:r>
              <w:rPr>
                <w:noProof/>
                <w:webHidden/>
              </w:rPr>
              <w:fldChar w:fldCharType="end"/>
            </w:r>
          </w:hyperlink>
        </w:p>
        <w:p w14:paraId="4960F882" w14:textId="72D31145" w:rsidR="009D01A5" w:rsidRDefault="009D01A5">
          <w:pPr>
            <w:pStyle w:val="TOC3"/>
            <w:rPr>
              <w:rFonts w:asciiTheme="minorHAnsi" w:eastAsiaTheme="minorEastAsia" w:hAnsiTheme="minorHAnsi" w:cstheme="minorBidi"/>
              <w:noProof/>
              <w:sz w:val="22"/>
              <w:szCs w:val="22"/>
              <w:lang w:val="en-US"/>
            </w:rPr>
          </w:pPr>
          <w:hyperlink w:anchor="_Toc193446814" w:history="1">
            <w:r w:rsidRPr="000E7125">
              <w:rPr>
                <w:rStyle w:val="Hyperlink"/>
                <w:noProof/>
              </w:rPr>
              <w:t>6.Bảng Mã Giảm Giá</w:t>
            </w:r>
            <w:r>
              <w:rPr>
                <w:noProof/>
                <w:webHidden/>
              </w:rPr>
              <w:tab/>
            </w:r>
            <w:r>
              <w:rPr>
                <w:noProof/>
                <w:webHidden/>
              </w:rPr>
              <w:fldChar w:fldCharType="begin"/>
            </w:r>
            <w:r>
              <w:rPr>
                <w:noProof/>
                <w:webHidden/>
              </w:rPr>
              <w:instrText xml:space="preserve"> PAGEREF _Toc193446814 \h </w:instrText>
            </w:r>
            <w:r>
              <w:rPr>
                <w:noProof/>
                <w:webHidden/>
              </w:rPr>
            </w:r>
            <w:r>
              <w:rPr>
                <w:noProof/>
                <w:webHidden/>
              </w:rPr>
              <w:fldChar w:fldCharType="separate"/>
            </w:r>
            <w:r>
              <w:rPr>
                <w:noProof/>
                <w:webHidden/>
              </w:rPr>
              <w:t>33</w:t>
            </w:r>
            <w:r>
              <w:rPr>
                <w:noProof/>
                <w:webHidden/>
              </w:rPr>
              <w:fldChar w:fldCharType="end"/>
            </w:r>
          </w:hyperlink>
        </w:p>
        <w:p w14:paraId="282A710A" w14:textId="48C3DF9D" w:rsidR="009D01A5" w:rsidRDefault="009D01A5">
          <w:pPr>
            <w:pStyle w:val="TOC3"/>
            <w:rPr>
              <w:rFonts w:asciiTheme="minorHAnsi" w:eastAsiaTheme="minorEastAsia" w:hAnsiTheme="minorHAnsi" w:cstheme="minorBidi"/>
              <w:noProof/>
              <w:sz w:val="22"/>
              <w:szCs w:val="22"/>
              <w:lang w:val="en-US"/>
            </w:rPr>
          </w:pPr>
          <w:hyperlink w:anchor="_Toc193446815" w:history="1">
            <w:r w:rsidRPr="000E7125">
              <w:rPr>
                <w:rStyle w:val="Hyperlink"/>
                <w:noProof/>
              </w:rPr>
              <w:t>7.Bảng Đánh Giá Sản Phẩm</w:t>
            </w:r>
            <w:r>
              <w:rPr>
                <w:noProof/>
                <w:webHidden/>
              </w:rPr>
              <w:tab/>
            </w:r>
            <w:r>
              <w:rPr>
                <w:noProof/>
                <w:webHidden/>
              </w:rPr>
              <w:fldChar w:fldCharType="begin"/>
            </w:r>
            <w:r>
              <w:rPr>
                <w:noProof/>
                <w:webHidden/>
              </w:rPr>
              <w:instrText xml:space="preserve"> PAGEREF _Toc193446815 \h </w:instrText>
            </w:r>
            <w:r>
              <w:rPr>
                <w:noProof/>
                <w:webHidden/>
              </w:rPr>
            </w:r>
            <w:r>
              <w:rPr>
                <w:noProof/>
                <w:webHidden/>
              </w:rPr>
              <w:fldChar w:fldCharType="separate"/>
            </w:r>
            <w:r>
              <w:rPr>
                <w:noProof/>
                <w:webHidden/>
              </w:rPr>
              <w:t>33</w:t>
            </w:r>
            <w:r>
              <w:rPr>
                <w:noProof/>
                <w:webHidden/>
              </w:rPr>
              <w:fldChar w:fldCharType="end"/>
            </w:r>
          </w:hyperlink>
        </w:p>
        <w:p w14:paraId="7F3F4FFD" w14:textId="07992DFA" w:rsidR="009D01A5" w:rsidRDefault="009D01A5">
          <w:pPr>
            <w:pStyle w:val="TOC3"/>
            <w:rPr>
              <w:rFonts w:asciiTheme="minorHAnsi" w:eastAsiaTheme="minorEastAsia" w:hAnsiTheme="minorHAnsi" w:cstheme="minorBidi"/>
              <w:noProof/>
              <w:sz w:val="22"/>
              <w:szCs w:val="22"/>
              <w:lang w:val="en-US"/>
            </w:rPr>
          </w:pPr>
          <w:hyperlink w:anchor="_Toc193446816" w:history="1">
            <w:r w:rsidRPr="000E7125">
              <w:rPr>
                <w:rStyle w:val="Hyperlink"/>
                <w:noProof/>
              </w:rPr>
              <w:t>8.Bảng Chăm Sóc Khách Hàng</w:t>
            </w:r>
            <w:r>
              <w:rPr>
                <w:noProof/>
                <w:webHidden/>
              </w:rPr>
              <w:tab/>
            </w:r>
            <w:r>
              <w:rPr>
                <w:noProof/>
                <w:webHidden/>
              </w:rPr>
              <w:fldChar w:fldCharType="begin"/>
            </w:r>
            <w:r>
              <w:rPr>
                <w:noProof/>
                <w:webHidden/>
              </w:rPr>
              <w:instrText xml:space="preserve"> PAGEREF _Toc193446816 \h </w:instrText>
            </w:r>
            <w:r>
              <w:rPr>
                <w:noProof/>
                <w:webHidden/>
              </w:rPr>
            </w:r>
            <w:r>
              <w:rPr>
                <w:noProof/>
                <w:webHidden/>
              </w:rPr>
              <w:fldChar w:fldCharType="separate"/>
            </w:r>
            <w:r>
              <w:rPr>
                <w:noProof/>
                <w:webHidden/>
              </w:rPr>
              <w:t>34</w:t>
            </w:r>
            <w:r>
              <w:rPr>
                <w:noProof/>
                <w:webHidden/>
              </w:rPr>
              <w:fldChar w:fldCharType="end"/>
            </w:r>
          </w:hyperlink>
        </w:p>
        <w:p w14:paraId="35B1CA51" w14:textId="3A107EF4" w:rsidR="009C15BC" w:rsidRPr="009C15BC" w:rsidRDefault="009C15BC">
          <w:pPr>
            <w:rPr>
              <w:rFonts w:ascii="Times  New Roman" w:hAnsi="Times  New Roman"/>
              <w:sz w:val="26"/>
              <w:szCs w:val="26"/>
            </w:rPr>
          </w:pPr>
          <w:r w:rsidRPr="009C15BC">
            <w:rPr>
              <w:rFonts w:ascii="Times  New Roman" w:hAnsi="Times  New Roman"/>
              <w:noProof/>
              <w:sz w:val="26"/>
              <w:szCs w:val="26"/>
            </w:rPr>
            <w:fldChar w:fldCharType="end"/>
          </w:r>
        </w:p>
      </w:sdtContent>
    </w:sdt>
    <w:p w14:paraId="09AD7D50" w14:textId="09282A06" w:rsidR="002714A6" w:rsidRPr="009C15BC" w:rsidRDefault="002714A6" w:rsidP="008C5ECC">
      <w:pPr>
        <w:pStyle w:val="Heading1"/>
        <w:numPr>
          <w:ilvl w:val="0"/>
          <w:numId w:val="0"/>
        </w:numPr>
        <w:spacing w:line="360" w:lineRule="auto"/>
        <w:jc w:val="both"/>
        <w:rPr>
          <w:rFonts w:ascii="Times  New Roman" w:hAnsi="Times  New Roman"/>
          <w:b w:val="0"/>
          <w:color w:val="000000" w:themeColor="text1"/>
          <w:sz w:val="26"/>
          <w:szCs w:val="26"/>
        </w:rPr>
      </w:pPr>
      <w:bookmarkStart w:id="0" w:name="_GoBack"/>
      <w:bookmarkEnd w:id="0"/>
      <w:r w:rsidRPr="009C15BC">
        <w:rPr>
          <w:rFonts w:ascii="Times  New Roman" w:hAnsi="Times  New Roman"/>
          <w:b w:val="0"/>
          <w:color w:val="000000" w:themeColor="text1"/>
          <w:sz w:val="26"/>
          <w:szCs w:val="26"/>
        </w:rPr>
        <w:br w:type="page"/>
      </w:r>
      <w:bookmarkStart w:id="1" w:name="_Toc191630257"/>
      <w:bookmarkStart w:id="2" w:name="_Toc193446756"/>
      <w:r w:rsidR="008C5ECC" w:rsidRPr="009C15BC">
        <w:rPr>
          <w:rFonts w:ascii="Times  New Roman" w:hAnsi="Times  New Roman"/>
          <w:b w:val="0"/>
          <w:color w:val="000000" w:themeColor="text1"/>
          <w:sz w:val="26"/>
          <w:szCs w:val="26"/>
          <w:lang w:val="en-US"/>
        </w:rPr>
        <w:lastRenderedPageBreak/>
        <w:t xml:space="preserve">I. </w:t>
      </w:r>
      <w:r w:rsidRPr="009C15BC">
        <w:rPr>
          <w:rFonts w:ascii="Times  New Roman" w:hAnsi="Times  New Roman"/>
          <w:b w:val="0"/>
          <w:color w:val="000000" w:themeColor="text1"/>
          <w:sz w:val="26"/>
          <w:szCs w:val="26"/>
          <w:lang w:val="en-US"/>
        </w:rPr>
        <w:t>Use-Case</w:t>
      </w:r>
      <w:bookmarkEnd w:id="1"/>
      <w:bookmarkEnd w:id="2"/>
    </w:p>
    <w:p w14:paraId="5FAD2766" w14:textId="60834FA0" w:rsidR="002714A6" w:rsidRPr="009C15BC" w:rsidRDefault="00567F04" w:rsidP="002714A6">
      <w:pPr>
        <w:rPr>
          <w:rFonts w:ascii="Times  New Roman" w:hAnsi="Times  New Roman"/>
          <w:color w:val="000000" w:themeColor="text1"/>
          <w:sz w:val="26"/>
          <w:szCs w:val="26"/>
          <w:lang w:val="en-US"/>
        </w:rPr>
      </w:pPr>
      <w:r w:rsidRPr="009C15BC">
        <w:rPr>
          <w:rFonts w:ascii="Times  New Roman" w:hAnsi="Times  New Roman"/>
          <w:noProof/>
          <w:color w:val="000000" w:themeColor="text1"/>
          <w:sz w:val="26"/>
          <w:szCs w:val="26"/>
          <w:lang w:val="en-US"/>
        </w:rPr>
        <w:drawing>
          <wp:inline distT="0" distB="0" distL="0" distR="0" wp14:anchorId="677257C5" wp14:editId="7BC1F6DD">
            <wp:extent cx="5943600" cy="3617169"/>
            <wp:effectExtent l="0" t="0" r="0" b="2540"/>
            <wp:docPr id="4" name="Picture 4" descr="E:\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ca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7169"/>
                    </a:xfrm>
                    <a:prstGeom prst="rect">
                      <a:avLst/>
                    </a:prstGeom>
                    <a:noFill/>
                    <a:ln>
                      <a:noFill/>
                    </a:ln>
                  </pic:spPr>
                </pic:pic>
              </a:graphicData>
            </a:graphic>
          </wp:inline>
        </w:drawing>
      </w:r>
    </w:p>
    <w:p w14:paraId="10CD5CE2" w14:textId="77777777" w:rsidR="002714A6" w:rsidRPr="009C15BC" w:rsidRDefault="002714A6" w:rsidP="002714A6">
      <w:pPr>
        <w:jc w:val="both"/>
        <w:rPr>
          <w:rFonts w:ascii="Times  New Roman" w:hAnsi="Times  New Roman"/>
          <w:color w:val="000000" w:themeColor="text1"/>
          <w:sz w:val="26"/>
          <w:szCs w:val="26"/>
        </w:rPr>
      </w:pPr>
    </w:p>
    <w:p w14:paraId="31710200" w14:textId="68841E04" w:rsidR="002714A6" w:rsidRPr="009C15BC" w:rsidRDefault="008C5ECC" w:rsidP="008C5ECC">
      <w:pPr>
        <w:pStyle w:val="Heading1"/>
        <w:numPr>
          <w:ilvl w:val="0"/>
          <w:numId w:val="0"/>
        </w:numPr>
        <w:spacing w:line="360" w:lineRule="auto"/>
        <w:jc w:val="both"/>
        <w:rPr>
          <w:rFonts w:ascii="Times  New Roman" w:hAnsi="Times  New Roman"/>
          <w:b w:val="0"/>
          <w:color w:val="000000" w:themeColor="text1"/>
          <w:sz w:val="26"/>
          <w:szCs w:val="26"/>
        </w:rPr>
      </w:pPr>
      <w:bookmarkStart w:id="3" w:name="_Toc191630258"/>
      <w:bookmarkStart w:id="4" w:name="_Toc451996089"/>
      <w:bookmarkStart w:id="5" w:name="_Toc452184222"/>
      <w:bookmarkStart w:id="6" w:name="_Toc452186669"/>
      <w:bookmarkStart w:id="7" w:name="_Toc452198046"/>
      <w:bookmarkStart w:id="8" w:name="_Toc460198367"/>
      <w:bookmarkStart w:id="9" w:name="_Toc193446757"/>
      <w:r w:rsidRPr="009C15BC">
        <w:rPr>
          <w:rFonts w:ascii="Times  New Roman" w:hAnsi="Times  New Roman"/>
          <w:b w:val="0"/>
          <w:color w:val="000000" w:themeColor="text1"/>
          <w:sz w:val="26"/>
          <w:szCs w:val="26"/>
        </w:rPr>
        <w:t xml:space="preserve">II. </w:t>
      </w:r>
      <w:bookmarkEnd w:id="3"/>
      <w:r w:rsidR="009D0150" w:rsidRPr="009C15BC">
        <w:rPr>
          <w:rFonts w:ascii="Times  New Roman" w:hAnsi="Times  New Roman"/>
          <w:b w:val="0"/>
          <w:color w:val="000000" w:themeColor="text1"/>
          <w:sz w:val="26"/>
          <w:szCs w:val="26"/>
        </w:rPr>
        <w:t>Function description:</w:t>
      </w:r>
      <w:bookmarkEnd w:id="9"/>
    </w:p>
    <w:p w14:paraId="7BFF3D72" w14:textId="2A734A55" w:rsidR="002868FE" w:rsidRPr="009C15BC" w:rsidRDefault="002868FE" w:rsidP="00567F04">
      <w:pPr>
        <w:pStyle w:val="Heading2"/>
        <w:numPr>
          <w:ilvl w:val="0"/>
          <w:numId w:val="0"/>
        </w:numPr>
        <w:rPr>
          <w:rFonts w:ascii="Times  New Roman" w:hAnsi="Times  New Roman"/>
          <w:b w:val="0"/>
          <w:sz w:val="26"/>
          <w:szCs w:val="26"/>
        </w:rPr>
      </w:pPr>
      <w:bookmarkStart w:id="10" w:name="_Toc193446758"/>
      <w:r w:rsidRPr="009C15BC">
        <w:rPr>
          <w:rFonts w:ascii="Times  New Roman" w:hAnsi="Times  New Roman"/>
          <w:b w:val="0"/>
          <w:sz w:val="26"/>
          <w:szCs w:val="26"/>
        </w:rPr>
        <w:t>1.</w:t>
      </w:r>
      <w:r w:rsidR="009D0150" w:rsidRPr="009C15BC">
        <w:rPr>
          <w:rFonts w:ascii="Times  New Roman" w:hAnsi="Times  New Roman"/>
          <w:b w:val="0"/>
          <w:sz w:val="26"/>
          <w:szCs w:val="26"/>
        </w:rPr>
        <w:t xml:space="preserve"> Product List</w:t>
      </w:r>
      <w:r w:rsidR="000A49E3" w:rsidRPr="009C15BC">
        <w:rPr>
          <w:rFonts w:ascii="Times  New Roman" w:hAnsi="Times  New Roman"/>
          <w:b w:val="0"/>
          <w:sz w:val="26"/>
          <w:szCs w:val="26"/>
        </w:rPr>
        <w:t xml:space="preserve"> (Thanh)</w:t>
      </w:r>
      <w:bookmarkEnd w:id="10"/>
    </w:p>
    <w:p w14:paraId="7A345D47" w14:textId="22F5ECB2" w:rsidR="00567F04" w:rsidRPr="009C15BC" w:rsidRDefault="00567F04" w:rsidP="00567F04">
      <w:pPr>
        <w:pStyle w:val="Heading3"/>
        <w:numPr>
          <w:ilvl w:val="0"/>
          <w:numId w:val="0"/>
        </w:numPr>
        <w:rPr>
          <w:rFonts w:ascii="Times  New Roman" w:hAnsi="Times  New Roman"/>
          <w:i w:val="0"/>
          <w:sz w:val="26"/>
          <w:szCs w:val="26"/>
        </w:rPr>
      </w:pPr>
      <w:bookmarkStart w:id="11" w:name="_Toc193446759"/>
      <w:r w:rsidRPr="009C15BC">
        <w:rPr>
          <w:rFonts w:ascii="Times  New Roman" w:hAnsi="Times  New Roman"/>
          <w:i w:val="0"/>
          <w:sz w:val="26"/>
          <w:szCs w:val="26"/>
        </w:rPr>
        <w:t xml:space="preserve">1.1 </w:t>
      </w:r>
      <w:r w:rsidR="009D0150" w:rsidRPr="009C15BC">
        <w:rPr>
          <w:rFonts w:ascii="Times  New Roman" w:hAnsi="Times  New Roman"/>
          <w:i w:val="0"/>
          <w:sz w:val="26"/>
          <w:szCs w:val="26"/>
        </w:rPr>
        <w:t>Product list screen</w:t>
      </w:r>
      <w:bookmarkEnd w:id="11"/>
    </w:p>
    <w:p w14:paraId="4A6880F4" w14:textId="068CBDF8" w:rsidR="00567F04" w:rsidRPr="009C15BC" w:rsidRDefault="00567F04" w:rsidP="00567F04">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60608C43" wp14:editId="6849B9CE">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9105"/>
                    </a:xfrm>
                    <a:prstGeom prst="rect">
                      <a:avLst/>
                    </a:prstGeom>
                  </pic:spPr>
                </pic:pic>
              </a:graphicData>
            </a:graphic>
          </wp:inline>
        </w:drawing>
      </w:r>
    </w:p>
    <w:p w14:paraId="1EB821E2" w14:textId="759C9675" w:rsidR="00567F04" w:rsidRPr="009C15BC" w:rsidRDefault="00567F04" w:rsidP="00567F04">
      <w:pPr>
        <w:pStyle w:val="Heading3"/>
        <w:numPr>
          <w:ilvl w:val="0"/>
          <w:numId w:val="0"/>
        </w:numPr>
        <w:rPr>
          <w:rFonts w:ascii="Times  New Roman" w:hAnsi="Times  New Roman"/>
          <w:i w:val="0"/>
          <w:sz w:val="26"/>
          <w:szCs w:val="26"/>
          <w:lang w:val="en-US"/>
        </w:rPr>
      </w:pPr>
      <w:bookmarkStart w:id="12" w:name="_Toc193446760"/>
      <w:r w:rsidRPr="009C15BC">
        <w:rPr>
          <w:rFonts w:ascii="Times  New Roman" w:hAnsi="Times  New Roman"/>
          <w:i w:val="0"/>
          <w:sz w:val="26"/>
          <w:szCs w:val="26"/>
          <w:lang w:val="en-US"/>
        </w:rPr>
        <w:lastRenderedPageBreak/>
        <w:t xml:space="preserve">1.2 </w:t>
      </w:r>
      <w:r w:rsidR="009D0150" w:rsidRPr="009C15BC">
        <w:rPr>
          <w:rFonts w:ascii="Times  New Roman" w:hAnsi="Times  New Roman"/>
          <w:i w:val="0"/>
          <w:sz w:val="26"/>
          <w:szCs w:val="26"/>
          <w:lang w:val="en-US"/>
        </w:rPr>
        <w:t>Activity Flow Description</w:t>
      </w:r>
      <w:bookmarkEnd w:id="12"/>
    </w:p>
    <w:tbl>
      <w:tblPr>
        <w:tblStyle w:val="TableGrid"/>
        <w:tblW w:w="0" w:type="auto"/>
        <w:tblLook w:val="04A0" w:firstRow="1" w:lastRow="0" w:firstColumn="1" w:lastColumn="0" w:noHBand="0" w:noVBand="1"/>
      </w:tblPr>
      <w:tblGrid>
        <w:gridCol w:w="3116"/>
        <w:gridCol w:w="3117"/>
        <w:gridCol w:w="3117"/>
      </w:tblGrid>
      <w:tr w:rsidR="00C2686D" w:rsidRPr="009C15BC" w14:paraId="7E7ADB55" w14:textId="77777777" w:rsidTr="008D6449">
        <w:tc>
          <w:tcPr>
            <w:tcW w:w="3116" w:type="dxa"/>
          </w:tcPr>
          <w:p w14:paraId="7A363F9A" w14:textId="5704F662"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Describe</w:t>
            </w:r>
          </w:p>
        </w:tc>
        <w:tc>
          <w:tcPr>
            <w:tcW w:w="3117" w:type="dxa"/>
          </w:tcPr>
          <w:p w14:paraId="0E32FF8B" w14:textId="5BD8DCD7"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User</w:t>
            </w:r>
          </w:p>
        </w:tc>
        <w:tc>
          <w:tcPr>
            <w:tcW w:w="3117" w:type="dxa"/>
          </w:tcPr>
          <w:p w14:paraId="55823011" w14:textId="78F27409" w:rsidR="00C2686D" w:rsidRPr="009C15BC" w:rsidRDefault="009D0150" w:rsidP="008D6449">
            <w:pPr>
              <w:jc w:val="center"/>
              <w:rPr>
                <w:rFonts w:ascii="Times  New Roman" w:hAnsi="Times  New Roman"/>
                <w:sz w:val="26"/>
                <w:szCs w:val="26"/>
              </w:rPr>
            </w:pPr>
            <w:r w:rsidRPr="009C15BC">
              <w:rPr>
                <w:rFonts w:ascii="Times  New Roman" w:hAnsi="Times  New Roman"/>
                <w:sz w:val="26"/>
                <w:szCs w:val="26"/>
              </w:rPr>
              <w:t>System</w:t>
            </w:r>
          </w:p>
        </w:tc>
      </w:tr>
      <w:tr w:rsidR="00C2686D" w:rsidRPr="009C15BC" w14:paraId="361AC90E" w14:textId="77777777" w:rsidTr="008D6449">
        <w:tc>
          <w:tcPr>
            <w:tcW w:w="3116" w:type="dxa"/>
          </w:tcPr>
          <w:p w14:paraId="4A3D3FF1" w14:textId="7D01C317" w:rsidR="00C2686D" w:rsidRPr="009C15BC" w:rsidRDefault="009D0150" w:rsidP="008D6449">
            <w:pPr>
              <w:rPr>
                <w:rFonts w:ascii="Times  New Roman" w:hAnsi="Times  New Roman"/>
                <w:sz w:val="26"/>
                <w:szCs w:val="26"/>
              </w:rPr>
            </w:pPr>
            <w:r w:rsidRPr="009C15BC">
              <w:rPr>
                <w:rFonts w:ascii="Times  New Roman" w:hAnsi="Times  New Roman"/>
                <w:sz w:val="26"/>
                <w:szCs w:val="26"/>
              </w:rPr>
              <w:t>1. Display product list</w:t>
            </w:r>
          </w:p>
        </w:tc>
        <w:tc>
          <w:tcPr>
            <w:tcW w:w="3117" w:type="dxa"/>
          </w:tcPr>
          <w:p w14:paraId="2ACAE854" w14:textId="667F4673" w:rsidR="00C2686D" w:rsidRPr="009C15BC" w:rsidRDefault="009D0150" w:rsidP="008D6449">
            <w:pPr>
              <w:rPr>
                <w:rFonts w:ascii="Times  New Roman" w:hAnsi="Times  New Roman"/>
                <w:sz w:val="26"/>
                <w:szCs w:val="26"/>
              </w:rPr>
            </w:pPr>
            <w:r w:rsidRPr="009C15BC">
              <w:rPr>
                <w:rFonts w:ascii="Times  New Roman" w:hAnsi="Times  New Roman"/>
                <w:sz w:val="26"/>
                <w:szCs w:val="26"/>
              </w:rPr>
              <w:t>1.1 User accesses the phone sales website</w:t>
            </w:r>
          </w:p>
        </w:tc>
        <w:tc>
          <w:tcPr>
            <w:tcW w:w="3117" w:type="dxa"/>
          </w:tcPr>
          <w:p w14:paraId="453FA7F2" w14:textId="67652997" w:rsidR="00C2686D" w:rsidRPr="009C15BC" w:rsidRDefault="001D4A38" w:rsidP="008D6449">
            <w:pPr>
              <w:rPr>
                <w:rFonts w:ascii="Times  New Roman" w:hAnsi="Times  New Roman"/>
                <w:sz w:val="26"/>
                <w:szCs w:val="26"/>
              </w:rPr>
            </w:pPr>
            <w:r w:rsidRPr="009C15BC">
              <w:rPr>
                <w:rFonts w:ascii="Times  New Roman" w:hAnsi="Times  New Roman"/>
                <w:sz w:val="26"/>
                <w:szCs w:val="26"/>
              </w:rPr>
              <w:t>1.2 Display product list with phone items</w:t>
            </w:r>
          </w:p>
        </w:tc>
      </w:tr>
      <w:tr w:rsidR="00C2686D" w:rsidRPr="009C15BC" w14:paraId="3E1B38BE" w14:textId="77777777" w:rsidTr="008D6449">
        <w:tc>
          <w:tcPr>
            <w:tcW w:w="3116" w:type="dxa"/>
          </w:tcPr>
          <w:p w14:paraId="3C9FE545" w14:textId="77777777" w:rsidR="00C2686D" w:rsidRPr="009C15BC" w:rsidRDefault="00C2686D" w:rsidP="008D6449">
            <w:pPr>
              <w:rPr>
                <w:rFonts w:ascii="Times  New Roman" w:hAnsi="Times  New Roman"/>
                <w:sz w:val="26"/>
                <w:szCs w:val="26"/>
              </w:rPr>
            </w:pPr>
          </w:p>
        </w:tc>
        <w:tc>
          <w:tcPr>
            <w:tcW w:w="3117" w:type="dxa"/>
          </w:tcPr>
          <w:p w14:paraId="5D2B50F8" w14:textId="455436AB" w:rsidR="00C2686D" w:rsidRPr="009C15BC" w:rsidRDefault="001D4A38" w:rsidP="008D6449">
            <w:pPr>
              <w:rPr>
                <w:rFonts w:ascii="Times  New Roman" w:hAnsi="Times  New Roman"/>
                <w:sz w:val="26"/>
                <w:szCs w:val="26"/>
              </w:rPr>
            </w:pPr>
            <w:r w:rsidRPr="009C15BC">
              <w:rPr>
                <w:rFonts w:ascii="Times  New Roman" w:hAnsi="Times  New Roman"/>
                <w:sz w:val="26"/>
                <w:szCs w:val="26"/>
              </w:rPr>
              <w:t>1.3 Search and filter products</w:t>
            </w:r>
          </w:p>
        </w:tc>
        <w:tc>
          <w:tcPr>
            <w:tcW w:w="3117" w:type="dxa"/>
          </w:tcPr>
          <w:p w14:paraId="61CE302E" w14:textId="77C1F2B6" w:rsidR="00C2686D" w:rsidRPr="009C15BC" w:rsidRDefault="001D4A38" w:rsidP="008D6449">
            <w:pPr>
              <w:rPr>
                <w:rFonts w:ascii="Times  New Roman" w:hAnsi="Times  New Roman"/>
                <w:sz w:val="26"/>
                <w:szCs w:val="26"/>
              </w:rPr>
            </w:pPr>
            <w:r w:rsidRPr="009C15BC">
              <w:rPr>
                <w:rFonts w:ascii="Times  New Roman" w:hAnsi="Times  New Roman"/>
                <w:sz w:val="26"/>
                <w:szCs w:val="26"/>
              </w:rPr>
              <w:t>1.4 Display the products you are looking for if any</w:t>
            </w:r>
          </w:p>
        </w:tc>
      </w:tr>
      <w:tr w:rsidR="00C2686D" w:rsidRPr="009C15BC" w14:paraId="19D274FF" w14:textId="77777777" w:rsidTr="008D6449">
        <w:tc>
          <w:tcPr>
            <w:tcW w:w="3116" w:type="dxa"/>
          </w:tcPr>
          <w:p w14:paraId="355C974F" w14:textId="77777777" w:rsidR="00C2686D" w:rsidRPr="009C15BC" w:rsidRDefault="00C2686D" w:rsidP="008D6449">
            <w:pPr>
              <w:rPr>
                <w:rFonts w:ascii="Times  New Roman" w:hAnsi="Times  New Roman"/>
                <w:sz w:val="26"/>
                <w:szCs w:val="26"/>
              </w:rPr>
            </w:pPr>
          </w:p>
        </w:tc>
        <w:tc>
          <w:tcPr>
            <w:tcW w:w="3117" w:type="dxa"/>
          </w:tcPr>
          <w:p w14:paraId="3C2573B6" w14:textId="51B836C2" w:rsidR="00C2686D" w:rsidRPr="009C15BC" w:rsidRDefault="001D4A38" w:rsidP="008D6449">
            <w:pPr>
              <w:rPr>
                <w:rFonts w:ascii="Times  New Roman" w:hAnsi="Times  New Roman"/>
                <w:sz w:val="26"/>
                <w:szCs w:val="26"/>
              </w:rPr>
            </w:pPr>
            <w:r w:rsidRPr="009C15BC">
              <w:rPr>
                <w:rFonts w:ascii="Times  New Roman" w:hAnsi="Times  New Roman"/>
                <w:sz w:val="26"/>
                <w:szCs w:val="26"/>
              </w:rPr>
              <w:t>1.5 Refresh data</w:t>
            </w:r>
          </w:p>
        </w:tc>
        <w:tc>
          <w:tcPr>
            <w:tcW w:w="3117" w:type="dxa"/>
          </w:tcPr>
          <w:p w14:paraId="03D4E7EF" w14:textId="5F181222" w:rsidR="00C2686D" w:rsidRPr="009C15BC" w:rsidRDefault="001D4A38" w:rsidP="008D6449">
            <w:pPr>
              <w:rPr>
                <w:rFonts w:ascii="Times  New Roman" w:hAnsi="Times  New Roman"/>
                <w:sz w:val="26"/>
                <w:szCs w:val="26"/>
              </w:rPr>
            </w:pPr>
            <w:r w:rsidRPr="009C15BC">
              <w:rPr>
                <w:rFonts w:ascii="Times  New Roman" w:hAnsi="Times  New Roman"/>
                <w:sz w:val="26"/>
                <w:szCs w:val="26"/>
              </w:rPr>
              <w:t>1.6 Display newly updated products or products with promotions</w:t>
            </w:r>
          </w:p>
        </w:tc>
      </w:tr>
      <w:tr w:rsidR="00C2686D" w:rsidRPr="009C15BC" w14:paraId="1FC9179B" w14:textId="77777777" w:rsidTr="008D6449">
        <w:tc>
          <w:tcPr>
            <w:tcW w:w="3116" w:type="dxa"/>
          </w:tcPr>
          <w:p w14:paraId="39DF24D1" w14:textId="77777777" w:rsidR="00C2686D" w:rsidRPr="009C15BC" w:rsidRDefault="00C2686D" w:rsidP="008D6449">
            <w:pPr>
              <w:rPr>
                <w:rFonts w:ascii="Times  New Roman" w:hAnsi="Times  New Roman"/>
                <w:sz w:val="26"/>
                <w:szCs w:val="26"/>
              </w:rPr>
            </w:pPr>
          </w:p>
        </w:tc>
        <w:tc>
          <w:tcPr>
            <w:tcW w:w="3117" w:type="dxa"/>
          </w:tcPr>
          <w:p w14:paraId="40943906" w14:textId="10CC8026" w:rsidR="00C2686D" w:rsidRPr="009C15BC" w:rsidRDefault="001D4A38" w:rsidP="008D6449">
            <w:pPr>
              <w:rPr>
                <w:rFonts w:ascii="Times  New Roman" w:hAnsi="Times  New Roman"/>
                <w:sz w:val="26"/>
                <w:szCs w:val="26"/>
              </w:rPr>
            </w:pPr>
            <w:r w:rsidRPr="009C15BC">
              <w:rPr>
                <w:rFonts w:ascii="Times  New Roman" w:hAnsi="Times  New Roman"/>
                <w:sz w:val="26"/>
                <w:szCs w:val="26"/>
              </w:rPr>
              <w:t>1.7 Click add to cart</w:t>
            </w:r>
          </w:p>
        </w:tc>
        <w:tc>
          <w:tcPr>
            <w:tcW w:w="3117" w:type="dxa"/>
          </w:tcPr>
          <w:p w14:paraId="115C5F84" w14:textId="28FF1B41" w:rsidR="00C2686D" w:rsidRPr="009C15BC" w:rsidRDefault="001D4A38" w:rsidP="008D6449">
            <w:pPr>
              <w:rPr>
                <w:rFonts w:ascii="Times  New Roman" w:hAnsi="Times  New Roman"/>
                <w:sz w:val="26"/>
                <w:szCs w:val="26"/>
              </w:rPr>
            </w:pPr>
            <w:r w:rsidRPr="009C15BC">
              <w:rPr>
                <w:rFonts w:ascii="Times  New Roman" w:hAnsi="Times  New Roman"/>
                <w:sz w:val="26"/>
                <w:szCs w:val="26"/>
              </w:rPr>
              <w:t>1.8 Go to shopping cart screen</w:t>
            </w:r>
          </w:p>
        </w:tc>
      </w:tr>
      <w:tr w:rsidR="00C2686D" w:rsidRPr="009C15BC" w14:paraId="79A4FFF2" w14:textId="77777777" w:rsidTr="008D6449">
        <w:tc>
          <w:tcPr>
            <w:tcW w:w="3116" w:type="dxa"/>
          </w:tcPr>
          <w:p w14:paraId="009B682F" w14:textId="77777777" w:rsidR="00C2686D" w:rsidRPr="009C15BC" w:rsidRDefault="00C2686D" w:rsidP="008D6449">
            <w:pPr>
              <w:rPr>
                <w:rFonts w:ascii="Times  New Roman" w:hAnsi="Times  New Roman"/>
                <w:sz w:val="26"/>
                <w:szCs w:val="26"/>
              </w:rPr>
            </w:pPr>
          </w:p>
        </w:tc>
        <w:tc>
          <w:tcPr>
            <w:tcW w:w="3117" w:type="dxa"/>
          </w:tcPr>
          <w:p w14:paraId="64F88280" w14:textId="25764123" w:rsidR="00C2686D" w:rsidRPr="009C15BC" w:rsidRDefault="001D4A38" w:rsidP="008D6449">
            <w:pPr>
              <w:rPr>
                <w:rFonts w:ascii="Times  New Roman" w:hAnsi="Times  New Roman"/>
                <w:sz w:val="26"/>
                <w:szCs w:val="26"/>
              </w:rPr>
            </w:pPr>
            <w:r w:rsidRPr="009C15BC">
              <w:rPr>
                <w:rFonts w:ascii="Times  New Roman" w:hAnsi="Times  New Roman"/>
                <w:sz w:val="26"/>
                <w:szCs w:val="26"/>
              </w:rPr>
              <w:t>1.9 Click product details</w:t>
            </w:r>
          </w:p>
        </w:tc>
        <w:tc>
          <w:tcPr>
            <w:tcW w:w="3117" w:type="dxa"/>
          </w:tcPr>
          <w:p w14:paraId="2CB367E1" w14:textId="01C700C2" w:rsidR="00C2686D" w:rsidRPr="009C15BC" w:rsidRDefault="001D4A38" w:rsidP="008D6449">
            <w:pPr>
              <w:rPr>
                <w:rFonts w:ascii="Times  New Roman" w:hAnsi="Times  New Roman"/>
                <w:sz w:val="26"/>
                <w:szCs w:val="26"/>
              </w:rPr>
            </w:pPr>
            <w:r w:rsidRPr="009C15BC">
              <w:rPr>
                <w:rFonts w:ascii="Times  New Roman" w:hAnsi="Times  New Roman"/>
                <w:sz w:val="26"/>
                <w:szCs w:val="26"/>
              </w:rPr>
              <w:t>1.10 Switch to product detail screen</w:t>
            </w:r>
          </w:p>
        </w:tc>
      </w:tr>
    </w:tbl>
    <w:p w14:paraId="733E031A" w14:textId="77777777" w:rsidR="00C2686D" w:rsidRPr="009C15BC" w:rsidRDefault="00C2686D" w:rsidP="00C2686D">
      <w:pPr>
        <w:rPr>
          <w:rFonts w:ascii="Times  New Roman" w:hAnsi="Times  New Roman"/>
          <w:sz w:val="26"/>
          <w:szCs w:val="26"/>
        </w:rPr>
      </w:pPr>
    </w:p>
    <w:p w14:paraId="2B44257B" w14:textId="4136C100" w:rsidR="009C15BC" w:rsidRPr="009C15BC" w:rsidRDefault="009C15BC" w:rsidP="009C15BC">
      <w:pPr>
        <w:pStyle w:val="Heading3"/>
        <w:numPr>
          <w:ilvl w:val="0"/>
          <w:numId w:val="0"/>
        </w:numPr>
        <w:rPr>
          <w:rFonts w:ascii="Times  New Roman" w:hAnsi="Times  New Roman"/>
          <w:i w:val="0"/>
          <w:sz w:val="26"/>
          <w:szCs w:val="26"/>
        </w:rPr>
      </w:pPr>
      <w:bookmarkStart w:id="13" w:name="_Toc193446761"/>
      <w:r w:rsidRPr="009C15BC">
        <w:rPr>
          <w:rFonts w:ascii="Times  New Roman" w:hAnsi="Times  New Roman"/>
          <w:i w:val="0"/>
          <w:sz w:val="26"/>
          <w:szCs w:val="26"/>
        </w:rPr>
        <w:t>1.3 Các ràng buộc</w:t>
      </w:r>
      <w:bookmarkEnd w:id="13"/>
    </w:p>
    <w:p w14:paraId="7879AF77" w14:textId="77777777" w:rsidR="009C15BC" w:rsidRPr="009C15BC" w:rsidRDefault="009C15BC" w:rsidP="00C2686D">
      <w:pPr>
        <w:rPr>
          <w:rFonts w:ascii="Times  New Roman" w:hAnsi="Times  New Roman"/>
          <w:sz w:val="26"/>
          <w:szCs w:val="26"/>
        </w:rPr>
      </w:pPr>
    </w:p>
    <w:tbl>
      <w:tblPr>
        <w:tblStyle w:val="TableGrid"/>
        <w:tblW w:w="0" w:type="auto"/>
        <w:tblLook w:val="04A0" w:firstRow="1" w:lastRow="0" w:firstColumn="1" w:lastColumn="0" w:noHBand="0" w:noVBand="1"/>
      </w:tblPr>
      <w:tblGrid>
        <w:gridCol w:w="680"/>
        <w:gridCol w:w="1754"/>
        <w:gridCol w:w="1708"/>
        <w:gridCol w:w="1439"/>
        <w:gridCol w:w="3769"/>
      </w:tblGrid>
      <w:tr w:rsidR="009C15BC" w:rsidRPr="009C15BC" w14:paraId="4C4B64B3" w14:textId="77777777" w:rsidTr="009C15BC">
        <w:tc>
          <w:tcPr>
            <w:tcW w:w="670" w:type="dxa"/>
          </w:tcPr>
          <w:p w14:paraId="7BE389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630FE26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736D13D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3A9EB5B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5AEC1B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0D8764E9" w14:textId="77777777" w:rsidTr="009C15BC">
        <w:tc>
          <w:tcPr>
            <w:tcW w:w="670" w:type="dxa"/>
          </w:tcPr>
          <w:p w14:paraId="4354387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w:t>
            </w:r>
          </w:p>
        </w:tc>
        <w:tc>
          <w:tcPr>
            <w:tcW w:w="1755" w:type="dxa"/>
          </w:tcPr>
          <w:p w14:paraId="1107D38D" w14:textId="77777777" w:rsidR="009C15BC" w:rsidRPr="009C15BC" w:rsidRDefault="009C15BC" w:rsidP="00EC35C4">
            <w:pPr>
              <w:jc w:val="center"/>
              <w:rPr>
                <w:rFonts w:ascii="Times  New Roman" w:hAnsi="Times  New Roman"/>
                <w:sz w:val="26"/>
                <w:szCs w:val="26"/>
                <w:lang w:val="fr-FR"/>
              </w:rPr>
            </w:pPr>
            <w:r w:rsidRPr="009C15BC">
              <w:rPr>
                <w:rFonts w:ascii="Times  New Roman" w:hAnsi="Times  New Roman"/>
                <w:sz w:val="26"/>
                <w:szCs w:val="26"/>
              </w:rPr>
              <w:t>Mã sản phẩm (Unique Identifier)</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tblGrid>
            <w:tr w:rsidR="009C15BC" w:rsidRPr="009C15BC" w14:paraId="119E33A1" w14:textId="77777777" w:rsidTr="00EC35C4">
              <w:trPr>
                <w:tblCellSpacing w:w="15" w:type="dxa"/>
              </w:trPr>
              <w:tc>
                <w:tcPr>
                  <w:tcW w:w="0" w:type="auto"/>
                  <w:vAlign w:val="center"/>
                  <w:hideMark/>
                </w:tcPr>
                <w:p w14:paraId="744B8E47"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Box</w:t>
                  </w:r>
                </w:p>
              </w:tc>
            </w:tr>
          </w:tbl>
          <w:p w14:paraId="7D2F6873"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50F6C847" w14:textId="77777777" w:rsidTr="00EC35C4">
              <w:trPr>
                <w:tblCellSpacing w:w="15" w:type="dxa"/>
              </w:trPr>
              <w:tc>
                <w:tcPr>
                  <w:tcW w:w="0" w:type="auto"/>
                  <w:vAlign w:val="center"/>
                  <w:hideMark/>
                </w:tcPr>
                <w:p w14:paraId="1EC6F020" w14:textId="77777777" w:rsidR="009C15BC" w:rsidRPr="009C15BC" w:rsidRDefault="009C15BC" w:rsidP="00EC35C4">
                  <w:pPr>
                    <w:spacing w:line="240" w:lineRule="auto"/>
                    <w:rPr>
                      <w:rFonts w:ascii="Times  New Roman" w:hAnsi="Times  New Roman"/>
                      <w:sz w:val="26"/>
                      <w:szCs w:val="26"/>
                    </w:rPr>
                  </w:pPr>
                </w:p>
              </w:tc>
            </w:tr>
          </w:tbl>
          <w:p w14:paraId="266E1EAA" w14:textId="77777777" w:rsidR="009C15BC" w:rsidRPr="009C15BC" w:rsidRDefault="009C15BC" w:rsidP="00EC35C4">
            <w:pPr>
              <w:jc w:val="center"/>
              <w:rPr>
                <w:rFonts w:ascii="Times  New Roman" w:hAnsi="Times  New Roman"/>
                <w:sz w:val="26"/>
                <w:szCs w:val="26"/>
                <w:lang w:val="en-US"/>
              </w:rPr>
            </w:pPr>
          </w:p>
        </w:tc>
        <w:tc>
          <w:tcPr>
            <w:tcW w:w="1440" w:type="dxa"/>
          </w:tcPr>
          <w:p w14:paraId="699B358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2623B3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Primary Key</w:t>
            </w:r>
            <w:r w:rsidRPr="009C15BC">
              <w:rPr>
                <w:rFonts w:ascii="Times  New Roman" w:hAnsi="Times  New Roman"/>
                <w:sz w:val="26"/>
                <w:szCs w:val="26"/>
              </w:rPr>
              <w:t>: Không trùng lặp, Không null</w:t>
            </w:r>
          </w:p>
        </w:tc>
      </w:tr>
      <w:tr w:rsidR="009C15BC" w:rsidRPr="009C15BC" w14:paraId="27745BE9" w14:textId="77777777" w:rsidTr="009C15BC">
        <w:tc>
          <w:tcPr>
            <w:tcW w:w="670" w:type="dxa"/>
          </w:tcPr>
          <w:p w14:paraId="1E36F8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2</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5D3AFEFF" w14:textId="77777777" w:rsidTr="00EC35C4">
              <w:trPr>
                <w:tblCellSpacing w:w="15" w:type="dxa"/>
              </w:trPr>
              <w:tc>
                <w:tcPr>
                  <w:tcW w:w="0" w:type="auto"/>
                  <w:vAlign w:val="center"/>
                  <w:hideMark/>
                </w:tcPr>
                <w:p w14:paraId="3DED8CB0"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Tên sản phẩm</w:t>
                  </w:r>
                </w:p>
              </w:tc>
            </w:tr>
          </w:tbl>
          <w:p w14:paraId="3B556C48"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DBDE2D9" w14:textId="77777777" w:rsidTr="00EC35C4">
              <w:trPr>
                <w:tblCellSpacing w:w="15" w:type="dxa"/>
              </w:trPr>
              <w:tc>
                <w:tcPr>
                  <w:tcW w:w="0" w:type="auto"/>
                  <w:vAlign w:val="center"/>
                  <w:hideMark/>
                </w:tcPr>
                <w:p w14:paraId="5727D25B" w14:textId="77777777" w:rsidR="009C15BC" w:rsidRPr="009C15BC" w:rsidRDefault="009C15BC" w:rsidP="00EC35C4">
                  <w:pPr>
                    <w:spacing w:line="240" w:lineRule="auto"/>
                    <w:rPr>
                      <w:rFonts w:ascii="Times  New Roman" w:hAnsi="Times  New Roman"/>
                      <w:sz w:val="26"/>
                      <w:szCs w:val="26"/>
                    </w:rPr>
                  </w:pPr>
                </w:p>
              </w:tc>
            </w:tr>
          </w:tbl>
          <w:p w14:paraId="68B466FC" w14:textId="77777777" w:rsidR="009C15BC" w:rsidRPr="009C15BC" w:rsidRDefault="009C15BC" w:rsidP="00EC35C4">
            <w:pPr>
              <w:jc w:val="center"/>
              <w:rPr>
                <w:rFonts w:ascii="Times  New Roman" w:hAnsi="Times  New Roman"/>
                <w:sz w:val="26"/>
                <w:szCs w:val="26"/>
                <w:lang w:val="en-US"/>
              </w:rPr>
            </w:pPr>
          </w:p>
        </w:tc>
        <w:tc>
          <w:tcPr>
            <w:tcW w:w="1710" w:type="dxa"/>
          </w:tcPr>
          <w:p w14:paraId="6BDFCEA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408A9B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B64072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23C2E76" w14:textId="77777777" w:rsidTr="009C15BC">
        <w:tc>
          <w:tcPr>
            <w:tcW w:w="670" w:type="dxa"/>
          </w:tcPr>
          <w:p w14:paraId="35F6B83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3</w:t>
            </w:r>
          </w:p>
        </w:tc>
        <w:tc>
          <w:tcPr>
            <w:tcW w:w="1755" w:type="dxa"/>
          </w:tcPr>
          <w:p w14:paraId="5505BCC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Mô tả sản phẩm</w:t>
            </w: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tblGrid>
            <w:tr w:rsidR="009C15BC" w:rsidRPr="009C15BC" w14:paraId="27EA3338" w14:textId="77777777" w:rsidTr="00EC35C4">
              <w:trPr>
                <w:tblCellSpacing w:w="15" w:type="dxa"/>
              </w:trPr>
              <w:tc>
                <w:tcPr>
                  <w:tcW w:w="0" w:type="auto"/>
                  <w:vAlign w:val="center"/>
                  <w:hideMark/>
                </w:tcPr>
                <w:p w14:paraId="58289508"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Text Area</w:t>
                  </w:r>
                </w:p>
              </w:tc>
            </w:tr>
          </w:tbl>
          <w:p w14:paraId="5EBBA09E"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AAD3722" w14:textId="77777777" w:rsidTr="00EC35C4">
              <w:trPr>
                <w:tblCellSpacing w:w="15" w:type="dxa"/>
              </w:trPr>
              <w:tc>
                <w:tcPr>
                  <w:tcW w:w="0" w:type="auto"/>
                  <w:vAlign w:val="center"/>
                  <w:hideMark/>
                </w:tcPr>
                <w:p w14:paraId="5F0DACDB" w14:textId="77777777" w:rsidR="009C15BC" w:rsidRPr="009C15BC" w:rsidRDefault="009C15BC" w:rsidP="00EC35C4">
                  <w:pPr>
                    <w:spacing w:line="240" w:lineRule="auto"/>
                    <w:rPr>
                      <w:rFonts w:ascii="Times  New Roman" w:hAnsi="Times  New Roman"/>
                      <w:sz w:val="26"/>
                      <w:szCs w:val="26"/>
                    </w:rPr>
                  </w:pPr>
                </w:p>
              </w:tc>
            </w:tr>
          </w:tbl>
          <w:p w14:paraId="5228EA91" w14:textId="77777777" w:rsidR="009C15BC" w:rsidRPr="009C15BC" w:rsidRDefault="009C15BC" w:rsidP="00EC35C4">
            <w:pPr>
              <w:jc w:val="center"/>
              <w:rPr>
                <w:rFonts w:ascii="Times  New Roman" w:hAnsi="Times  New Roman"/>
                <w:sz w:val="26"/>
                <w:szCs w:val="26"/>
                <w:lang w:val="en-US"/>
              </w:rPr>
            </w:pPr>
          </w:p>
        </w:tc>
        <w:tc>
          <w:tcPr>
            <w:tcW w:w="1440" w:type="dxa"/>
          </w:tcPr>
          <w:p w14:paraId="06BBA70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8027B2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Có thể trống, Độ dài tối đa 500 ký tự</w:t>
            </w:r>
          </w:p>
        </w:tc>
      </w:tr>
      <w:tr w:rsidR="009C15BC" w:rsidRPr="009C15BC" w14:paraId="30BD48F7" w14:textId="77777777" w:rsidTr="009C15BC">
        <w:tc>
          <w:tcPr>
            <w:tcW w:w="670" w:type="dxa"/>
          </w:tcPr>
          <w:p w14:paraId="19CF38C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4</w:t>
            </w:r>
          </w:p>
        </w:tc>
        <w:tc>
          <w:tcPr>
            <w:tcW w:w="1755" w:type="dxa"/>
          </w:tcPr>
          <w:p w14:paraId="3DC261A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Loại sản phẩm (Ví dụ: điện thoại, máy tính bảng)</w:t>
            </w:r>
          </w:p>
        </w:tc>
        <w:tc>
          <w:tcPr>
            <w:tcW w:w="1710" w:type="dxa"/>
          </w:tcPr>
          <w:p w14:paraId="6528BC9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66D91D1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323EDD51"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các loại đã định nghĩa</w:t>
            </w:r>
          </w:p>
        </w:tc>
      </w:tr>
      <w:tr w:rsidR="009C15BC" w:rsidRPr="009C15BC" w14:paraId="37A52A73" w14:textId="77777777" w:rsidTr="009C15BC">
        <w:tc>
          <w:tcPr>
            <w:tcW w:w="670" w:type="dxa"/>
          </w:tcPr>
          <w:p w14:paraId="68A4EBB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5</w:t>
            </w:r>
          </w:p>
        </w:tc>
        <w:tc>
          <w:tcPr>
            <w:tcW w:w="1755" w:type="dxa"/>
          </w:tcPr>
          <w:p w14:paraId="19F3D05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Giá của sản phẩm</w:t>
            </w:r>
          </w:p>
        </w:tc>
        <w:tc>
          <w:tcPr>
            <w:tcW w:w="1710" w:type="dxa"/>
          </w:tcPr>
          <w:p w14:paraId="398C023B"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4B3E517F"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Decimal</w:t>
            </w:r>
          </w:p>
        </w:tc>
        <w:tc>
          <w:tcPr>
            <w:tcW w:w="3775" w:type="dxa"/>
          </w:tcPr>
          <w:p w14:paraId="30C95A97"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Giá phải là số dương, Định dạng số thập phân (2 chữ số sau dấu phẩy)</w:t>
            </w:r>
          </w:p>
        </w:tc>
      </w:tr>
      <w:tr w:rsidR="009C15BC" w:rsidRPr="009C15BC" w14:paraId="735080FE" w14:textId="77777777" w:rsidTr="009C15BC">
        <w:tc>
          <w:tcPr>
            <w:tcW w:w="670" w:type="dxa"/>
          </w:tcPr>
          <w:p w14:paraId="565A3E3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6</w:t>
            </w:r>
          </w:p>
        </w:tc>
        <w:tc>
          <w:tcPr>
            <w:tcW w:w="1755" w:type="dxa"/>
          </w:tcPr>
          <w:p w14:paraId="5F11A5E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Số lượng sản phẩm còn trong kho</w:t>
            </w:r>
          </w:p>
        </w:tc>
        <w:tc>
          <w:tcPr>
            <w:tcW w:w="1710" w:type="dxa"/>
          </w:tcPr>
          <w:p w14:paraId="4316C4FE"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5B902CF2"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4519369A"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Số nguyên lớn hơn hoặc bằng 0</w:t>
            </w:r>
          </w:p>
        </w:tc>
      </w:tr>
      <w:tr w:rsidR="009C15BC" w:rsidRPr="009C15BC" w14:paraId="0092E794" w14:textId="77777777" w:rsidTr="009C15BC">
        <w:tc>
          <w:tcPr>
            <w:tcW w:w="670" w:type="dxa"/>
          </w:tcPr>
          <w:p w14:paraId="72718250"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7</w:t>
            </w:r>
          </w:p>
        </w:tc>
        <w:tc>
          <w:tcPr>
            <w:tcW w:w="1755" w:type="dxa"/>
          </w:tcPr>
          <w:p w14:paraId="07A1229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Nhà sản xuất của sản phẩm</w:t>
            </w:r>
          </w:p>
        </w:tc>
        <w:tc>
          <w:tcPr>
            <w:tcW w:w="1710" w:type="dxa"/>
          </w:tcPr>
          <w:p w14:paraId="4BB8A12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Text Box</w:t>
            </w:r>
          </w:p>
        </w:tc>
        <w:tc>
          <w:tcPr>
            <w:tcW w:w="1440" w:type="dxa"/>
          </w:tcPr>
          <w:p w14:paraId="050ADB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0C8C61DC"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Độ dài từ 3 đến 100 ký tự</w:t>
            </w:r>
          </w:p>
        </w:tc>
      </w:tr>
      <w:tr w:rsidR="009C15BC" w:rsidRPr="009C15BC" w14:paraId="437DA494" w14:textId="77777777" w:rsidTr="009C15BC">
        <w:tc>
          <w:tcPr>
            <w:tcW w:w="670" w:type="dxa"/>
          </w:tcPr>
          <w:p w14:paraId="1ECAC42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8</w:t>
            </w:r>
          </w:p>
        </w:tc>
        <w:tc>
          <w:tcPr>
            <w:tcW w:w="1755" w:type="dxa"/>
          </w:tcPr>
          <w:p w14:paraId="63D3C62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Thời gian bảo hành (tháng)</w:t>
            </w:r>
          </w:p>
        </w:tc>
        <w:tc>
          <w:tcPr>
            <w:tcW w:w="1710" w:type="dxa"/>
          </w:tcPr>
          <w:p w14:paraId="4E660EDD"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Number Spinner</w:t>
            </w:r>
          </w:p>
        </w:tc>
        <w:tc>
          <w:tcPr>
            <w:tcW w:w="1440" w:type="dxa"/>
          </w:tcPr>
          <w:p w14:paraId="3C550F19"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2631119E"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xml:space="preserve">: Không được để trống, Số nguyên dương, Tối thiểu 1 </w:t>
            </w:r>
            <w:r w:rsidRPr="009C15BC">
              <w:rPr>
                <w:rFonts w:ascii="Times  New Roman" w:hAnsi="Times  New Roman"/>
                <w:sz w:val="26"/>
                <w:szCs w:val="26"/>
              </w:rPr>
              <w:lastRenderedPageBreak/>
              <w:t>tháng</w:t>
            </w:r>
          </w:p>
        </w:tc>
      </w:tr>
      <w:tr w:rsidR="009C15BC" w:rsidRPr="009C15BC" w14:paraId="4AA91B4E" w14:textId="77777777" w:rsidTr="009C15BC">
        <w:tc>
          <w:tcPr>
            <w:tcW w:w="670" w:type="dxa"/>
          </w:tcPr>
          <w:p w14:paraId="461F94D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lastRenderedPageBreak/>
              <w:t>9</w:t>
            </w:r>
          </w:p>
        </w:tc>
        <w:tc>
          <w:tcPr>
            <w:tcW w:w="17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8"/>
            </w:tblGrid>
            <w:tr w:rsidR="009C15BC" w:rsidRPr="009C15BC" w14:paraId="156AEE6B" w14:textId="77777777" w:rsidTr="00EC35C4">
              <w:trPr>
                <w:tblCellSpacing w:w="15" w:type="dxa"/>
              </w:trPr>
              <w:tc>
                <w:tcPr>
                  <w:tcW w:w="0" w:type="auto"/>
                  <w:vAlign w:val="center"/>
                  <w:hideMark/>
                </w:tcPr>
                <w:p w14:paraId="449EA69F"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Hình ảnh sản phẩm</w:t>
                  </w:r>
                </w:p>
              </w:tc>
            </w:tr>
          </w:tbl>
          <w:p w14:paraId="42492B61"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294B51EC" w14:textId="77777777" w:rsidTr="00EC35C4">
              <w:trPr>
                <w:tblCellSpacing w:w="15" w:type="dxa"/>
              </w:trPr>
              <w:tc>
                <w:tcPr>
                  <w:tcW w:w="0" w:type="auto"/>
                  <w:vAlign w:val="center"/>
                  <w:hideMark/>
                </w:tcPr>
                <w:p w14:paraId="0C11FE09" w14:textId="77777777" w:rsidR="009C15BC" w:rsidRPr="009C15BC" w:rsidRDefault="009C15BC" w:rsidP="00EC35C4">
                  <w:pPr>
                    <w:spacing w:line="240" w:lineRule="auto"/>
                    <w:rPr>
                      <w:rFonts w:ascii="Times  New Roman" w:hAnsi="Times  New Roman"/>
                      <w:sz w:val="26"/>
                      <w:szCs w:val="26"/>
                    </w:rPr>
                  </w:pPr>
                </w:p>
              </w:tc>
            </w:tr>
          </w:tbl>
          <w:p w14:paraId="49929C7B" w14:textId="77777777" w:rsidR="009C15BC" w:rsidRPr="009C15BC" w:rsidRDefault="009C15BC" w:rsidP="00EC35C4">
            <w:pPr>
              <w:jc w:val="center"/>
              <w:rPr>
                <w:rFonts w:ascii="Times  New Roman" w:hAnsi="Times  New Roman"/>
                <w:sz w:val="26"/>
                <w:szCs w:val="26"/>
                <w:lang w:val="en-US"/>
              </w:rPr>
            </w:pPr>
          </w:p>
        </w:tc>
        <w:tc>
          <w:tcPr>
            <w:tcW w:w="17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5"/>
            </w:tblGrid>
            <w:tr w:rsidR="009C15BC" w:rsidRPr="009C15BC" w14:paraId="00709F1B" w14:textId="77777777" w:rsidTr="00EC35C4">
              <w:trPr>
                <w:tblCellSpacing w:w="15" w:type="dxa"/>
              </w:trPr>
              <w:tc>
                <w:tcPr>
                  <w:tcW w:w="0" w:type="auto"/>
                  <w:vAlign w:val="center"/>
                  <w:hideMark/>
                </w:tcPr>
                <w:p w14:paraId="1889FB0B" w14:textId="77777777" w:rsidR="009C15BC" w:rsidRPr="009C15BC" w:rsidRDefault="009C15BC" w:rsidP="00EC35C4">
                  <w:pPr>
                    <w:spacing w:line="240" w:lineRule="auto"/>
                    <w:rPr>
                      <w:rFonts w:ascii="Times  New Roman" w:hAnsi="Times  New Roman"/>
                      <w:sz w:val="26"/>
                      <w:szCs w:val="26"/>
                    </w:rPr>
                  </w:pPr>
                  <w:r w:rsidRPr="009C15BC">
                    <w:rPr>
                      <w:rFonts w:ascii="Times  New Roman" w:hAnsi="Times  New Roman"/>
                      <w:sz w:val="26"/>
                      <w:szCs w:val="26"/>
                    </w:rPr>
                    <w:t>File Upload</w:t>
                  </w:r>
                </w:p>
              </w:tc>
            </w:tr>
          </w:tbl>
          <w:p w14:paraId="7B947492" w14:textId="77777777" w:rsidR="009C15BC" w:rsidRPr="009C15BC" w:rsidRDefault="009C15BC" w:rsidP="00EC35C4">
            <w:pPr>
              <w:rPr>
                <w:rFonts w:ascii="Times  New Roman" w:hAnsi="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15BC" w:rsidRPr="009C15BC" w14:paraId="4EC016D0" w14:textId="77777777" w:rsidTr="00EC35C4">
              <w:trPr>
                <w:tblCellSpacing w:w="15" w:type="dxa"/>
              </w:trPr>
              <w:tc>
                <w:tcPr>
                  <w:tcW w:w="0" w:type="auto"/>
                  <w:vAlign w:val="center"/>
                  <w:hideMark/>
                </w:tcPr>
                <w:p w14:paraId="0948F3DD" w14:textId="77777777" w:rsidR="009C15BC" w:rsidRPr="009C15BC" w:rsidRDefault="009C15BC" w:rsidP="00EC35C4">
                  <w:pPr>
                    <w:spacing w:line="240" w:lineRule="auto"/>
                    <w:rPr>
                      <w:rFonts w:ascii="Times  New Roman" w:hAnsi="Times  New Roman"/>
                      <w:sz w:val="26"/>
                      <w:szCs w:val="26"/>
                    </w:rPr>
                  </w:pPr>
                </w:p>
              </w:tc>
            </w:tr>
          </w:tbl>
          <w:p w14:paraId="3A3805E0" w14:textId="77777777" w:rsidR="009C15BC" w:rsidRPr="009C15BC" w:rsidRDefault="009C15BC" w:rsidP="00EC35C4">
            <w:pPr>
              <w:jc w:val="center"/>
              <w:rPr>
                <w:rFonts w:ascii="Times  New Roman" w:hAnsi="Times  New Roman"/>
                <w:sz w:val="26"/>
                <w:szCs w:val="26"/>
                <w:lang w:val="en-US"/>
              </w:rPr>
            </w:pPr>
          </w:p>
        </w:tc>
        <w:tc>
          <w:tcPr>
            <w:tcW w:w="1440" w:type="dxa"/>
          </w:tcPr>
          <w:p w14:paraId="124633D3"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A3EEA23"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Có thể trống, Nếu có phải là định dạng hình ảnh (.jpg, .png)</w:t>
            </w:r>
          </w:p>
        </w:tc>
      </w:tr>
      <w:tr w:rsidR="009C15BC" w:rsidRPr="009C15BC" w14:paraId="1E7F81A9" w14:textId="77777777" w:rsidTr="009C15BC">
        <w:tc>
          <w:tcPr>
            <w:tcW w:w="670" w:type="dxa"/>
          </w:tcPr>
          <w:p w14:paraId="548949F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10</w:t>
            </w:r>
          </w:p>
        </w:tc>
        <w:tc>
          <w:tcPr>
            <w:tcW w:w="1755" w:type="dxa"/>
          </w:tcPr>
          <w:p w14:paraId="31E75F46"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Đánh giá trung bình của sản phẩm (1-5 sao)</w:t>
            </w:r>
          </w:p>
        </w:tc>
        <w:tc>
          <w:tcPr>
            <w:tcW w:w="1710" w:type="dxa"/>
          </w:tcPr>
          <w:p w14:paraId="143ED2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91A8851"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9EC6F88" w14:textId="77777777" w:rsidR="009C15BC" w:rsidRPr="009C15BC" w:rsidRDefault="009C15BC" w:rsidP="00EC35C4">
            <w:pPr>
              <w:jc w:val="center"/>
              <w:rPr>
                <w:rFonts w:ascii="Times  New Roman" w:hAnsi="Times  New Roman"/>
                <w:sz w:val="26"/>
                <w:szCs w:val="26"/>
                <w:lang w:val="fr-FR"/>
              </w:rPr>
            </w:pPr>
            <w:r w:rsidRPr="009C15BC">
              <w:rPr>
                <w:rStyle w:val="Strong"/>
                <w:rFonts w:ascii="Times  New Roman" w:hAnsi="Times  New Roman"/>
                <w:b w:val="0"/>
                <w:bCs w:val="0"/>
                <w:sz w:val="26"/>
                <w:szCs w:val="26"/>
              </w:rPr>
              <w:t>Optional</w:t>
            </w:r>
            <w:r w:rsidRPr="009C15BC">
              <w:rPr>
                <w:rFonts w:ascii="Times  New Roman" w:hAnsi="Times  New Roman"/>
                <w:sz w:val="26"/>
                <w:szCs w:val="26"/>
              </w:rPr>
              <w:t>: Nếu có, phải là số nguyên từ 1 đến 5</w:t>
            </w:r>
          </w:p>
        </w:tc>
      </w:tr>
      <w:tr w:rsidR="009C15BC" w:rsidRPr="009C15BC" w14:paraId="1EF80274" w14:textId="77777777" w:rsidTr="009C15BC">
        <w:tc>
          <w:tcPr>
            <w:tcW w:w="670" w:type="dxa"/>
          </w:tcPr>
          <w:p w14:paraId="1C9DEE4A"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11</w:t>
            </w:r>
          </w:p>
        </w:tc>
        <w:tc>
          <w:tcPr>
            <w:tcW w:w="1755" w:type="dxa"/>
          </w:tcPr>
          <w:p w14:paraId="71CB41B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Trạng thái sản phẩm (Còn hàng, Hết hàng)</w:t>
            </w:r>
          </w:p>
        </w:tc>
        <w:tc>
          <w:tcPr>
            <w:tcW w:w="1710" w:type="dxa"/>
          </w:tcPr>
          <w:p w14:paraId="1DA498C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Drop-down Menu</w:t>
            </w:r>
          </w:p>
        </w:tc>
        <w:tc>
          <w:tcPr>
            <w:tcW w:w="1440" w:type="dxa"/>
          </w:tcPr>
          <w:p w14:paraId="4E857324"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709F010B" w14:textId="77777777" w:rsidR="009C15BC" w:rsidRPr="009C15BC" w:rsidRDefault="009C15BC" w:rsidP="00EC35C4">
            <w:pPr>
              <w:jc w:val="center"/>
              <w:rPr>
                <w:rFonts w:ascii="Times  New Roman" w:hAnsi="Times  New Roman"/>
                <w:sz w:val="26"/>
                <w:szCs w:val="26"/>
                <w:lang w:val="en-US"/>
              </w:rPr>
            </w:pPr>
            <w:r w:rsidRPr="009C15BC">
              <w:rPr>
                <w:rStyle w:val="Strong"/>
                <w:rFonts w:ascii="Times  New Roman" w:hAnsi="Times  New Roman"/>
                <w:b w:val="0"/>
                <w:bCs w:val="0"/>
                <w:sz w:val="26"/>
                <w:szCs w:val="26"/>
              </w:rPr>
              <w:t>Not Null</w:t>
            </w:r>
            <w:r w:rsidRPr="009C15BC">
              <w:rPr>
                <w:rFonts w:ascii="Times  New Roman" w:hAnsi="Times  New Roman"/>
                <w:sz w:val="26"/>
                <w:szCs w:val="26"/>
              </w:rPr>
              <w:t>: Không được để trống, Phải có trong danh sách "Còn hàng", "Hết hàng"</w:t>
            </w:r>
          </w:p>
        </w:tc>
      </w:tr>
    </w:tbl>
    <w:p w14:paraId="21A51064" w14:textId="77777777" w:rsidR="009C15BC" w:rsidRPr="009C15BC" w:rsidRDefault="009C15BC" w:rsidP="00C2686D">
      <w:pPr>
        <w:rPr>
          <w:rFonts w:ascii="Times  New Roman" w:hAnsi="Times  New Roman"/>
          <w:sz w:val="26"/>
          <w:szCs w:val="26"/>
          <w:lang w:val="en-US"/>
        </w:rPr>
      </w:pPr>
    </w:p>
    <w:p w14:paraId="4423F9EC" w14:textId="17EB599D" w:rsidR="008C5ECC" w:rsidRPr="009C15BC" w:rsidRDefault="002868FE" w:rsidP="008C5ECC">
      <w:pPr>
        <w:pStyle w:val="Heading2"/>
        <w:numPr>
          <w:ilvl w:val="0"/>
          <w:numId w:val="0"/>
        </w:numPr>
        <w:rPr>
          <w:rFonts w:ascii="Times  New Roman" w:hAnsi="Times  New Roman"/>
          <w:b w:val="0"/>
          <w:sz w:val="26"/>
          <w:szCs w:val="26"/>
        </w:rPr>
      </w:pPr>
      <w:bookmarkStart w:id="14" w:name="_Toc191630259"/>
      <w:bookmarkStart w:id="15" w:name="_Toc193446762"/>
      <w:r w:rsidRPr="009C15BC">
        <w:rPr>
          <w:rFonts w:ascii="Times  New Roman" w:hAnsi="Times  New Roman"/>
          <w:b w:val="0"/>
          <w:sz w:val="26"/>
          <w:szCs w:val="26"/>
        </w:rPr>
        <w:t xml:space="preserve">2. </w:t>
      </w:r>
      <w:bookmarkEnd w:id="14"/>
      <w:r w:rsidR="001D4A38" w:rsidRPr="009C15BC">
        <w:rPr>
          <w:rFonts w:ascii="Times  New Roman" w:hAnsi="Times  New Roman"/>
          <w:b w:val="0"/>
          <w:sz w:val="26"/>
          <w:szCs w:val="26"/>
        </w:rPr>
        <w:t>Product details</w:t>
      </w:r>
      <w:r w:rsidR="000A49E3" w:rsidRPr="009C15BC">
        <w:rPr>
          <w:rFonts w:ascii="Times  New Roman" w:hAnsi="Times  New Roman"/>
          <w:b w:val="0"/>
          <w:sz w:val="26"/>
          <w:szCs w:val="26"/>
        </w:rPr>
        <w:t xml:space="preserve"> (Huy)</w:t>
      </w:r>
      <w:bookmarkEnd w:id="15"/>
    </w:p>
    <w:p w14:paraId="716F7CED" w14:textId="2A79562F" w:rsidR="008C5ECC" w:rsidRPr="009C15BC" w:rsidRDefault="008C5ECC" w:rsidP="008C5ECC">
      <w:pPr>
        <w:pStyle w:val="Heading3"/>
        <w:numPr>
          <w:ilvl w:val="0"/>
          <w:numId w:val="0"/>
        </w:numPr>
        <w:rPr>
          <w:rFonts w:ascii="Times  New Roman" w:hAnsi="Times  New Roman"/>
          <w:i w:val="0"/>
          <w:sz w:val="26"/>
          <w:szCs w:val="26"/>
        </w:rPr>
      </w:pPr>
      <w:bookmarkStart w:id="16" w:name="_Toc193446763"/>
      <w:r w:rsidRPr="009C15BC">
        <w:rPr>
          <w:rFonts w:ascii="Times  New Roman" w:hAnsi="Times  New Roman"/>
          <w:i w:val="0"/>
          <w:sz w:val="26"/>
          <w:szCs w:val="26"/>
        </w:rPr>
        <w:t>2.1</w:t>
      </w:r>
      <w:r w:rsidR="00554F92" w:rsidRPr="009C15BC">
        <w:rPr>
          <w:rFonts w:ascii="Times  New Roman" w:hAnsi="Times  New Roman"/>
          <w:i w:val="0"/>
          <w:sz w:val="26"/>
          <w:szCs w:val="26"/>
        </w:rPr>
        <w:t>.</w:t>
      </w:r>
      <w:r w:rsidRPr="009C15BC">
        <w:rPr>
          <w:rFonts w:ascii="Times  New Roman" w:hAnsi="Times  New Roman"/>
          <w:i w:val="0"/>
          <w:sz w:val="26"/>
          <w:szCs w:val="26"/>
        </w:rPr>
        <w:t xml:space="preserve"> </w:t>
      </w:r>
      <w:r w:rsidR="001D4A38" w:rsidRPr="009C15BC">
        <w:rPr>
          <w:rFonts w:ascii="Times  New Roman" w:hAnsi="Times  New Roman"/>
          <w:i w:val="0"/>
          <w:sz w:val="26"/>
          <w:szCs w:val="26"/>
        </w:rPr>
        <w:t>Product detail screen:</w:t>
      </w:r>
      <w:bookmarkEnd w:id="16"/>
    </w:p>
    <w:p w14:paraId="6C7B5618" w14:textId="77777777" w:rsidR="00554F92" w:rsidRPr="009C15BC" w:rsidRDefault="00554F92" w:rsidP="00554F92">
      <w:pPr>
        <w:rPr>
          <w:rFonts w:ascii="Times  New Roman" w:hAnsi="Times  New Roman"/>
          <w:sz w:val="26"/>
          <w:szCs w:val="26"/>
        </w:rPr>
      </w:pPr>
    </w:p>
    <w:p w14:paraId="0FD001CD" w14:textId="796EDA9C" w:rsidR="008C5ECC" w:rsidRPr="009C15BC" w:rsidRDefault="00C506CA" w:rsidP="008C5ECC">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4208F100" wp14:editId="2A1BF58B">
            <wp:extent cx="5943600" cy="5669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69915"/>
                    </a:xfrm>
                    <a:prstGeom prst="rect">
                      <a:avLst/>
                    </a:prstGeom>
                  </pic:spPr>
                </pic:pic>
              </a:graphicData>
            </a:graphic>
          </wp:inline>
        </w:drawing>
      </w:r>
    </w:p>
    <w:p w14:paraId="2CC581DE" w14:textId="77777777" w:rsidR="00554F92" w:rsidRPr="009C15BC" w:rsidRDefault="00554F92" w:rsidP="008C5ECC">
      <w:pPr>
        <w:rPr>
          <w:rFonts w:ascii="Times  New Roman" w:hAnsi="Times  New Roman"/>
          <w:sz w:val="26"/>
          <w:szCs w:val="26"/>
          <w:lang w:val="en-US"/>
        </w:rPr>
      </w:pPr>
    </w:p>
    <w:p w14:paraId="74385B93" w14:textId="77777777" w:rsidR="001D4A38" w:rsidRPr="009C15BC" w:rsidRDefault="001D4A38" w:rsidP="008C5ECC">
      <w:pPr>
        <w:rPr>
          <w:rFonts w:ascii="Times  New Roman" w:hAnsi="Times  New Roman"/>
          <w:sz w:val="26"/>
          <w:szCs w:val="26"/>
          <w:lang w:val="en-US"/>
        </w:rPr>
      </w:pPr>
    </w:p>
    <w:p w14:paraId="66AA1445" w14:textId="77777777" w:rsidR="001D4A38" w:rsidRPr="009C15BC" w:rsidRDefault="001D4A38" w:rsidP="008C5ECC">
      <w:pPr>
        <w:rPr>
          <w:rFonts w:ascii="Times  New Roman" w:hAnsi="Times  New Roman"/>
          <w:sz w:val="26"/>
          <w:szCs w:val="26"/>
          <w:lang w:val="en-US"/>
        </w:rPr>
      </w:pPr>
    </w:p>
    <w:p w14:paraId="69DBFB43" w14:textId="77777777" w:rsidR="001D4A38" w:rsidRPr="009C15BC" w:rsidRDefault="001D4A38" w:rsidP="008C5ECC">
      <w:pPr>
        <w:rPr>
          <w:rFonts w:ascii="Times  New Roman" w:hAnsi="Times  New Roman"/>
          <w:sz w:val="26"/>
          <w:szCs w:val="26"/>
          <w:lang w:val="en-US"/>
        </w:rPr>
      </w:pPr>
    </w:p>
    <w:p w14:paraId="69E93181" w14:textId="77777777" w:rsidR="001D4A38" w:rsidRPr="009C15BC" w:rsidRDefault="001D4A38" w:rsidP="008C5ECC">
      <w:pPr>
        <w:rPr>
          <w:rFonts w:ascii="Times  New Roman" w:hAnsi="Times  New Roman"/>
          <w:sz w:val="26"/>
          <w:szCs w:val="26"/>
          <w:lang w:val="en-US"/>
        </w:rPr>
      </w:pPr>
    </w:p>
    <w:p w14:paraId="7FF2124D" w14:textId="77777777" w:rsidR="001D4A38" w:rsidRPr="009C15BC" w:rsidRDefault="001D4A38" w:rsidP="008C5ECC">
      <w:pPr>
        <w:rPr>
          <w:rFonts w:ascii="Times  New Roman" w:hAnsi="Times  New Roman"/>
          <w:sz w:val="26"/>
          <w:szCs w:val="26"/>
          <w:lang w:val="en-US"/>
        </w:rPr>
      </w:pPr>
    </w:p>
    <w:p w14:paraId="0E01F852" w14:textId="77777777" w:rsidR="001D4A38" w:rsidRPr="009C15BC" w:rsidRDefault="001D4A38" w:rsidP="008C5ECC">
      <w:pPr>
        <w:rPr>
          <w:rFonts w:ascii="Times  New Roman" w:hAnsi="Times  New Roman"/>
          <w:sz w:val="26"/>
          <w:szCs w:val="26"/>
          <w:lang w:val="en-US"/>
        </w:rPr>
      </w:pPr>
    </w:p>
    <w:p w14:paraId="07B80045" w14:textId="77777777" w:rsidR="001D4A38" w:rsidRPr="009C15BC" w:rsidRDefault="001D4A38" w:rsidP="008C5ECC">
      <w:pPr>
        <w:rPr>
          <w:rFonts w:ascii="Times  New Roman" w:hAnsi="Times  New Roman"/>
          <w:sz w:val="26"/>
          <w:szCs w:val="26"/>
          <w:lang w:val="en-US"/>
        </w:rPr>
      </w:pPr>
    </w:p>
    <w:p w14:paraId="3D8228EE" w14:textId="77777777" w:rsidR="001D4A38" w:rsidRPr="009C15BC" w:rsidRDefault="001D4A38" w:rsidP="008C5ECC">
      <w:pPr>
        <w:rPr>
          <w:rFonts w:ascii="Times  New Roman" w:hAnsi="Times  New Roman"/>
          <w:sz w:val="26"/>
          <w:szCs w:val="26"/>
          <w:lang w:val="en-US"/>
        </w:rPr>
      </w:pPr>
    </w:p>
    <w:p w14:paraId="7E21B67C" w14:textId="77777777" w:rsidR="001D4A38" w:rsidRPr="009C15BC" w:rsidRDefault="001D4A38" w:rsidP="008C5ECC">
      <w:pPr>
        <w:rPr>
          <w:rFonts w:ascii="Times  New Roman" w:hAnsi="Times  New Roman"/>
          <w:sz w:val="26"/>
          <w:szCs w:val="26"/>
          <w:lang w:val="en-US"/>
        </w:rPr>
      </w:pPr>
    </w:p>
    <w:p w14:paraId="75EEB837" w14:textId="77777777" w:rsidR="001D4A38" w:rsidRPr="009C15BC" w:rsidRDefault="001D4A38" w:rsidP="008C5ECC">
      <w:pPr>
        <w:rPr>
          <w:rFonts w:ascii="Times  New Roman" w:hAnsi="Times  New Roman"/>
          <w:sz w:val="26"/>
          <w:szCs w:val="26"/>
          <w:lang w:val="en-US"/>
        </w:rPr>
      </w:pPr>
    </w:p>
    <w:p w14:paraId="707514F2" w14:textId="77777777" w:rsidR="001D4A38" w:rsidRPr="009C15BC" w:rsidRDefault="001D4A38" w:rsidP="008C5ECC">
      <w:pPr>
        <w:rPr>
          <w:rFonts w:ascii="Times  New Roman" w:hAnsi="Times  New Roman"/>
          <w:sz w:val="26"/>
          <w:szCs w:val="26"/>
          <w:lang w:val="en-US"/>
        </w:rPr>
      </w:pPr>
    </w:p>
    <w:p w14:paraId="506DFB7C" w14:textId="77777777" w:rsidR="001D4A38" w:rsidRPr="009C15BC" w:rsidRDefault="001D4A38" w:rsidP="008C5ECC">
      <w:pPr>
        <w:rPr>
          <w:rFonts w:ascii="Times  New Roman" w:hAnsi="Times  New Roman"/>
          <w:sz w:val="26"/>
          <w:szCs w:val="26"/>
          <w:lang w:val="en-US"/>
        </w:rPr>
      </w:pPr>
    </w:p>
    <w:p w14:paraId="19832281" w14:textId="278FF146" w:rsidR="008C5ECC" w:rsidRPr="009C15BC" w:rsidRDefault="008C5ECC" w:rsidP="008C5ECC">
      <w:pPr>
        <w:pStyle w:val="Heading3"/>
        <w:numPr>
          <w:ilvl w:val="0"/>
          <w:numId w:val="0"/>
        </w:numPr>
        <w:rPr>
          <w:rFonts w:ascii="Times  New Roman" w:hAnsi="Times  New Roman"/>
          <w:i w:val="0"/>
          <w:sz w:val="26"/>
          <w:szCs w:val="26"/>
          <w:lang w:val="en-US"/>
        </w:rPr>
      </w:pPr>
      <w:bookmarkStart w:id="17" w:name="_Toc193446764"/>
      <w:r w:rsidRPr="009C15BC">
        <w:rPr>
          <w:rFonts w:ascii="Times  New Roman" w:hAnsi="Times  New Roman"/>
          <w:i w:val="0"/>
          <w:sz w:val="26"/>
          <w:szCs w:val="26"/>
          <w:lang w:val="en-US"/>
        </w:rPr>
        <w:lastRenderedPageBreak/>
        <w:t>2.2</w:t>
      </w:r>
      <w:r w:rsidR="00554F92" w:rsidRPr="009C15BC">
        <w:rPr>
          <w:rFonts w:ascii="Times  New Roman" w:hAnsi="Times  New Roman"/>
          <w:i w:val="0"/>
          <w:sz w:val="26"/>
          <w:szCs w:val="26"/>
          <w:lang w:val="en-US"/>
        </w:rPr>
        <w:t xml:space="preserve">. </w:t>
      </w:r>
      <w:r w:rsidR="001D4A38" w:rsidRPr="009C15BC">
        <w:rPr>
          <w:rFonts w:ascii="Times  New Roman" w:hAnsi="Times  New Roman"/>
          <w:i w:val="0"/>
          <w:sz w:val="26"/>
          <w:szCs w:val="26"/>
          <w:lang w:val="en-US"/>
        </w:rPr>
        <w:t>Description of the activity flow:</w:t>
      </w:r>
      <w:bookmarkEnd w:id="17"/>
    </w:p>
    <w:p w14:paraId="7505925F" w14:textId="77777777" w:rsidR="00E34CE4" w:rsidRPr="009C15BC" w:rsidRDefault="00E34CE4" w:rsidP="00E34CE4">
      <w:pPr>
        <w:rPr>
          <w:rFonts w:ascii="Times  New Roman" w:hAnsi="Times  New Roman"/>
          <w:sz w:val="26"/>
          <w:szCs w:val="26"/>
          <w:lang w:val="en-US"/>
        </w:rPr>
      </w:pPr>
    </w:p>
    <w:tbl>
      <w:tblPr>
        <w:tblStyle w:val="TableGrid"/>
        <w:tblW w:w="9407" w:type="dxa"/>
        <w:tblLook w:val="04A0" w:firstRow="1" w:lastRow="0" w:firstColumn="1" w:lastColumn="0" w:noHBand="0" w:noVBand="1"/>
      </w:tblPr>
      <w:tblGrid>
        <w:gridCol w:w="1795"/>
        <w:gridCol w:w="1980"/>
        <w:gridCol w:w="5632"/>
      </w:tblGrid>
      <w:tr w:rsidR="00E34CE4" w:rsidRPr="009C15BC" w14:paraId="480AE30C" w14:textId="77777777" w:rsidTr="001D4A38">
        <w:trPr>
          <w:trHeight w:val="344"/>
        </w:trPr>
        <w:tc>
          <w:tcPr>
            <w:tcW w:w="1795" w:type="dxa"/>
          </w:tcPr>
          <w:p w14:paraId="6B2F211E" w14:textId="140C7EB7"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Describe</w:t>
            </w:r>
          </w:p>
        </w:tc>
        <w:tc>
          <w:tcPr>
            <w:tcW w:w="1980" w:type="dxa"/>
          </w:tcPr>
          <w:p w14:paraId="0A165B49" w14:textId="5FB70DA8"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User</w:t>
            </w:r>
          </w:p>
        </w:tc>
        <w:tc>
          <w:tcPr>
            <w:tcW w:w="5632" w:type="dxa"/>
          </w:tcPr>
          <w:p w14:paraId="16B8BBD7" w14:textId="58C4A8C0" w:rsidR="00E34CE4" w:rsidRPr="009C15BC" w:rsidRDefault="001D4A38" w:rsidP="0048165C">
            <w:pPr>
              <w:jc w:val="center"/>
              <w:rPr>
                <w:rFonts w:ascii="Times  New Roman" w:hAnsi="Times  New Roman"/>
                <w:sz w:val="26"/>
                <w:szCs w:val="26"/>
              </w:rPr>
            </w:pPr>
            <w:r w:rsidRPr="009C15BC">
              <w:rPr>
                <w:rFonts w:ascii="Times  New Roman" w:hAnsi="Times  New Roman"/>
                <w:sz w:val="26"/>
                <w:szCs w:val="26"/>
              </w:rPr>
              <w:t>System</w:t>
            </w:r>
          </w:p>
        </w:tc>
      </w:tr>
      <w:tr w:rsidR="00E34CE4" w:rsidRPr="009C15BC" w14:paraId="24B0041F" w14:textId="77777777" w:rsidTr="001D4A38">
        <w:trPr>
          <w:trHeight w:val="327"/>
        </w:trPr>
        <w:tc>
          <w:tcPr>
            <w:tcW w:w="1795" w:type="dxa"/>
            <w:vMerge w:val="restart"/>
          </w:tcPr>
          <w:p w14:paraId="5353A34A" w14:textId="0BA0F617" w:rsidR="00E34CE4" w:rsidRPr="009C15BC" w:rsidRDefault="001D4A38" w:rsidP="0048165C">
            <w:pPr>
              <w:rPr>
                <w:rFonts w:ascii="Times  New Roman" w:hAnsi="Times  New Roman"/>
                <w:sz w:val="26"/>
                <w:szCs w:val="26"/>
              </w:rPr>
            </w:pPr>
            <w:r w:rsidRPr="009C15BC">
              <w:rPr>
                <w:rFonts w:ascii="Times  New Roman" w:hAnsi="Times  New Roman"/>
                <w:sz w:val="26"/>
                <w:szCs w:val="26"/>
              </w:rPr>
              <w:t>2. Show product details</w:t>
            </w:r>
          </w:p>
        </w:tc>
        <w:tc>
          <w:tcPr>
            <w:tcW w:w="1980" w:type="dxa"/>
          </w:tcPr>
          <w:p w14:paraId="4AAC356F" w14:textId="0251CFC2" w:rsidR="00E34CE4" w:rsidRPr="009C15BC" w:rsidRDefault="001D4A38" w:rsidP="0048165C">
            <w:pPr>
              <w:rPr>
                <w:rFonts w:ascii="Times  New Roman" w:hAnsi="Times  New Roman"/>
                <w:sz w:val="26"/>
                <w:szCs w:val="26"/>
              </w:rPr>
            </w:pPr>
            <w:r w:rsidRPr="009C15BC">
              <w:rPr>
                <w:rFonts w:ascii="Times  New Roman" w:hAnsi="Times  New Roman"/>
                <w:sz w:val="26"/>
                <w:szCs w:val="26"/>
              </w:rPr>
              <w:t>2.1 Click on a product in the product list</w:t>
            </w:r>
          </w:p>
        </w:tc>
        <w:tc>
          <w:tcPr>
            <w:tcW w:w="5632" w:type="dxa"/>
          </w:tcPr>
          <w:p w14:paraId="4B8ABE36" w14:textId="0E1DB000" w:rsidR="00E34CE4" w:rsidRPr="009C15BC" w:rsidRDefault="001D4A38" w:rsidP="0048165C">
            <w:pPr>
              <w:rPr>
                <w:rFonts w:ascii="Times  New Roman" w:hAnsi="Times  New Roman"/>
                <w:sz w:val="26"/>
                <w:szCs w:val="26"/>
              </w:rPr>
            </w:pPr>
            <w:r w:rsidRPr="009C15BC">
              <w:rPr>
                <w:rFonts w:ascii="Times  New Roman" w:hAnsi="Times  New Roman"/>
                <w:sz w:val="26"/>
                <w:szCs w:val="26"/>
              </w:rPr>
              <w:t>2.2 Display the details of that product (Image, price, description, reviews, etc.). In case of network instability or problems, the system cannot fully load the product information, such as image or description. The alternative flow will display an error message "Failed to load product information" or ask the user to try again later.</w:t>
            </w:r>
          </w:p>
        </w:tc>
      </w:tr>
      <w:tr w:rsidR="00E34CE4" w:rsidRPr="009C15BC" w14:paraId="61DB9593" w14:textId="77777777" w:rsidTr="001D4A38">
        <w:trPr>
          <w:trHeight w:val="327"/>
        </w:trPr>
        <w:tc>
          <w:tcPr>
            <w:tcW w:w="1795" w:type="dxa"/>
            <w:vMerge/>
          </w:tcPr>
          <w:p w14:paraId="0F9ADF53" w14:textId="77777777" w:rsidR="00E34CE4" w:rsidRPr="009C15BC" w:rsidRDefault="00E34CE4" w:rsidP="0048165C">
            <w:pPr>
              <w:rPr>
                <w:rFonts w:ascii="Times  New Roman" w:hAnsi="Times  New Roman"/>
                <w:sz w:val="26"/>
                <w:szCs w:val="26"/>
              </w:rPr>
            </w:pPr>
          </w:p>
        </w:tc>
        <w:tc>
          <w:tcPr>
            <w:tcW w:w="1980" w:type="dxa"/>
          </w:tcPr>
          <w:p w14:paraId="43762042" w14:textId="2379C79D" w:rsidR="00E34CE4" w:rsidRPr="009C15BC" w:rsidRDefault="001D4A38" w:rsidP="0048165C">
            <w:pPr>
              <w:rPr>
                <w:rFonts w:ascii="Times  New Roman" w:hAnsi="Times  New Roman"/>
                <w:sz w:val="26"/>
                <w:szCs w:val="26"/>
              </w:rPr>
            </w:pPr>
            <w:r w:rsidRPr="009C15BC">
              <w:rPr>
                <w:rFonts w:ascii="Times  New Roman" w:hAnsi="Times  New Roman"/>
                <w:sz w:val="26"/>
                <w:szCs w:val="26"/>
              </w:rPr>
              <w:t>2.3 Select the quantity of products you want to buy</w:t>
            </w:r>
          </w:p>
        </w:tc>
        <w:tc>
          <w:tcPr>
            <w:tcW w:w="5632" w:type="dxa"/>
          </w:tcPr>
          <w:p w14:paraId="25C06B28" w14:textId="74F7821C" w:rsidR="00E34CE4" w:rsidRPr="009C15BC" w:rsidRDefault="001D4A38" w:rsidP="0048165C">
            <w:pPr>
              <w:rPr>
                <w:rFonts w:ascii="Times  New Roman" w:hAnsi="Times  New Roman"/>
                <w:sz w:val="26"/>
                <w:szCs w:val="26"/>
              </w:rPr>
            </w:pPr>
            <w:r w:rsidRPr="009C15BC">
              <w:rPr>
                <w:rFonts w:ascii="Times  New Roman" w:hAnsi="Times  New Roman"/>
                <w:sz w:val="26"/>
                <w:szCs w:val="26"/>
              </w:rPr>
              <w:t>2.4 Display the total quantity selected for that product. If the product is in stock, the quantity will continue to increase if the user adds the product to the cart (if out of stock, the message “Product out of stock” will be displayed). If the product is out of stock or not in the quantity requested by the user, the system will switch to an alternative flow to notify the user that the product is no longer available. Instead of continuing the shopping process, the system will ask the user to select another product or to follow up when it is available again.</w:t>
            </w:r>
          </w:p>
        </w:tc>
      </w:tr>
      <w:tr w:rsidR="00E34CE4" w:rsidRPr="009C15BC" w14:paraId="4180D0D7" w14:textId="77777777" w:rsidTr="001D4A38">
        <w:trPr>
          <w:trHeight w:val="327"/>
        </w:trPr>
        <w:tc>
          <w:tcPr>
            <w:tcW w:w="1795" w:type="dxa"/>
            <w:vMerge/>
          </w:tcPr>
          <w:p w14:paraId="40062383" w14:textId="77777777" w:rsidR="00E34CE4" w:rsidRPr="009C15BC" w:rsidRDefault="00E34CE4" w:rsidP="0048165C">
            <w:pPr>
              <w:rPr>
                <w:rFonts w:ascii="Times  New Roman" w:hAnsi="Times  New Roman"/>
                <w:sz w:val="26"/>
                <w:szCs w:val="26"/>
              </w:rPr>
            </w:pPr>
          </w:p>
        </w:tc>
        <w:tc>
          <w:tcPr>
            <w:tcW w:w="1980" w:type="dxa"/>
          </w:tcPr>
          <w:p w14:paraId="468D1CC6" w14:textId="1D9DAD68" w:rsidR="00E34CE4" w:rsidRPr="009C15BC" w:rsidRDefault="001D4A38" w:rsidP="0048165C">
            <w:pPr>
              <w:rPr>
                <w:rFonts w:ascii="Times  New Roman" w:hAnsi="Times  New Roman"/>
                <w:sz w:val="26"/>
                <w:szCs w:val="26"/>
              </w:rPr>
            </w:pPr>
            <w:r w:rsidRPr="009C15BC">
              <w:rPr>
                <w:rFonts w:ascii="Times  New Roman" w:hAnsi="Times  New Roman"/>
                <w:sz w:val="26"/>
                <w:szCs w:val="26"/>
              </w:rPr>
              <w:t>2.5 Reviews and comments</w:t>
            </w:r>
          </w:p>
        </w:tc>
        <w:tc>
          <w:tcPr>
            <w:tcW w:w="5632" w:type="dxa"/>
          </w:tcPr>
          <w:p w14:paraId="2E95BD02" w14:textId="72606429" w:rsidR="00E34CE4" w:rsidRPr="009C15BC" w:rsidRDefault="001D4A38" w:rsidP="0048165C">
            <w:pPr>
              <w:rPr>
                <w:rFonts w:ascii="Times  New Roman" w:hAnsi="Times  New Roman"/>
                <w:sz w:val="26"/>
                <w:szCs w:val="26"/>
              </w:rPr>
            </w:pPr>
            <w:r w:rsidRPr="009C15BC">
              <w:rPr>
                <w:rFonts w:ascii="Times  New Roman" w:hAnsi="Times  New Roman"/>
                <w:sz w:val="26"/>
                <w:szCs w:val="26"/>
              </w:rPr>
              <w:t>2.6 Display user star rating, screen to write review</w:t>
            </w:r>
          </w:p>
        </w:tc>
      </w:tr>
      <w:tr w:rsidR="00E34CE4" w:rsidRPr="009C15BC" w14:paraId="77BA9C1E" w14:textId="77777777" w:rsidTr="001D4A38">
        <w:trPr>
          <w:trHeight w:val="327"/>
        </w:trPr>
        <w:tc>
          <w:tcPr>
            <w:tcW w:w="1795" w:type="dxa"/>
            <w:vMerge/>
          </w:tcPr>
          <w:p w14:paraId="739847C6" w14:textId="77777777" w:rsidR="00E34CE4" w:rsidRPr="009C15BC" w:rsidRDefault="00E34CE4" w:rsidP="0048165C">
            <w:pPr>
              <w:rPr>
                <w:rFonts w:ascii="Times  New Roman" w:hAnsi="Times  New Roman"/>
                <w:sz w:val="26"/>
                <w:szCs w:val="26"/>
              </w:rPr>
            </w:pPr>
          </w:p>
        </w:tc>
        <w:tc>
          <w:tcPr>
            <w:tcW w:w="1980" w:type="dxa"/>
          </w:tcPr>
          <w:p w14:paraId="340669A5" w14:textId="5E4CF739" w:rsidR="00E34CE4" w:rsidRPr="009C15BC" w:rsidRDefault="001D4A38" w:rsidP="0048165C">
            <w:pPr>
              <w:rPr>
                <w:rFonts w:ascii="Times  New Roman" w:hAnsi="Times  New Roman"/>
                <w:sz w:val="26"/>
                <w:szCs w:val="26"/>
              </w:rPr>
            </w:pPr>
            <w:r w:rsidRPr="009C15BC">
              <w:rPr>
                <w:rFonts w:ascii="Times  New Roman" w:hAnsi="Times  New Roman"/>
                <w:sz w:val="26"/>
                <w:szCs w:val="26"/>
              </w:rPr>
              <w:t>2.7 User Contacts Seller</w:t>
            </w:r>
          </w:p>
        </w:tc>
        <w:tc>
          <w:tcPr>
            <w:tcW w:w="5632" w:type="dxa"/>
          </w:tcPr>
          <w:p w14:paraId="750FBC60" w14:textId="6A576DDF" w:rsidR="00E34CE4" w:rsidRPr="009C15BC" w:rsidRDefault="001D4A38" w:rsidP="0048165C">
            <w:pPr>
              <w:rPr>
                <w:rFonts w:ascii="Times  New Roman" w:hAnsi="Times  New Roman"/>
                <w:sz w:val="26"/>
                <w:szCs w:val="26"/>
              </w:rPr>
            </w:pPr>
            <w:r w:rsidRPr="009C15BC">
              <w:rPr>
                <w:rFonts w:ascii="Times  New Roman" w:hAnsi="Times  New Roman"/>
                <w:sz w:val="26"/>
                <w:szCs w:val="26"/>
              </w:rPr>
              <w:t>2.8 Display chat box on website or display seller information</w:t>
            </w:r>
          </w:p>
        </w:tc>
      </w:tr>
    </w:tbl>
    <w:p w14:paraId="09C32BAD" w14:textId="083E3AB4" w:rsidR="00E34CE4" w:rsidRPr="009C15BC" w:rsidRDefault="00E34CE4" w:rsidP="002714A6">
      <w:pPr>
        <w:pStyle w:val="BodyText"/>
        <w:rPr>
          <w:rFonts w:ascii="Times  New Roman" w:hAnsi="Times  New Roman"/>
          <w:color w:val="000000" w:themeColor="text1"/>
          <w:sz w:val="26"/>
          <w:szCs w:val="26"/>
        </w:rPr>
      </w:pPr>
    </w:p>
    <w:p w14:paraId="356A824A" w14:textId="2182BC6D" w:rsidR="009C15BC" w:rsidRPr="009C15BC" w:rsidRDefault="009C15BC" w:rsidP="009C15BC">
      <w:pPr>
        <w:pStyle w:val="Heading3"/>
        <w:numPr>
          <w:ilvl w:val="0"/>
          <w:numId w:val="0"/>
        </w:numPr>
        <w:rPr>
          <w:rFonts w:ascii="Times  New Roman" w:hAnsi="Times  New Roman"/>
          <w:i w:val="0"/>
          <w:sz w:val="26"/>
          <w:szCs w:val="26"/>
        </w:rPr>
      </w:pPr>
      <w:bookmarkStart w:id="18" w:name="_Toc193446765"/>
      <w:r w:rsidRPr="009C15BC">
        <w:rPr>
          <w:rFonts w:ascii="Times  New Roman" w:hAnsi="Times  New Roman"/>
          <w:i w:val="0"/>
          <w:sz w:val="26"/>
          <w:szCs w:val="26"/>
        </w:rPr>
        <w:t>2.3 Các ràng buộc</w:t>
      </w:r>
      <w:bookmarkEnd w:id="18"/>
    </w:p>
    <w:p w14:paraId="7EF1A48C" w14:textId="77777777" w:rsidR="009C15BC" w:rsidRPr="009C15BC" w:rsidRDefault="009C15BC" w:rsidP="009C15BC">
      <w:pPr>
        <w:rPr>
          <w:rFonts w:ascii="Times  New Roman" w:hAnsi="Times  New Roman"/>
          <w:sz w:val="26"/>
          <w:szCs w:val="26"/>
        </w:rPr>
      </w:pPr>
    </w:p>
    <w:tbl>
      <w:tblPr>
        <w:tblStyle w:val="TableGrid"/>
        <w:tblW w:w="0" w:type="auto"/>
        <w:tblLook w:val="04A0" w:firstRow="1" w:lastRow="0" w:firstColumn="1" w:lastColumn="0" w:noHBand="0" w:noVBand="1"/>
      </w:tblPr>
      <w:tblGrid>
        <w:gridCol w:w="679"/>
        <w:gridCol w:w="1753"/>
        <w:gridCol w:w="1709"/>
        <w:gridCol w:w="1439"/>
        <w:gridCol w:w="3770"/>
      </w:tblGrid>
      <w:tr w:rsidR="009C15BC" w:rsidRPr="009C15BC" w14:paraId="5701E95F" w14:textId="77777777" w:rsidTr="00EC35C4">
        <w:tc>
          <w:tcPr>
            <w:tcW w:w="670" w:type="dxa"/>
          </w:tcPr>
          <w:p w14:paraId="40DB7E5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755" w:type="dxa"/>
          </w:tcPr>
          <w:p w14:paraId="3F8B5867"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10" w:type="dxa"/>
          </w:tcPr>
          <w:p w14:paraId="5FCB3E1C"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440" w:type="dxa"/>
          </w:tcPr>
          <w:p w14:paraId="131A9815"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7E492448" w14:textId="77777777" w:rsidR="009C15BC" w:rsidRPr="009C15BC" w:rsidRDefault="009C15BC"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C15BC" w:rsidRPr="009C15BC" w14:paraId="174E5338" w14:textId="77777777" w:rsidTr="00EC35C4">
        <w:tc>
          <w:tcPr>
            <w:tcW w:w="670" w:type="dxa"/>
          </w:tcPr>
          <w:p w14:paraId="45FECEAB" w14:textId="73DB796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1755" w:type="dxa"/>
          </w:tcPr>
          <w:p w14:paraId="5B4B48FE" w14:textId="45CD216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Ảnh sản phẩm </w:t>
            </w:r>
          </w:p>
        </w:tc>
        <w:tc>
          <w:tcPr>
            <w:tcW w:w="1710" w:type="dxa"/>
          </w:tcPr>
          <w:p w14:paraId="723C0E10" w14:textId="69878D9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Image View</w:t>
            </w:r>
          </w:p>
        </w:tc>
        <w:tc>
          <w:tcPr>
            <w:tcW w:w="1440" w:type="dxa"/>
          </w:tcPr>
          <w:p w14:paraId="04F47B32" w14:textId="104FA88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.jpg, .png</w:t>
            </w:r>
          </w:p>
        </w:tc>
        <w:tc>
          <w:tcPr>
            <w:tcW w:w="3775" w:type="dxa"/>
          </w:tcPr>
          <w:p w14:paraId="3226D88C" w14:textId="5B01389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rPr>
              <w:t>Kích thước tối thiểu: 600x700 pixel</w:t>
            </w:r>
            <w:r w:rsidRPr="009C15BC">
              <w:rPr>
                <w:rFonts w:ascii="Times  New Roman" w:hAnsi="Times  New Roman"/>
                <w:sz w:val="26"/>
                <w:szCs w:val="26"/>
                <w:lang w:val="en-US"/>
              </w:rPr>
              <w:t xml:space="preserve">, </w:t>
            </w:r>
            <w:r w:rsidRPr="009C15BC">
              <w:rPr>
                <w:rFonts w:ascii="Times  New Roman" w:hAnsi="Times  New Roman"/>
                <w:sz w:val="26"/>
                <w:szCs w:val="26"/>
              </w:rPr>
              <w:t>Dung lượng tối đa: 5MB</w:t>
            </w:r>
          </w:p>
        </w:tc>
      </w:tr>
      <w:tr w:rsidR="009C15BC" w:rsidRPr="009C15BC" w14:paraId="16CAD6EE" w14:textId="77777777" w:rsidTr="00EC35C4">
        <w:tc>
          <w:tcPr>
            <w:tcW w:w="670" w:type="dxa"/>
          </w:tcPr>
          <w:p w14:paraId="345A28B4" w14:textId="58E56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755" w:type="dxa"/>
          </w:tcPr>
          <w:p w14:paraId="01D84535" w14:textId="746A1FD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Tên sản phẩm </w:t>
            </w:r>
          </w:p>
        </w:tc>
        <w:tc>
          <w:tcPr>
            <w:tcW w:w="1710" w:type="dxa"/>
          </w:tcPr>
          <w:p w14:paraId="60E3B521" w14:textId="2655470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1AA899A5" w14:textId="309317E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11B1393" w14:textId="16081D5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 ký tự</w:t>
            </w:r>
          </w:p>
        </w:tc>
      </w:tr>
      <w:tr w:rsidR="009C15BC" w:rsidRPr="009C15BC" w14:paraId="414B1E11" w14:textId="77777777" w:rsidTr="00EC35C4">
        <w:tc>
          <w:tcPr>
            <w:tcW w:w="670" w:type="dxa"/>
          </w:tcPr>
          <w:p w14:paraId="197A0741" w14:textId="79CD37B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755" w:type="dxa"/>
          </w:tcPr>
          <w:p w14:paraId="7974FE7C" w14:textId="50DF0A2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Mô tả sản phẩm</w:t>
            </w:r>
          </w:p>
        </w:tc>
        <w:tc>
          <w:tcPr>
            <w:tcW w:w="1710" w:type="dxa"/>
          </w:tcPr>
          <w:p w14:paraId="1853CBE4" w14:textId="179617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61C1B295" w14:textId="7418D09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5EECE647" w14:textId="770766D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thiểu 10 ký tự, tối đa 1000 ký tự, không chứa ký tự đặc biệt không hợp lệ</w:t>
            </w:r>
          </w:p>
        </w:tc>
      </w:tr>
      <w:tr w:rsidR="009C15BC" w:rsidRPr="009C15BC" w14:paraId="385FB499" w14:textId="77777777" w:rsidTr="00EC35C4">
        <w:tc>
          <w:tcPr>
            <w:tcW w:w="670" w:type="dxa"/>
          </w:tcPr>
          <w:p w14:paraId="1AB45C17" w14:textId="4AA02234"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755" w:type="dxa"/>
          </w:tcPr>
          <w:p w14:paraId="143DADDB" w14:textId="7C4D0FC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Giá sản phẩm </w:t>
            </w:r>
          </w:p>
        </w:tc>
        <w:tc>
          <w:tcPr>
            <w:tcW w:w="1710" w:type="dxa"/>
          </w:tcPr>
          <w:p w14:paraId="1D4379AF" w14:textId="3364801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Label</w:t>
            </w:r>
          </w:p>
        </w:tc>
        <w:tc>
          <w:tcPr>
            <w:tcW w:w="1440" w:type="dxa"/>
          </w:tcPr>
          <w:p w14:paraId="40A00138" w14:textId="3193EBEC"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555BA898" w14:textId="12CE7B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dương, lớn hơn 0, cho phép giảm giá (hiển thị giá cũ gạch ngang nếu có)</w:t>
            </w:r>
          </w:p>
        </w:tc>
      </w:tr>
      <w:tr w:rsidR="009C15BC" w:rsidRPr="009C15BC" w14:paraId="5BF7D272" w14:textId="77777777" w:rsidTr="00EC35C4">
        <w:tc>
          <w:tcPr>
            <w:tcW w:w="670" w:type="dxa"/>
          </w:tcPr>
          <w:p w14:paraId="3E20343A" w14:textId="4D513E33"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755" w:type="dxa"/>
          </w:tcPr>
          <w:p w14:paraId="74805787" w14:textId="40CBFBC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 lượng sản phẩm</w:t>
            </w:r>
          </w:p>
        </w:tc>
        <w:tc>
          <w:tcPr>
            <w:tcW w:w="1710" w:type="dxa"/>
          </w:tcPr>
          <w:p w14:paraId="7AAADAAA" w14:textId="6C85CAB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07939915" w14:textId="63BDCF4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Số</w:t>
            </w:r>
          </w:p>
        </w:tc>
        <w:tc>
          <w:tcPr>
            <w:tcW w:w="3775" w:type="dxa"/>
          </w:tcPr>
          <w:p w14:paraId="44646EB4" w14:textId="03C4BA46"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Phải là số nguyên dương, giá trị tối thiểu là 1</w:t>
            </w:r>
          </w:p>
        </w:tc>
      </w:tr>
      <w:tr w:rsidR="009C15BC" w:rsidRPr="009C15BC" w14:paraId="7B00D5A8" w14:textId="77777777" w:rsidTr="00EC35C4">
        <w:tc>
          <w:tcPr>
            <w:tcW w:w="670" w:type="dxa"/>
          </w:tcPr>
          <w:p w14:paraId="334AEC36" w14:textId="6A11991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lastRenderedPageBreak/>
              <w:t>6</w:t>
            </w:r>
          </w:p>
        </w:tc>
        <w:tc>
          <w:tcPr>
            <w:tcW w:w="1755" w:type="dxa"/>
          </w:tcPr>
          <w:p w14:paraId="5C54AD88" w14:textId="402B32B7"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Mua hàng</w:t>
            </w:r>
          </w:p>
        </w:tc>
        <w:tc>
          <w:tcPr>
            <w:tcW w:w="1710" w:type="dxa"/>
          </w:tcPr>
          <w:p w14:paraId="3792130C" w14:textId="5445802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79F188A0" w14:textId="0951502D"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42135717" w14:textId="0F7D8E3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Thêm sản phẩm vào giỏ hàng</w:t>
            </w:r>
          </w:p>
        </w:tc>
      </w:tr>
      <w:tr w:rsidR="009C15BC" w:rsidRPr="009C15BC" w14:paraId="1D5565FF" w14:textId="77777777" w:rsidTr="00EC35C4">
        <w:tc>
          <w:tcPr>
            <w:tcW w:w="670" w:type="dxa"/>
          </w:tcPr>
          <w:p w14:paraId="138EFF6A" w14:textId="7036A4A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1755" w:type="dxa"/>
          </w:tcPr>
          <w:p w14:paraId="6FE944E5" w14:textId="7B5688C8"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Giỏ hàng</w:t>
            </w:r>
          </w:p>
        </w:tc>
        <w:tc>
          <w:tcPr>
            <w:tcW w:w="1710" w:type="dxa"/>
          </w:tcPr>
          <w:p w14:paraId="6304F8A7" w14:textId="41CA47D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50C41B6C" w14:textId="083294D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0E5CE8A3" w14:textId="1785BE0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Chuyển sang màn hình giỏ hàng</w:t>
            </w:r>
          </w:p>
        </w:tc>
      </w:tr>
      <w:tr w:rsidR="009C15BC" w:rsidRPr="009C15BC" w14:paraId="79E5C582" w14:textId="77777777" w:rsidTr="00EC35C4">
        <w:tc>
          <w:tcPr>
            <w:tcW w:w="670" w:type="dxa"/>
          </w:tcPr>
          <w:p w14:paraId="4A787481" w14:textId="7ED70755"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1755" w:type="dxa"/>
          </w:tcPr>
          <w:p w14:paraId="0A1A4E36" w14:textId="1A413281"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số sao</w:t>
            </w:r>
          </w:p>
        </w:tc>
        <w:tc>
          <w:tcPr>
            <w:tcW w:w="1710" w:type="dxa"/>
          </w:tcPr>
          <w:p w14:paraId="2E371CD3" w14:textId="523B449F"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Button</w:t>
            </w:r>
          </w:p>
        </w:tc>
        <w:tc>
          <w:tcPr>
            <w:tcW w:w="1440" w:type="dxa"/>
          </w:tcPr>
          <w:p w14:paraId="13598EC4" w14:textId="46C465B9"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N/A</w:t>
            </w:r>
          </w:p>
        </w:tc>
        <w:tc>
          <w:tcPr>
            <w:tcW w:w="3775" w:type="dxa"/>
          </w:tcPr>
          <w:p w14:paraId="6DC6ACF3" w14:textId="777F3B80"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5 sao</w:t>
            </w:r>
          </w:p>
        </w:tc>
      </w:tr>
      <w:tr w:rsidR="009C15BC" w:rsidRPr="009C15BC" w14:paraId="74DD452A" w14:textId="77777777" w:rsidTr="00EC35C4">
        <w:tc>
          <w:tcPr>
            <w:tcW w:w="670" w:type="dxa"/>
          </w:tcPr>
          <w:p w14:paraId="5988DBCF" w14:textId="67B346B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 xml:space="preserve">9 </w:t>
            </w:r>
          </w:p>
        </w:tc>
        <w:tc>
          <w:tcPr>
            <w:tcW w:w="1755" w:type="dxa"/>
          </w:tcPr>
          <w:p w14:paraId="72657528" w14:textId="63AD521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Đánh giá sản phẩm bằng văn bản</w:t>
            </w:r>
          </w:p>
        </w:tc>
        <w:tc>
          <w:tcPr>
            <w:tcW w:w="1710" w:type="dxa"/>
          </w:tcPr>
          <w:p w14:paraId="394C7206" w14:textId="0B342F1B"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Input Text</w:t>
            </w:r>
          </w:p>
        </w:tc>
        <w:tc>
          <w:tcPr>
            <w:tcW w:w="1440" w:type="dxa"/>
          </w:tcPr>
          <w:p w14:paraId="44BF18A3" w14:textId="6BFFC8FE"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Kí tự</w:t>
            </w:r>
          </w:p>
        </w:tc>
        <w:tc>
          <w:tcPr>
            <w:tcW w:w="3775" w:type="dxa"/>
          </w:tcPr>
          <w:p w14:paraId="7220F17D" w14:textId="4ECE9C3A" w:rsidR="009C15BC" w:rsidRPr="009C15BC" w:rsidRDefault="009C15BC" w:rsidP="009C15BC">
            <w:pPr>
              <w:jc w:val="center"/>
              <w:rPr>
                <w:rFonts w:ascii="Times  New Roman" w:hAnsi="Times  New Roman"/>
                <w:sz w:val="26"/>
                <w:szCs w:val="26"/>
                <w:lang w:val="en-US"/>
              </w:rPr>
            </w:pPr>
            <w:r w:rsidRPr="009C15BC">
              <w:rPr>
                <w:rFonts w:ascii="Times  New Roman" w:hAnsi="Times  New Roman"/>
                <w:sz w:val="26"/>
                <w:szCs w:val="26"/>
                <w:lang w:val="en-US"/>
              </w:rPr>
              <w:t>Tối đa 1000 kí tự</w:t>
            </w:r>
          </w:p>
        </w:tc>
      </w:tr>
    </w:tbl>
    <w:p w14:paraId="565EB0C7" w14:textId="23CB0E00" w:rsidR="00E34CE4" w:rsidRPr="009C15BC" w:rsidRDefault="00E34CE4" w:rsidP="009C15BC">
      <w:pPr>
        <w:pStyle w:val="BodyText"/>
        <w:ind w:left="0"/>
        <w:rPr>
          <w:rFonts w:ascii="Times  New Roman" w:hAnsi="Times  New Roman"/>
          <w:color w:val="000000" w:themeColor="text1"/>
          <w:sz w:val="26"/>
          <w:szCs w:val="26"/>
        </w:rPr>
      </w:pPr>
    </w:p>
    <w:p w14:paraId="3FE4E6C6" w14:textId="431B3251" w:rsidR="007D0496" w:rsidRPr="009C15BC" w:rsidRDefault="007D0496" w:rsidP="009C15BC">
      <w:pPr>
        <w:pStyle w:val="BodyText"/>
        <w:ind w:left="0"/>
        <w:rPr>
          <w:rFonts w:ascii="Times  New Roman" w:hAnsi="Times  New Roman"/>
          <w:color w:val="000000" w:themeColor="text1"/>
          <w:sz w:val="26"/>
          <w:szCs w:val="26"/>
        </w:rPr>
      </w:pPr>
    </w:p>
    <w:p w14:paraId="05662EB0" w14:textId="04028AA7" w:rsidR="007D0496" w:rsidRPr="009C15BC" w:rsidRDefault="007D0496" w:rsidP="009C15BC">
      <w:pPr>
        <w:pStyle w:val="BodyText"/>
        <w:ind w:left="0"/>
        <w:rPr>
          <w:rFonts w:ascii="Times  New Roman" w:hAnsi="Times  New Roman"/>
          <w:color w:val="000000" w:themeColor="text1"/>
          <w:sz w:val="26"/>
          <w:szCs w:val="26"/>
        </w:rPr>
      </w:pPr>
    </w:p>
    <w:p w14:paraId="708DE5BB" w14:textId="2C220881" w:rsidR="007D0496" w:rsidRPr="009C15BC" w:rsidRDefault="002868FE" w:rsidP="002868FE">
      <w:pPr>
        <w:pStyle w:val="Heading2"/>
        <w:numPr>
          <w:ilvl w:val="0"/>
          <w:numId w:val="0"/>
        </w:numPr>
        <w:rPr>
          <w:rFonts w:ascii="Times  New Roman" w:hAnsi="Times  New Roman"/>
          <w:b w:val="0"/>
          <w:sz w:val="26"/>
          <w:szCs w:val="26"/>
        </w:rPr>
      </w:pPr>
      <w:bookmarkStart w:id="19" w:name="_Toc193446766"/>
      <w:r w:rsidRPr="009C15BC">
        <w:rPr>
          <w:rFonts w:ascii="Times  New Roman" w:hAnsi="Times  New Roman"/>
          <w:b w:val="0"/>
          <w:sz w:val="26"/>
          <w:szCs w:val="26"/>
        </w:rPr>
        <w:t xml:space="preserve">3. </w:t>
      </w:r>
      <w:r w:rsidR="001D4A38" w:rsidRPr="009C15BC">
        <w:rPr>
          <w:rFonts w:ascii="Times  New Roman" w:hAnsi="Times  New Roman"/>
          <w:b w:val="0"/>
          <w:sz w:val="26"/>
          <w:szCs w:val="26"/>
        </w:rPr>
        <w:t>Shopping Cart</w:t>
      </w:r>
      <w:r w:rsidR="000A49E3" w:rsidRPr="009C15BC">
        <w:rPr>
          <w:rFonts w:ascii="Times  New Roman" w:hAnsi="Times  New Roman"/>
          <w:b w:val="0"/>
          <w:sz w:val="26"/>
          <w:szCs w:val="26"/>
        </w:rPr>
        <w:t xml:space="preserve"> (Trieu)</w:t>
      </w:r>
      <w:bookmarkEnd w:id="19"/>
    </w:p>
    <w:p w14:paraId="5AE8F706" w14:textId="69D94507" w:rsidR="00567F04" w:rsidRPr="009C15BC" w:rsidRDefault="00567F04" w:rsidP="00567F04">
      <w:pPr>
        <w:pStyle w:val="Heading3"/>
        <w:numPr>
          <w:ilvl w:val="0"/>
          <w:numId w:val="0"/>
        </w:numPr>
        <w:rPr>
          <w:rFonts w:ascii="Times  New Roman" w:hAnsi="Times  New Roman"/>
          <w:i w:val="0"/>
          <w:sz w:val="26"/>
          <w:szCs w:val="26"/>
        </w:rPr>
      </w:pPr>
      <w:bookmarkStart w:id="20" w:name="_Toc193446767"/>
      <w:r w:rsidRPr="009C15BC">
        <w:rPr>
          <w:rFonts w:ascii="Times  New Roman" w:hAnsi="Times  New Roman"/>
          <w:i w:val="0"/>
          <w:sz w:val="26"/>
          <w:szCs w:val="26"/>
        </w:rPr>
        <w:t xml:space="preserve">3.1 </w:t>
      </w:r>
      <w:r w:rsidR="001D4A38" w:rsidRPr="009C15BC">
        <w:rPr>
          <w:rFonts w:ascii="Times  New Roman" w:hAnsi="Times  New Roman"/>
          <w:i w:val="0"/>
          <w:sz w:val="26"/>
          <w:szCs w:val="26"/>
        </w:rPr>
        <w:t>Shopping cart screen</w:t>
      </w:r>
      <w:bookmarkEnd w:id="20"/>
    </w:p>
    <w:p w14:paraId="0F1A1D95" w14:textId="1022A879" w:rsidR="00567F04" w:rsidRPr="009C15BC" w:rsidRDefault="00567F04" w:rsidP="00567F04">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1CA5EF7E" wp14:editId="4AA07F52">
            <wp:extent cx="5943600" cy="2585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5085"/>
                    </a:xfrm>
                    <a:prstGeom prst="rect">
                      <a:avLst/>
                    </a:prstGeom>
                  </pic:spPr>
                </pic:pic>
              </a:graphicData>
            </a:graphic>
          </wp:inline>
        </w:drawing>
      </w:r>
    </w:p>
    <w:p w14:paraId="4A573957" w14:textId="5CCC37B0" w:rsidR="00567F04" w:rsidRPr="009C15BC" w:rsidRDefault="00567F04" w:rsidP="00567F04">
      <w:pPr>
        <w:pStyle w:val="Heading3"/>
        <w:numPr>
          <w:ilvl w:val="0"/>
          <w:numId w:val="0"/>
        </w:numPr>
        <w:rPr>
          <w:rFonts w:ascii="Times  New Roman" w:hAnsi="Times  New Roman"/>
          <w:i w:val="0"/>
          <w:sz w:val="26"/>
          <w:szCs w:val="26"/>
          <w:lang w:val="en-US"/>
        </w:rPr>
      </w:pPr>
      <w:bookmarkStart w:id="21" w:name="_Toc193446768"/>
      <w:r w:rsidRPr="009C15BC">
        <w:rPr>
          <w:rFonts w:ascii="Times  New Roman" w:hAnsi="Times  New Roman"/>
          <w:i w:val="0"/>
          <w:sz w:val="26"/>
          <w:szCs w:val="26"/>
          <w:lang w:val="en-US"/>
        </w:rPr>
        <w:t xml:space="preserve">3.2 </w:t>
      </w:r>
      <w:r w:rsidR="001D4A38" w:rsidRPr="009C15BC">
        <w:rPr>
          <w:rFonts w:ascii="Times  New Roman" w:hAnsi="Times  New Roman"/>
          <w:i w:val="0"/>
          <w:sz w:val="26"/>
          <w:szCs w:val="26"/>
          <w:lang w:val="en-US"/>
        </w:rPr>
        <w:t>Activity Flow Description</w:t>
      </w:r>
      <w:bookmarkEnd w:id="21"/>
    </w:p>
    <w:tbl>
      <w:tblPr>
        <w:tblStyle w:val="TableGrid"/>
        <w:tblW w:w="0" w:type="auto"/>
        <w:tblLook w:val="04A0" w:firstRow="1" w:lastRow="0" w:firstColumn="1" w:lastColumn="0" w:noHBand="0" w:noVBand="1"/>
      </w:tblPr>
      <w:tblGrid>
        <w:gridCol w:w="3116"/>
        <w:gridCol w:w="3117"/>
        <w:gridCol w:w="3117"/>
      </w:tblGrid>
      <w:tr w:rsidR="00567F04" w:rsidRPr="009C15BC" w14:paraId="307997C6" w14:textId="77777777" w:rsidTr="008D6449">
        <w:tc>
          <w:tcPr>
            <w:tcW w:w="3116" w:type="dxa"/>
          </w:tcPr>
          <w:p w14:paraId="00ECDF9D"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Scenario</w:t>
            </w:r>
          </w:p>
        </w:tc>
        <w:tc>
          <w:tcPr>
            <w:tcW w:w="3117" w:type="dxa"/>
          </w:tcPr>
          <w:p w14:paraId="1A4B338C"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Actor</w:t>
            </w:r>
          </w:p>
        </w:tc>
        <w:tc>
          <w:tcPr>
            <w:tcW w:w="3117" w:type="dxa"/>
          </w:tcPr>
          <w:p w14:paraId="52054D76"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System</w:t>
            </w:r>
          </w:p>
        </w:tc>
      </w:tr>
      <w:tr w:rsidR="00567F04" w:rsidRPr="009C15BC" w14:paraId="7E38A088" w14:textId="77777777" w:rsidTr="008D6449">
        <w:tc>
          <w:tcPr>
            <w:tcW w:w="3116" w:type="dxa"/>
          </w:tcPr>
          <w:p w14:paraId="43C0584D" w14:textId="530CF45B" w:rsidR="00567F04" w:rsidRPr="009C15BC" w:rsidRDefault="001D4A38" w:rsidP="008D6449">
            <w:pPr>
              <w:spacing w:line="240" w:lineRule="auto"/>
              <w:rPr>
                <w:rFonts w:ascii="Times  New Roman" w:hAnsi="Times  New Roman"/>
                <w:sz w:val="26"/>
                <w:szCs w:val="26"/>
              </w:rPr>
            </w:pPr>
            <w:r w:rsidRPr="009C15BC">
              <w:rPr>
                <w:rFonts w:ascii="Times  New Roman" w:hAnsi="Times  New Roman"/>
                <w:sz w:val="26"/>
                <w:szCs w:val="26"/>
              </w:rPr>
              <w:t>1.User adds product to cart</w:t>
            </w:r>
          </w:p>
        </w:tc>
        <w:tc>
          <w:tcPr>
            <w:tcW w:w="3117" w:type="dxa"/>
          </w:tcPr>
          <w:p w14:paraId="450865DA" w14:textId="14B2468B"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c>
          <w:tcPr>
            <w:tcW w:w="3117" w:type="dxa"/>
          </w:tcPr>
          <w:p w14:paraId="6E383AE7" w14:textId="19310D68" w:rsidR="00567F04" w:rsidRPr="009C15BC" w:rsidRDefault="001D4A38" w:rsidP="008D6449">
            <w:pPr>
              <w:rPr>
                <w:rFonts w:ascii="Times  New Roman" w:hAnsi="Times  New Roman"/>
                <w:sz w:val="26"/>
                <w:szCs w:val="26"/>
              </w:rPr>
            </w:pPr>
            <w:r w:rsidRPr="009C15BC">
              <w:rPr>
                <w:rFonts w:ascii="Times  New Roman" w:hAnsi="Times  New Roman"/>
                <w:sz w:val="26"/>
                <w:szCs w:val="26"/>
              </w:rPr>
              <w:t>1.2 Go to web screen</w:t>
            </w:r>
          </w:p>
        </w:tc>
      </w:tr>
      <w:tr w:rsidR="00567F04" w:rsidRPr="009C15BC" w14:paraId="05BC4E5A" w14:textId="77777777" w:rsidTr="008D6449">
        <w:tc>
          <w:tcPr>
            <w:tcW w:w="3116" w:type="dxa"/>
          </w:tcPr>
          <w:p w14:paraId="5D7381E8" w14:textId="77777777" w:rsidR="00567F04" w:rsidRPr="009C15BC" w:rsidRDefault="00567F04" w:rsidP="008D6449">
            <w:pPr>
              <w:rPr>
                <w:rFonts w:ascii="Times  New Roman" w:hAnsi="Times  New Roman"/>
                <w:sz w:val="26"/>
                <w:szCs w:val="26"/>
              </w:rPr>
            </w:pPr>
          </w:p>
        </w:tc>
        <w:tc>
          <w:tcPr>
            <w:tcW w:w="3117" w:type="dxa"/>
          </w:tcPr>
          <w:p w14:paraId="334B8EE7" w14:textId="0BE5E5A3" w:rsidR="00567F04" w:rsidRPr="009C15BC" w:rsidRDefault="001D4A38" w:rsidP="008D6449">
            <w:pPr>
              <w:rPr>
                <w:rFonts w:ascii="Times  New Roman" w:hAnsi="Times  New Roman"/>
                <w:sz w:val="26"/>
                <w:szCs w:val="26"/>
              </w:rPr>
            </w:pPr>
            <w:r w:rsidRPr="009C15BC">
              <w:rPr>
                <w:rFonts w:ascii="Times  New Roman" w:hAnsi="Times  New Roman"/>
                <w:sz w:val="26"/>
                <w:szCs w:val="26"/>
              </w:rPr>
              <w:t>1.4 User clicks to buy</w:t>
            </w:r>
          </w:p>
        </w:tc>
        <w:tc>
          <w:tcPr>
            <w:tcW w:w="3117" w:type="dxa"/>
          </w:tcPr>
          <w:p w14:paraId="74B603CA" w14:textId="6DF50C05" w:rsidR="00567F04" w:rsidRPr="009C15BC" w:rsidRDefault="001D4A38" w:rsidP="008D6449">
            <w:pPr>
              <w:rPr>
                <w:rFonts w:ascii="Times  New Roman" w:hAnsi="Times  New Roman"/>
                <w:sz w:val="26"/>
                <w:szCs w:val="26"/>
              </w:rPr>
            </w:pPr>
            <w:r w:rsidRPr="009C15BC">
              <w:rPr>
                <w:rFonts w:ascii="Times  New Roman" w:hAnsi="Times  New Roman"/>
                <w:sz w:val="26"/>
                <w:szCs w:val="26"/>
              </w:rPr>
              <w:t>1.5 Product jump-into-cart effect display system</w:t>
            </w:r>
          </w:p>
        </w:tc>
      </w:tr>
      <w:tr w:rsidR="00567F04" w:rsidRPr="009C15BC" w14:paraId="4F6B032B" w14:textId="77777777" w:rsidTr="008D6449">
        <w:tc>
          <w:tcPr>
            <w:tcW w:w="3116" w:type="dxa"/>
          </w:tcPr>
          <w:p w14:paraId="241690D0" w14:textId="02457CE0" w:rsidR="00567F04" w:rsidRPr="009C15BC" w:rsidRDefault="001D4A38" w:rsidP="008D6449">
            <w:pPr>
              <w:rPr>
                <w:rFonts w:ascii="Times  New Roman" w:hAnsi="Times  New Roman"/>
                <w:sz w:val="26"/>
                <w:szCs w:val="26"/>
              </w:rPr>
            </w:pPr>
            <w:r w:rsidRPr="009C15BC">
              <w:rPr>
                <w:rFonts w:ascii="Times  New Roman" w:hAnsi="Times  New Roman"/>
                <w:sz w:val="26"/>
                <w:szCs w:val="26"/>
              </w:rPr>
              <w:t>2.User deletes product after adding to cart</w:t>
            </w:r>
          </w:p>
        </w:tc>
        <w:tc>
          <w:tcPr>
            <w:tcW w:w="3117" w:type="dxa"/>
          </w:tcPr>
          <w:p w14:paraId="10BE454C" w14:textId="593B23AE" w:rsidR="00567F04" w:rsidRPr="009C15BC" w:rsidRDefault="001D4A38" w:rsidP="008D6449">
            <w:pPr>
              <w:rPr>
                <w:rFonts w:ascii="Times  New Roman" w:hAnsi="Times  New Roman"/>
                <w:sz w:val="26"/>
                <w:szCs w:val="26"/>
              </w:rPr>
            </w:pPr>
            <w:r w:rsidRPr="009C15BC">
              <w:rPr>
                <w:rFonts w:ascii="Times  New Roman" w:hAnsi="Times  New Roman"/>
                <w:sz w:val="26"/>
                <w:szCs w:val="26"/>
              </w:rPr>
              <w:t>2.1 Click on the trash icon</w:t>
            </w:r>
          </w:p>
        </w:tc>
        <w:tc>
          <w:tcPr>
            <w:tcW w:w="3117" w:type="dxa"/>
          </w:tcPr>
          <w:p w14:paraId="1E08B741" w14:textId="4E5C3B7B" w:rsidR="00567F04" w:rsidRPr="009C15BC" w:rsidRDefault="001D4A38" w:rsidP="008D6449">
            <w:pPr>
              <w:rPr>
                <w:rFonts w:ascii="Times  New Roman" w:hAnsi="Times  New Roman"/>
                <w:sz w:val="26"/>
                <w:szCs w:val="26"/>
              </w:rPr>
            </w:pPr>
            <w:r w:rsidRPr="009C15BC">
              <w:rPr>
                <w:rFonts w:ascii="Times  New Roman" w:hAnsi="Times  New Roman"/>
                <w:sz w:val="26"/>
                <w:szCs w:val="26"/>
              </w:rPr>
              <w:t>2.3 Display the message ‘Do you want to delete?’ , 2 cancel and confirm buttons.</w:t>
            </w:r>
          </w:p>
        </w:tc>
      </w:tr>
      <w:tr w:rsidR="00567F04" w:rsidRPr="009C15BC" w14:paraId="2B7F6C21" w14:textId="77777777" w:rsidTr="008D6449">
        <w:tc>
          <w:tcPr>
            <w:tcW w:w="3116" w:type="dxa"/>
          </w:tcPr>
          <w:p w14:paraId="57655832" w14:textId="77777777" w:rsidR="00567F04" w:rsidRPr="009C15BC" w:rsidRDefault="00567F04" w:rsidP="008D6449">
            <w:pPr>
              <w:rPr>
                <w:rFonts w:ascii="Times  New Roman" w:hAnsi="Times  New Roman"/>
                <w:sz w:val="26"/>
                <w:szCs w:val="26"/>
              </w:rPr>
            </w:pPr>
          </w:p>
        </w:tc>
        <w:tc>
          <w:tcPr>
            <w:tcW w:w="3117" w:type="dxa"/>
          </w:tcPr>
          <w:p w14:paraId="65F54C41" w14:textId="3473F5C3" w:rsidR="00567F04" w:rsidRPr="009C15BC" w:rsidRDefault="001D4A38" w:rsidP="008D6449">
            <w:pPr>
              <w:rPr>
                <w:rFonts w:ascii="Times  New Roman" w:hAnsi="Times  New Roman"/>
                <w:sz w:val="26"/>
                <w:szCs w:val="26"/>
              </w:rPr>
            </w:pPr>
            <w:r w:rsidRPr="009C15BC">
              <w:rPr>
                <w:rFonts w:ascii="Times  New Roman" w:hAnsi="Times  New Roman"/>
                <w:sz w:val="26"/>
                <w:szCs w:val="26"/>
              </w:rPr>
              <w:t>2.4 User presses the confirm button to delete or cancel.</w:t>
            </w:r>
          </w:p>
        </w:tc>
        <w:tc>
          <w:tcPr>
            <w:tcW w:w="3117" w:type="dxa"/>
          </w:tcPr>
          <w:p w14:paraId="0E7B4E81" w14:textId="41B8145B" w:rsidR="00567F04" w:rsidRPr="009C15BC" w:rsidRDefault="001D4A38" w:rsidP="008D6449">
            <w:pPr>
              <w:rPr>
                <w:rFonts w:ascii="Times  New Roman" w:hAnsi="Times  New Roman"/>
                <w:sz w:val="26"/>
                <w:szCs w:val="26"/>
              </w:rPr>
            </w:pPr>
            <w:r w:rsidRPr="009C15BC">
              <w:rPr>
                <w:rFonts w:ascii="Times  New Roman" w:hAnsi="Times  New Roman"/>
                <w:sz w:val="26"/>
                <w:szCs w:val="26"/>
              </w:rPr>
              <w:t>2.5 The system relies on user requests to process deletion or cancellation.</w:t>
            </w:r>
          </w:p>
        </w:tc>
      </w:tr>
      <w:tr w:rsidR="00567F04" w:rsidRPr="009C15BC" w14:paraId="4440209F" w14:textId="77777777" w:rsidTr="008D6449">
        <w:tc>
          <w:tcPr>
            <w:tcW w:w="3116" w:type="dxa"/>
          </w:tcPr>
          <w:p w14:paraId="5263E97B" w14:textId="2AECC308" w:rsidR="00567F04" w:rsidRPr="009C15BC" w:rsidRDefault="001D4A38" w:rsidP="008D6449">
            <w:pPr>
              <w:rPr>
                <w:rFonts w:ascii="Times  New Roman" w:hAnsi="Times  New Roman"/>
                <w:sz w:val="26"/>
                <w:szCs w:val="26"/>
              </w:rPr>
            </w:pPr>
            <w:r w:rsidRPr="009C15BC">
              <w:rPr>
                <w:rFonts w:ascii="Times  New Roman" w:hAnsi="Times  New Roman"/>
                <w:sz w:val="26"/>
                <w:szCs w:val="26"/>
              </w:rPr>
              <w:t>3.User selects product</w:t>
            </w:r>
          </w:p>
        </w:tc>
        <w:tc>
          <w:tcPr>
            <w:tcW w:w="3117" w:type="dxa"/>
          </w:tcPr>
          <w:p w14:paraId="5E00F610"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t xml:space="preserve">3.1 Người dùng nhấn vào </w:t>
            </w:r>
            <w:r w:rsidRPr="009C15BC">
              <w:rPr>
                <w:rFonts w:ascii="Times  New Roman" w:hAnsi="Times  New Roman"/>
                <w:sz w:val="26"/>
                <w:szCs w:val="26"/>
              </w:rPr>
              <w:lastRenderedPageBreak/>
              <w:t>chexbox để chọn sản phẩm</w:t>
            </w:r>
          </w:p>
        </w:tc>
        <w:tc>
          <w:tcPr>
            <w:tcW w:w="3117" w:type="dxa"/>
          </w:tcPr>
          <w:p w14:paraId="65ECB09B" w14:textId="77777777" w:rsidR="00567F04" w:rsidRPr="009C15BC" w:rsidRDefault="00567F04" w:rsidP="008D6449">
            <w:pPr>
              <w:rPr>
                <w:rFonts w:ascii="Times  New Roman" w:hAnsi="Times  New Roman"/>
                <w:sz w:val="26"/>
                <w:szCs w:val="26"/>
              </w:rPr>
            </w:pPr>
            <w:r w:rsidRPr="009C15BC">
              <w:rPr>
                <w:rFonts w:ascii="Times  New Roman" w:hAnsi="Times  New Roman"/>
                <w:sz w:val="26"/>
                <w:szCs w:val="26"/>
              </w:rPr>
              <w:lastRenderedPageBreak/>
              <w:t xml:space="preserve">3.2 Nút chexbox được tích </w:t>
            </w:r>
            <w:r w:rsidRPr="009C15BC">
              <w:rPr>
                <w:rFonts w:ascii="Times  New Roman" w:hAnsi="Times  New Roman"/>
                <w:sz w:val="26"/>
                <w:szCs w:val="26"/>
              </w:rPr>
              <w:lastRenderedPageBreak/>
              <w:t>vào,hiển thị tên sản phẩm, giá tiền, số lượng và tổng tiền</w:t>
            </w:r>
          </w:p>
        </w:tc>
      </w:tr>
    </w:tbl>
    <w:p w14:paraId="2A8B03D0" w14:textId="3280B679" w:rsidR="00F20761" w:rsidRPr="009C15BC" w:rsidRDefault="00F20761" w:rsidP="00F20761">
      <w:pPr>
        <w:rPr>
          <w:rStyle w:val="Emphasis"/>
          <w:rFonts w:ascii="Times  New Roman" w:hAnsi="Times  New Roman"/>
          <w:i w:val="0"/>
          <w:iCs w:val="0"/>
          <w:sz w:val="26"/>
          <w:szCs w:val="26"/>
        </w:rPr>
      </w:pPr>
    </w:p>
    <w:p w14:paraId="22307CAF" w14:textId="328B1BC8" w:rsidR="008D10BD" w:rsidRPr="009C15BC" w:rsidRDefault="008D10BD" w:rsidP="008D10BD">
      <w:pPr>
        <w:pStyle w:val="Heading3"/>
        <w:numPr>
          <w:ilvl w:val="0"/>
          <w:numId w:val="0"/>
        </w:numPr>
        <w:rPr>
          <w:rStyle w:val="Emphasis"/>
          <w:rFonts w:ascii="Times  New Roman" w:hAnsi="Times  New Roman"/>
          <w:iCs w:val="0"/>
          <w:sz w:val="26"/>
          <w:szCs w:val="26"/>
        </w:rPr>
      </w:pPr>
      <w:bookmarkStart w:id="22" w:name="_Toc193446769"/>
      <w:r w:rsidRPr="009C15BC">
        <w:rPr>
          <w:rStyle w:val="Emphasis"/>
          <w:rFonts w:ascii="Times  New Roman" w:hAnsi="Times  New Roman"/>
          <w:iCs w:val="0"/>
          <w:sz w:val="26"/>
          <w:szCs w:val="26"/>
        </w:rPr>
        <w:t>3.3 Các ràng buộc</w:t>
      </w:r>
      <w:bookmarkEnd w:id="22"/>
    </w:p>
    <w:p w14:paraId="39D6F8CF" w14:textId="77777777" w:rsidR="008D10BD" w:rsidRPr="009C15BC" w:rsidRDefault="008D10BD" w:rsidP="008D10BD">
      <w:pPr>
        <w:rPr>
          <w:rFonts w:ascii="Times  New Roman" w:hAnsi="Times  New Roman"/>
          <w:sz w:val="26"/>
          <w:szCs w:val="26"/>
        </w:rPr>
      </w:pPr>
    </w:p>
    <w:tbl>
      <w:tblPr>
        <w:tblStyle w:val="TableGrid"/>
        <w:tblW w:w="0" w:type="auto"/>
        <w:tblLook w:val="04A0" w:firstRow="1" w:lastRow="0" w:firstColumn="1" w:lastColumn="0" w:noHBand="0" w:noVBand="1"/>
      </w:tblPr>
      <w:tblGrid>
        <w:gridCol w:w="1848"/>
        <w:gridCol w:w="1890"/>
        <w:gridCol w:w="1880"/>
        <w:gridCol w:w="1862"/>
        <w:gridCol w:w="1870"/>
      </w:tblGrid>
      <w:tr w:rsidR="008D10BD" w:rsidRPr="009C15BC" w14:paraId="79100A9D" w14:textId="77777777" w:rsidTr="008D10BD">
        <w:tc>
          <w:tcPr>
            <w:tcW w:w="1848" w:type="dxa"/>
          </w:tcPr>
          <w:p w14:paraId="4265042A" w14:textId="527373FF"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90" w:type="dxa"/>
          </w:tcPr>
          <w:p w14:paraId="385DA0BE" w14:textId="584A4176"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Field name</w:t>
            </w:r>
          </w:p>
        </w:tc>
        <w:tc>
          <w:tcPr>
            <w:tcW w:w="1880" w:type="dxa"/>
          </w:tcPr>
          <w:p w14:paraId="7AEC588F" w14:textId="25230F9A"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Control Type</w:t>
            </w:r>
          </w:p>
        </w:tc>
        <w:tc>
          <w:tcPr>
            <w:tcW w:w="1862" w:type="dxa"/>
          </w:tcPr>
          <w:p w14:paraId="580E6759" w14:textId="06AF7FD4"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Data Type</w:t>
            </w:r>
          </w:p>
        </w:tc>
        <w:tc>
          <w:tcPr>
            <w:tcW w:w="1870" w:type="dxa"/>
          </w:tcPr>
          <w:p w14:paraId="3B9FB5D9" w14:textId="23187FCE"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21B5D7D3" w14:textId="77777777" w:rsidTr="008D10BD">
        <w:tc>
          <w:tcPr>
            <w:tcW w:w="1848" w:type="dxa"/>
          </w:tcPr>
          <w:p w14:paraId="09488175" w14:textId="2FDEE8B7" w:rsidR="008D10BD" w:rsidRPr="009C15BC" w:rsidRDefault="008D10BD" w:rsidP="008D10BD">
            <w:pPr>
              <w:jc w:val="center"/>
              <w:rPr>
                <w:rFonts w:ascii="Times  New Roman" w:hAnsi="Times  New Roman"/>
                <w:sz w:val="26"/>
                <w:szCs w:val="26"/>
              </w:rPr>
            </w:pPr>
            <w:r w:rsidRPr="009C15BC">
              <w:rPr>
                <w:rFonts w:ascii="Times  New Roman" w:hAnsi="Times  New Roman"/>
                <w:sz w:val="26"/>
                <w:szCs w:val="26"/>
              </w:rPr>
              <w:t>1</w:t>
            </w:r>
          </w:p>
        </w:tc>
        <w:tc>
          <w:tcPr>
            <w:tcW w:w="1890" w:type="dxa"/>
          </w:tcPr>
          <w:p w14:paraId="3D9B1802" w14:textId="15929418" w:rsidR="008D10BD" w:rsidRPr="009C15BC" w:rsidRDefault="008D10BD" w:rsidP="008D10BD">
            <w:pPr>
              <w:rPr>
                <w:rFonts w:ascii="Times  New Roman" w:hAnsi="Times  New Roman"/>
                <w:sz w:val="26"/>
                <w:szCs w:val="26"/>
              </w:rPr>
            </w:pPr>
            <w:r w:rsidRPr="009C15BC">
              <w:rPr>
                <w:rFonts w:ascii="Times  New Roman" w:hAnsi="Times  New Roman"/>
                <w:sz w:val="26"/>
                <w:szCs w:val="26"/>
              </w:rPr>
              <w:t>Title</w:t>
            </w:r>
          </w:p>
        </w:tc>
        <w:tc>
          <w:tcPr>
            <w:tcW w:w="1880" w:type="dxa"/>
          </w:tcPr>
          <w:p w14:paraId="01F4C88A" w14:textId="33481E82" w:rsidR="008D10BD" w:rsidRPr="009C15BC" w:rsidRDefault="008D10BD" w:rsidP="008D10BD">
            <w:pPr>
              <w:rPr>
                <w:rFonts w:ascii="Times  New Roman" w:hAnsi="Times  New Roman"/>
                <w:sz w:val="26"/>
                <w:szCs w:val="26"/>
              </w:rPr>
            </w:pPr>
            <w:r w:rsidRPr="009C15BC">
              <w:rPr>
                <w:rFonts w:ascii="Times  New Roman" w:hAnsi="Times  New Roman"/>
                <w:sz w:val="26"/>
                <w:szCs w:val="26"/>
              </w:rPr>
              <w:t>Label</w:t>
            </w:r>
          </w:p>
        </w:tc>
        <w:tc>
          <w:tcPr>
            <w:tcW w:w="1862" w:type="dxa"/>
          </w:tcPr>
          <w:p w14:paraId="26BE185F" w14:textId="70C72722" w:rsidR="008D10BD" w:rsidRPr="009C15BC" w:rsidRDefault="008D10BD" w:rsidP="008D10BD">
            <w:pPr>
              <w:rPr>
                <w:rFonts w:ascii="Times  New Roman" w:hAnsi="Times  New Roman"/>
                <w:sz w:val="26"/>
                <w:szCs w:val="26"/>
              </w:rPr>
            </w:pPr>
            <w:r w:rsidRPr="009C15BC">
              <w:rPr>
                <w:rFonts w:ascii="Times  New Roman" w:hAnsi="Times  New Roman"/>
                <w:sz w:val="26"/>
                <w:szCs w:val="26"/>
              </w:rPr>
              <w:t>Text</w:t>
            </w:r>
          </w:p>
        </w:tc>
        <w:tc>
          <w:tcPr>
            <w:tcW w:w="1870" w:type="dxa"/>
          </w:tcPr>
          <w:p w14:paraId="65B9BDDE" w14:textId="23352F40" w:rsidR="008D10BD" w:rsidRPr="009C15BC" w:rsidRDefault="008D10BD" w:rsidP="008D10BD">
            <w:pPr>
              <w:rPr>
                <w:rFonts w:ascii="Times  New Roman" w:hAnsi="Times  New Roman"/>
                <w:sz w:val="26"/>
                <w:szCs w:val="26"/>
              </w:rPr>
            </w:pPr>
            <w:r w:rsidRPr="009C15BC">
              <w:rPr>
                <w:rFonts w:ascii="Times  New Roman" w:hAnsi="Times  New Roman"/>
                <w:sz w:val="26"/>
                <w:szCs w:val="26"/>
              </w:rPr>
              <w:t>Tối đa 100 ký tự</w:t>
            </w:r>
          </w:p>
        </w:tc>
      </w:tr>
      <w:tr w:rsidR="008D10BD" w:rsidRPr="009C15BC" w14:paraId="0CA41C37" w14:textId="77777777" w:rsidTr="008D10BD">
        <w:tc>
          <w:tcPr>
            <w:tcW w:w="1848" w:type="dxa"/>
          </w:tcPr>
          <w:p w14:paraId="77741F7E"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2</w:t>
            </w:r>
          </w:p>
        </w:tc>
        <w:tc>
          <w:tcPr>
            <w:tcW w:w="1890" w:type="dxa"/>
          </w:tcPr>
          <w:p w14:paraId="3CE92BB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Description</w:t>
            </w:r>
          </w:p>
        </w:tc>
        <w:tc>
          <w:tcPr>
            <w:tcW w:w="1880" w:type="dxa"/>
          </w:tcPr>
          <w:p w14:paraId="583F10E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TextErea</w:t>
            </w:r>
          </w:p>
        </w:tc>
        <w:tc>
          <w:tcPr>
            <w:tcW w:w="1862" w:type="dxa"/>
          </w:tcPr>
          <w:p w14:paraId="0679413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74C6E0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2000 ký tự</w:t>
            </w:r>
          </w:p>
        </w:tc>
      </w:tr>
      <w:tr w:rsidR="008D10BD" w:rsidRPr="009C15BC" w14:paraId="4D82604B" w14:textId="77777777" w:rsidTr="008D10BD">
        <w:tc>
          <w:tcPr>
            <w:tcW w:w="1848" w:type="dxa"/>
          </w:tcPr>
          <w:p w14:paraId="0EDB258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3</w:t>
            </w:r>
          </w:p>
        </w:tc>
        <w:tc>
          <w:tcPr>
            <w:tcW w:w="1890" w:type="dxa"/>
          </w:tcPr>
          <w:p w14:paraId="083C553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mua</w:t>
            </w:r>
          </w:p>
        </w:tc>
        <w:tc>
          <w:tcPr>
            <w:tcW w:w="1880" w:type="dxa"/>
          </w:tcPr>
          <w:p w14:paraId="0D9DBAE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77190CC8"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170C4A12"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mua và đi đến màn hình nhập thông tin</w:t>
            </w:r>
          </w:p>
        </w:tc>
      </w:tr>
      <w:tr w:rsidR="008D10BD" w:rsidRPr="009C15BC" w14:paraId="786682AD" w14:textId="77777777" w:rsidTr="008D10BD">
        <w:tc>
          <w:tcPr>
            <w:tcW w:w="1848" w:type="dxa"/>
          </w:tcPr>
          <w:p w14:paraId="1DB4E93A"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4</w:t>
            </w:r>
          </w:p>
        </w:tc>
        <w:tc>
          <w:tcPr>
            <w:tcW w:w="1890" w:type="dxa"/>
          </w:tcPr>
          <w:p w14:paraId="40641097"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Nút xóa</w:t>
            </w:r>
          </w:p>
        </w:tc>
        <w:tc>
          <w:tcPr>
            <w:tcW w:w="1880" w:type="dxa"/>
          </w:tcPr>
          <w:p w14:paraId="59DD4560"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Button</w:t>
            </w:r>
          </w:p>
        </w:tc>
        <w:tc>
          <w:tcPr>
            <w:tcW w:w="1862" w:type="dxa"/>
          </w:tcPr>
          <w:p w14:paraId="18BB498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N/A</w:t>
            </w:r>
          </w:p>
        </w:tc>
        <w:tc>
          <w:tcPr>
            <w:tcW w:w="1870" w:type="dxa"/>
          </w:tcPr>
          <w:p w14:paraId="64003E6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Hiển thị thông báo xác nhận xóa</w:t>
            </w:r>
          </w:p>
        </w:tc>
      </w:tr>
      <w:tr w:rsidR="008D10BD" w:rsidRPr="009C15BC" w14:paraId="3B429B9E" w14:textId="77777777" w:rsidTr="008D10BD">
        <w:tc>
          <w:tcPr>
            <w:tcW w:w="1848" w:type="dxa"/>
          </w:tcPr>
          <w:p w14:paraId="0FB02CD3"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5</w:t>
            </w:r>
          </w:p>
        </w:tc>
        <w:tc>
          <w:tcPr>
            <w:tcW w:w="1890" w:type="dxa"/>
          </w:tcPr>
          <w:p w14:paraId="74B4456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Giá</w:t>
            </w:r>
          </w:p>
        </w:tc>
        <w:tc>
          <w:tcPr>
            <w:tcW w:w="1880" w:type="dxa"/>
          </w:tcPr>
          <w:p w14:paraId="42D8A8A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CCB469F"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Số</w:t>
            </w:r>
          </w:p>
        </w:tc>
        <w:tc>
          <w:tcPr>
            <w:tcW w:w="1870" w:type="dxa"/>
          </w:tcPr>
          <w:p w14:paraId="6D60F27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Phải là số dương lớn hơn 0</w:t>
            </w:r>
          </w:p>
        </w:tc>
      </w:tr>
      <w:tr w:rsidR="008D10BD" w:rsidRPr="009C15BC" w14:paraId="1134632A" w14:textId="77777777" w:rsidTr="008D10BD">
        <w:tc>
          <w:tcPr>
            <w:tcW w:w="1848" w:type="dxa"/>
          </w:tcPr>
          <w:p w14:paraId="0558D4E5"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6</w:t>
            </w:r>
          </w:p>
        </w:tc>
        <w:tc>
          <w:tcPr>
            <w:tcW w:w="1890" w:type="dxa"/>
          </w:tcPr>
          <w:p w14:paraId="3BEBF629"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Mã code</w:t>
            </w:r>
          </w:p>
        </w:tc>
        <w:tc>
          <w:tcPr>
            <w:tcW w:w="1880" w:type="dxa"/>
          </w:tcPr>
          <w:p w14:paraId="664F59BC"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 box</w:t>
            </w:r>
          </w:p>
        </w:tc>
        <w:tc>
          <w:tcPr>
            <w:tcW w:w="1862" w:type="dxa"/>
          </w:tcPr>
          <w:p w14:paraId="0D326F25"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2DE9CD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Chuỗi ký tự dài 10 chữ cái</w:t>
            </w:r>
          </w:p>
        </w:tc>
      </w:tr>
      <w:tr w:rsidR="008D10BD" w:rsidRPr="009C15BC" w14:paraId="0CAA4989" w14:textId="77777777" w:rsidTr="008D10BD">
        <w:tc>
          <w:tcPr>
            <w:tcW w:w="1848" w:type="dxa"/>
          </w:tcPr>
          <w:p w14:paraId="21CD016D" w14:textId="77777777" w:rsidR="008D10BD" w:rsidRPr="009C15BC" w:rsidRDefault="008D10BD" w:rsidP="008D10BD">
            <w:pPr>
              <w:jc w:val="center"/>
              <w:rPr>
                <w:rFonts w:ascii="Times  New Roman" w:hAnsi="Times  New Roman"/>
                <w:sz w:val="26"/>
                <w:szCs w:val="26"/>
                <w:lang w:val="en-US"/>
              </w:rPr>
            </w:pPr>
            <w:r w:rsidRPr="009C15BC">
              <w:rPr>
                <w:rFonts w:ascii="Times  New Roman" w:hAnsi="Times  New Roman"/>
                <w:sz w:val="26"/>
                <w:szCs w:val="26"/>
              </w:rPr>
              <w:t>7</w:t>
            </w:r>
          </w:p>
        </w:tc>
        <w:tc>
          <w:tcPr>
            <w:tcW w:w="1890" w:type="dxa"/>
          </w:tcPr>
          <w:p w14:paraId="50BC6ACB"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Tên sản phẩm</w:t>
            </w:r>
          </w:p>
        </w:tc>
        <w:tc>
          <w:tcPr>
            <w:tcW w:w="1880" w:type="dxa"/>
          </w:tcPr>
          <w:p w14:paraId="6759D06D"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Label</w:t>
            </w:r>
          </w:p>
        </w:tc>
        <w:tc>
          <w:tcPr>
            <w:tcW w:w="1862" w:type="dxa"/>
          </w:tcPr>
          <w:p w14:paraId="7B9DC7E6"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Text</w:t>
            </w:r>
          </w:p>
        </w:tc>
        <w:tc>
          <w:tcPr>
            <w:tcW w:w="1870" w:type="dxa"/>
          </w:tcPr>
          <w:p w14:paraId="6F0ACEBE" w14:textId="77777777" w:rsidR="008D10BD" w:rsidRPr="009C15BC" w:rsidRDefault="008D10BD" w:rsidP="008D10BD">
            <w:pPr>
              <w:rPr>
                <w:rFonts w:ascii="Times  New Roman" w:hAnsi="Times  New Roman"/>
                <w:sz w:val="26"/>
                <w:szCs w:val="26"/>
                <w:lang w:val="en-US"/>
              </w:rPr>
            </w:pPr>
            <w:r w:rsidRPr="009C15BC">
              <w:rPr>
                <w:rFonts w:ascii="Times  New Roman" w:hAnsi="Times  New Roman"/>
                <w:sz w:val="26"/>
                <w:szCs w:val="26"/>
              </w:rPr>
              <w:t>Tối đa 500 ký tự</w:t>
            </w:r>
          </w:p>
        </w:tc>
      </w:tr>
    </w:tbl>
    <w:p w14:paraId="5B6EBD67" w14:textId="77777777" w:rsidR="008D10BD" w:rsidRPr="009C15BC" w:rsidRDefault="008D10BD" w:rsidP="008D10BD">
      <w:pPr>
        <w:rPr>
          <w:rFonts w:ascii="Times  New Roman" w:hAnsi="Times  New Roman"/>
          <w:sz w:val="26"/>
          <w:szCs w:val="26"/>
          <w:lang w:val="en-US"/>
        </w:rPr>
      </w:pPr>
    </w:p>
    <w:p w14:paraId="1F5043E1" w14:textId="0D4FD301" w:rsidR="001D4A38" w:rsidRPr="009C15BC" w:rsidRDefault="001D4A38" w:rsidP="001D4A38">
      <w:pPr>
        <w:pStyle w:val="Heading2"/>
        <w:numPr>
          <w:ilvl w:val="0"/>
          <w:numId w:val="0"/>
        </w:numPr>
        <w:rPr>
          <w:rFonts w:ascii="Times  New Roman" w:hAnsi="Times  New Roman"/>
          <w:b w:val="0"/>
          <w:sz w:val="26"/>
          <w:szCs w:val="26"/>
        </w:rPr>
      </w:pPr>
      <w:bookmarkStart w:id="23" w:name="_Toc193446770"/>
      <w:r w:rsidRPr="009C15BC">
        <w:rPr>
          <w:rFonts w:ascii="Times  New Roman" w:hAnsi="Times  New Roman"/>
          <w:b w:val="0"/>
          <w:sz w:val="26"/>
          <w:szCs w:val="26"/>
        </w:rPr>
        <w:t>4. Admin Thêm, Xóa, Sửa sản phẩm: (Huy)</w:t>
      </w:r>
      <w:bookmarkEnd w:id="23"/>
    </w:p>
    <w:p w14:paraId="6548D339" w14:textId="77777777" w:rsidR="001D4A38" w:rsidRPr="009C15BC" w:rsidRDefault="001D4A38" w:rsidP="001D4A38">
      <w:pPr>
        <w:pStyle w:val="Heading3"/>
        <w:numPr>
          <w:ilvl w:val="0"/>
          <w:numId w:val="0"/>
        </w:numPr>
        <w:rPr>
          <w:rFonts w:ascii="Times  New Roman" w:hAnsi="Times  New Roman"/>
          <w:i w:val="0"/>
          <w:sz w:val="26"/>
          <w:szCs w:val="26"/>
        </w:rPr>
      </w:pPr>
      <w:bookmarkStart w:id="24" w:name="_Toc193446771"/>
      <w:r w:rsidRPr="009C15BC">
        <w:rPr>
          <w:rFonts w:ascii="Times  New Roman" w:hAnsi="Times  New Roman"/>
          <w:i w:val="0"/>
          <w:sz w:val="26"/>
          <w:szCs w:val="26"/>
        </w:rPr>
        <w:t>4.1 Màn hình Thêm Xóa Sửa:</w:t>
      </w:r>
      <w:bookmarkEnd w:id="24"/>
    </w:p>
    <w:p w14:paraId="35DC0C4C"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3C307B61" wp14:editId="2AFA0664">
            <wp:extent cx="5943600"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3845"/>
                    </a:xfrm>
                    <a:prstGeom prst="rect">
                      <a:avLst/>
                    </a:prstGeom>
                  </pic:spPr>
                </pic:pic>
              </a:graphicData>
            </a:graphic>
          </wp:inline>
        </w:drawing>
      </w:r>
    </w:p>
    <w:p w14:paraId="55D08A3D" w14:textId="77777777" w:rsidR="001D4A38" w:rsidRPr="009C15BC" w:rsidRDefault="001D4A38" w:rsidP="001D4A38">
      <w:pPr>
        <w:rPr>
          <w:rFonts w:ascii="Times  New Roman" w:hAnsi="Times  New Roman"/>
          <w:sz w:val="26"/>
          <w:szCs w:val="26"/>
          <w:lang w:val="en-US"/>
        </w:rPr>
      </w:pPr>
    </w:p>
    <w:p w14:paraId="3C541CB4"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lastRenderedPageBreak/>
        <w:drawing>
          <wp:inline distT="0" distB="0" distL="0" distR="0" wp14:anchorId="54D3EF1D" wp14:editId="6188FBA2">
            <wp:extent cx="4819650" cy="355397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603" cy="3565004"/>
                    </a:xfrm>
                    <a:prstGeom prst="rect">
                      <a:avLst/>
                    </a:prstGeom>
                  </pic:spPr>
                </pic:pic>
              </a:graphicData>
            </a:graphic>
          </wp:inline>
        </w:drawing>
      </w:r>
    </w:p>
    <w:p w14:paraId="01DDF75E" w14:textId="77777777" w:rsidR="001D4A38" w:rsidRPr="009C15BC" w:rsidRDefault="001D4A38" w:rsidP="001D4A38">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5F2A565C" wp14:editId="763FDF76">
            <wp:extent cx="5943600" cy="452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25645"/>
                    </a:xfrm>
                    <a:prstGeom prst="rect">
                      <a:avLst/>
                    </a:prstGeom>
                  </pic:spPr>
                </pic:pic>
              </a:graphicData>
            </a:graphic>
          </wp:inline>
        </w:drawing>
      </w:r>
    </w:p>
    <w:p w14:paraId="3B6779AF" w14:textId="77777777" w:rsidR="001D4A38" w:rsidRPr="009C15BC" w:rsidRDefault="001D4A38" w:rsidP="001D4A38">
      <w:pPr>
        <w:rPr>
          <w:rFonts w:ascii="Times  New Roman" w:hAnsi="Times  New Roman"/>
          <w:sz w:val="26"/>
          <w:szCs w:val="26"/>
          <w:lang w:val="en-US"/>
        </w:rPr>
      </w:pPr>
    </w:p>
    <w:p w14:paraId="0BB412AF"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5" w:name="_Toc193446772"/>
      <w:r w:rsidRPr="009C15BC">
        <w:rPr>
          <w:rFonts w:ascii="Times  New Roman" w:hAnsi="Times  New Roman"/>
          <w:i w:val="0"/>
          <w:sz w:val="26"/>
          <w:szCs w:val="26"/>
          <w:lang w:val="en-US"/>
        </w:rPr>
        <w:t>4.2 Mô tả luồng hoạt động:</w:t>
      </w:r>
      <w:bookmarkEnd w:id="25"/>
    </w:p>
    <w:p w14:paraId="163D8178" w14:textId="77777777" w:rsidR="001D4A38" w:rsidRPr="009C15BC" w:rsidRDefault="001D4A38" w:rsidP="001D4A38">
      <w:pPr>
        <w:rPr>
          <w:rFonts w:ascii="Times  New Roman" w:hAnsi="Times  New Roman"/>
          <w:sz w:val="26"/>
          <w:szCs w:val="26"/>
          <w:lang w:val="en-US"/>
        </w:rPr>
      </w:pPr>
    </w:p>
    <w:p w14:paraId="509C8D6B" w14:textId="77777777" w:rsidR="001D4A38" w:rsidRPr="009C15BC" w:rsidRDefault="001D4A38" w:rsidP="001D4A38">
      <w:pPr>
        <w:rPr>
          <w:rFonts w:ascii="Times  New Roman" w:hAnsi="Times  New Roman"/>
          <w:sz w:val="26"/>
          <w:szCs w:val="26"/>
        </w:rPr>
      </w:pPr>
      <w:r w:rsidRPr="009C15BC">
        <w:rPr>
          <w:rStyle w:val="Strong"/>
          <w:rFonts w:ascii="Times  New Roman" w:hAnsi="Times  New Roman"/>
          <w:b w:val="0"/>
          <w:bCs w:val="0"/>
          <w:sz w:val="26"/>
          <w:szCs w:val="26"/>
          <w:lang w:val="en-US"/>
        </w:rPr>
        <w:t xml:space="preserve"> </w:t>
      </w:r>
      <w:r w:rsidRPr="009C15BC">
        <w:rPr>
          <w:rStyle w:val="Strong"/>
          <w:rFonts w:ascii="Times  New Roman" w:hAnsi="Times  New Roman"/>
          <w:b w:val="0"/>
          <w:bCs w:val="0"/>
          <w:sz w:val="26"/>
          <w:szCs w:val="26"/>
        </w:rPr>
        <w:t>Basic Flow</w:t>
      </w:r>
      <w:r w:rsidRPr="009C15BC">
        <w:rPr>
          <w:rFonts w:ascii="Times  New Roman" w:hAnsi="Times  New Roman"/>
          <w:sz w:val="26"/>
          <w:szCs w:val="26"/>
        </w:rPr>
        <w:t>:</w:t>
      </w:r>
    </w:p>
    <w:p w14:paraId="20EA1DE3" w14:textId="77777777" w:rsidR="001D4A38" w:rsidRPr="009C15BC" w:rsidRDefault="001D4A38" w:rsidP="001D4A38">
      <w:pPr>
        <w:rPr>
          <w:rFonts w:ascii="Times  New Roman" w:hAnsi="Times  New Roman"/>
          <w:sz w:val="26"/>
          <w:szCs w:val="26"/>
          <w:lang w:val="en-US"/>
        </w:rPr>
      </w:pPr>
    </w:p>
    <w:tbl>
      <w:tblPr>
        <w:tblStyle w:val="TableGrid"/>
        <w:tblW w:w="0" w:type="auto"/>
        <w:tblLook w:val="04A0" w:firstRow="1" w:lastRow="0" w:firstColumn="1" w:lastColumn="0" w:noHBand="0" w:noVBand="1"/>
      </w:tblPr>
      <w:tblGrid>
        <w:gridCol w:w="2906"/>
        <w:gridCol w:w="3198"/>
        <w:gridCol w:w="3246"/>
      </w:tblGrid>
      <w:tr w:rsidR="001D4A38" w:rsidRPr="009C15BC" w14:paraId="52938DFC" w14:textId="77777777" w:rsidTr="00EC35C4">
        <w:trPr>
          <w:trHeight w:val="264"/>
        </w:trPr>
        <w:tc>
          <w:tcPr>
            <w:tcW w:w="2906" w:type="dxa"/>
            <w:vAlign w:val="center"/>
          </w:tcPr>
          <w:p w14:paraId="508943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Description</w:t>
            </w:r>
          </w:p>
        </w:tc>
        <w:tc>
          <w:tcPr>
            <w:tcW w:w="3198" w:type="dxa"/>
            <w:vAlign w:val="center"/>
          </w:tcPr>
          <w:p w14:paraId="3CDDAB9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User Actions (Admin)</w:t>
            </w:r>
          </w:p>
        </w:tc>
        <w:tc>
          <w:tcPr>
            <w:tcW w:w="3246" w:type="dxa"/>
            <w:vAlign w:val="center"/>
          </w:tcPr>
          <w:p w14:paraId="1F0D0C0A" w14:textId="77777777" w:rsidR="001D4A38" w:rsidRPr="009C15BC" w:rsidRDefault="001D4A38" w:rsidP="00EC35C4">
            <w:pPr>
              <w:jc w:val="center"/>
              <w:rPr>
                <w:rFonts w:ascii="Times  New Roman" w:hAnsi="Times  New Roman"/>
                <w:sz w:val="26"/>
                <w:szCs w:val="26"/>
              </w:rPr>
            </w:pPr>
            <w:r w:rsidRPr="009C15BC">
              <w:rPr>
                <w:rFonts w:ascii="Times  New Roman" w:hAnsi="Times  New Roman"/>
                <w:color w:val="000000"/>
                <w:sz w:val="26"/>
                <w:szCs w:val="26"/>
              </w:rPr>
              <w:t>System Actions</w:t>
            </w:r>
          </w:p>
        </w:tc>
      </w:tr>
      <w:tr w:rsidR="001D4A38" w:rsidRPr="009C15BC" w14:paraId="1773E107" w14:textId="77777777" w:rsidTr="00EC35C4">
        <w:trPr>
          <w:trHeight w:val="1072"/>
        </w:trPr>
        <w:tc>
          <w:tcPr>
            <w:tcW w:w="2906" w:type="dxa"/>
            <w:vAlign w:val="center"/>
          </w:tcPr>
          <w:p w14:paraId="01BAD8C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Admin accesses the product management screen</w:t>
            </w:r>
          </w:p>
        </w:tc>
        <w:tc>
          <w:tcPr>
            <w:tcW w:w="3198" w:type="dxa"/>
            <w:vAlign w:val="center"/>
          </w:tcPr>
          <w:p w14:paraId="781B617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 Admin navigates to the product management screen.</w:t>
            </w:r>
          </w:p>
        </w:tc>
        <w:tc>
          <w:tcPr>
            <w:tcW w:w="3246" w:type="dxa"/>
            <w:vAlign w:val="center"/>
          </w:tcPr>
          <w:p w14:paraId="4D7834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1.2 Displays the list of products in the system (including product list, add, delete, and update buttons).</w:t>
            </w:r>
          </w:p>
        </w:tc>
      </w:tr>
      <w:tr w:rsidR="001D4A38" w:rsidRPr="009C15BC" w14:paraId="07C4345A" w14:textId="77777777" w:rsidTr="00EC35C4">
        <w:trPr>
          <w:trHeight w:val="1352"/>
        </w:trPr>
        <w:tc>
          <w:tcPr>
            <w:tcW w:w="2906" w:type="dxa"/>
            <w:vAlign w:val="center"/>
          </w:tcPr>
          <w:p w14:paraId="538C8EA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Add a new product</w:t>
            </w:r>
          </w:p>
        </w:tc>
        <w:tc>
          <w:tcPr>
            <w:tcW w:w="3198" w:type="dxa"/>
            <w:vAlign w:val="center"/>
          </w:tcPr>
          <w:p w14:paraId="52487C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1.3 Admin clicks the "Add Product" button on the product management screen.</w:t>
            </w:r>
          </w:p>
        </w:tc>
        <w:tc>
          <w:tcPr>
            <w:tcW w:w="3246" w:type="dxa"/>
            <w:vAlign w:val="center"/>
          </w:tcPr>
          <w:p w14:paraId="41CD9B1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1.4 Displays the "Add Product" screen with fields: product ID, product name, price, image, description, category ID, etc.</w:t>
            </w:r>
          </w:p>
        </w:tc>
      </w:tr>
      <w:tr w:rsidR="001D4A38" w:rsidRPr="009C15BC" w14:paraId="45EEB6BF" w14:textId="77777777" w:rsidTr="00EC35C4">
        <w:trPr>
          <w:trHeight w:val="808"/>
        </w:trPr>
        <w:tc>
          <w:tcPr>
            <w:tcW w:w="2906" w:type="dxa"/>
            <w:vAlign w:val="center"/>
          </w:tcPr>
          <w:p w14:paraId="0D1916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3. Enter product data</w:t>
            </w:r>
          </w:p>
        </w:tc>
        <w:tc>
          <w:tcPr>
            <w:tcW w:w="3198" w:type="dxa"/>
            <w:vAlign w:val="center"/>
          </w:tcPr>
          <w:p w14:paraId="1680C9A6"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product details into the fields.</w:t>
            </w:r>
          </w:p>
        </w:tc>
        <w:tc>
          <w:tcPr>
            <w:tcW w:w="3246" w:type="dxa"/>
            <w:vAlign w:val="center"/>
          </w:tcPr>
          <w:p w14:paraId="65C4B20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Validates the data format and ensures all required fields are filled.</w:t>
            </w:r>
          </w:p>
        </w:tc>
      </w:tr>
      <w:tr w:rsidR="001D4A38" w:rsidRPr="009C15BC" w14:paraId="63213980" w14:textId="77777777" w:rsidTr="00EC35C4">
        <w:trPr>
          <w:trHeight w:val="1072"/>
        </w:trPr>
        <w:tc>
          <w:tcPr>
            <w:tcW w:w="2906" w:type="dxa"/>
            <w:vAlign w:val="center"/>
          </w:tcPr>
          <w:p w14:paraId="71E58F0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4. Submit new product</w:t>
            </w:r>
          </w:p>
        </w:tc>
        <w:tc>
          <w:tcPr>
            <w:tcW w:w="3198" w:type="dxa"/>
            <w:vAlign w:val="center"/>
          </w:tcPr>
          <w:p w14:paraId="0EAE0BD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 on the "Add Product" screen.</w:t>
            </w:r>
          </w:p>
        </w:tc>
        <w:tc>
          <w:tcPr>
            <w:tcW w:w="3246" w:type="dxa"/>
            <w:vAlign w:val="center"/>
          </w:tcPr>
          <w:p w14:paraId="4609056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the data is valid, the system saves it to the database and displays the newly added product in the product management screen.</w:t>
            </w:r>
          </w:p>
        </w:tc>
      </w:tr>
      <w:tr w:rsidR="001D4A38" w:rsidRPr="009C15BC" w14:paraId="452A1D74" w14:textId="77777777" w:rsidTr="00EC35C4">
        <w:trPr>
          <w:trHeight w:val="1616"/>
        </w:trPr>
        <w:tc>
          <w:tcPr>
            <w:tcW w:w="2906" w:type="dxa"/>
            <w:vAlign w:val="center"/>
          </w:tcPr>
          <w:p w14:paraId="0CA7D1B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5. Update product details</w:t>
            </w:r>
          </w:p>
        </w:tc>
        <w:tc>
          <w:tcPr>
            <w:tcW w:w="3198" w:type="dxa"/>
            <w:vAlign w:val="center"/>
          </w:tcPr>
          <w:p w14:paraId="1D25611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1.9 Admin clicks the "Update Product" button on the product management screen.</w:t>
            </w:r>
          </w:p>
        </w:tc>
        <w:tc>
          <w:tcPr>
            <w:tcW w:w="3246" w:type="dxa"/>
            <w:vAlign w:val="center"/>
          </w:tcPr>
          <w:p w14:paraId="3E0AF371"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1.10 Redirects to the "Update Product" screen, displaying the existing product details for editing.</w:t>
            </w:r>
          </w:p>
        </w:tc>
      </w:tr>
      <w:tr w:rsidR="001D4A38" w:rsidRPr="009C15BC" w14:paraId="024E0972" w14:textId="77777777" w:rsidTr="00EC35C4">
        <w:trPr>
          <w:trHeight w:val="808"/>
        </w:trPr>
        <w:tc>
          <w:tcPr>
            <w:tcW w:w="2906" w:type="dxa"/>
            <w:vAlign w:val="center"/>
          </w:tcPr>
          <w:p w14:paraId="7BB8B81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6. Enter updated data</w:t>
            </w:r>
          </w:p>
        </w:tc>
        <w:tc>
          <w:tcPr>
            <w:tcW w:w="3198" w:type="dxa"/>
            <w:vAlign w:val="center"/>
          </w:tcPr>
          <w:p w14:paraId="787B391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1.11 Admin modifies the product details.</w:t>
            </w:r>
          </w:p>
        </w:tc>
        <w:tc>
          <w:tcPr>
            <w:tcW w:w="3246" w:type="dxa"/>
            <w:vAlign w:val="center"/>
          </w:tcPr>
          <w:p w14:paraId="2A4A5FE8"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1.12 Validates the new data format and ensures all required fields are filled.</w:t>
            </w:r>
          </w:p>
        </w:tc>
      </w:tr>
      <w:tr w:rsidR="001D4A38" w:rsidRPr="009C15BC" w14:paraId="61B915B7" w14:textId="77777777" w:rsidTr="00EC35C4">
        <w:trPr>
          <w:trHeight w:val="1352"/>
        </w:trPr>
        <w:tc>
          <w:tcPr>
            <w:tcW w:w="2906" w:type="dxa"/>
            <w:vAlign w:val="center"/>
          </w:tcPr>
          <w:p w14:paraId="06CD1CC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7. Submit product update</w:t>
            </w:r>
          </w:p>
        </w:tc>
        <w:tc>
          <w:tcPr>
            <w:tcW w:w="3198" w:type="dxa"/>
            <w:vAlign w:val="center"/>
          </w:tcPr>
          <w:p w14:paraId="05D6BBC5"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1.13 Admin clicks the "Update" button on the "Update Product" screen.</w:t>
            </w:r>
          </w:p>
        </w:tc>
        <w:tc>
          <w:tcPr>
            <w:tcW w:w="3246" w:type="dxa"/>
            <w:vAlign w:val="center"/>
          </w:tcPr>
          <w:p w14:paraId="19EE3021" w14:textId="77777777" w:rsidR="001D4A38" w:rsidRPr="009C15BC" w:rsidRDefault="001D4A38" w:rsidP="00EC35C4">
            <w:pPr>
              <w:rPr>
                <w:rFonts w:ascii="Times  New Roman" w:hAnsi="Times  New Roman"/>
                <w:sz w:val="26"/>
                <w:szCs w:val="26"/>
              </w:rPr>
            </w:pPr>
            <w:r w:rsidRPr="009C15BC">
              <w:rPr>
                <w:rFonts w:ascii="Times  New Roman" w:hAnsi="Times  New Roman"/>
                <w:color w:val="000000"/>
                <w:sz w:val="26"/>
                <w:szCs w:val="26"/>
              </w:rPr>
              <w:t>1.14 If the data is valid, the system updates the database and reflects the updated product details on the product management screen.</w:t>
            </w:r>
          </w:p>
        </w:tc>
      </w:tr>
      <w:tr w:rsidR="001D4A38" w:rsidRPr="009C15BC" w14:paraId="793A16E4" w14:textId="77777777" w:rsidTr="00EC35C4">
        <w:trPr>
          <w:trHeight w:val="1337"/>
        </w:trPr>
        <w:tc>
          <w:tcPr>
            <w:tcW w:w="2906" w:type="dxa"/>
            <w:vAlign w:val="center"/>
          </w:tcPr>
          <w:p w14:paraId="1482FB7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8. Delete a product</w:t>
            </w:r>
          </w:p>
        </w:tc>
        <w:tc>
          <w:tcPr>
            <w:tcW w:w="3198" w:type="dxa"/>
            <w:vAlign w:val="center"/>
          </w:tcPr>
          <w:p w14:paraId="7FF643AB"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1.15 Admin clicks the "Delete Product" button.</w:t>
            </w:r>
          </w:p>
        </w:tc>
        <w:tc>
          <w:tcPr>
            <w:tcW w:w="3246" w:type="dxa"/>
            <w:vAlign w:val="center"/>
          </w:tcPr>
          <w:p w14:paraId="258EFAD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 xml:space="preserve">1.16 The system prompts a confirmation message: "Are you sure you want to delete this product?" If the admin confirms, the system removes the product from </w:t>
            </w:r>
            <w:r w:rsidRPr="009C15BC">
              <w:rPr>
                <w:rFonts w:ascii="Times  New Roman" w:hAnsi="Times  New Roman"/>
                <w:color w:val="000000"/>
                <w:sz w:val="26"/>
                <w:szCs w:val="26"/>
              </w:rPr>
              <w:lastRenderedPageBreak/>
              <w:t>the database.</w:t>
            </w:r>
          </w:p>
        </w:tc>
      </w:tr>
    </w:tbl>
    <w:p w14:paraId="448D34A5" w14:textId="77777777" w:rsidR="001D4A38" w:rsidRPr="009C15BC" w:rsidRDefault="001D4A38" w:rsidP="001D4A38">
      <w:pPr>
        <w:rPr>
          <w:rFonts w:ascii="Times  New Roman" w:hAnsi="Times  New Roman"/>
          <w:sz w:val="26"/>
          <w:szCs w:val="26"/>
          <w:lang w:val="en-US"/>
        </w:rPr>
      </w:pPr>
    </w:p>
    <w:p w14:paraId="782975AE" w14:textId="77777777" w:rsidR="001D4A38" w:rsidRPr="009C15BC" w:rsidRDefault="001D4A38" w:rsidP="001D4A38">
      <w:pPr>
        <w:rPr>
          <w:rFonts w:ascii="Times  New Roman" w:hAnsi="Times  New Roman"/>
          <w:sz w:val="26"/>
          <w:szCs w:val="26"/>
          <w:lang w:val="en-US"/>
        </w:rPr>
      </w:pPr>
      <w:r w:rsidRPr="009C15BC">
        <w:rPr>
          <w:rFonts w:ascii="Times  New Roman" w:hAnsi="Times  New Roman"/>
          <w:sz w:val="26"/>
          <w:szCs w:val="26"/>
        </w:rPr>
        <w:t>Alternative Flow</w:t>
      </w:r>
      <w:r w:rsidRPr="009C15BC">
        <w:rPr>
          <w:rFonts w:ascii="Times  New Roman" w:hAnsi="Times  New Roman"/>
          <w:sz w:val="26"/>
          <w:szCs w:val="26"/>
          <w:lang w:val="en-US"/>
        </w:rPr>
        <w:t>:</w:t>
      </w:r>
    </w:p>
    <w:tbl>
      <w:tblPr>
        <w:tblStyle w:val="TableGrid"/>
        <w:tblW w:w="0" w:type="auto"/>
        <w:tblLook w:val="04A0" w:firstRow="1" w:lastRow="0" w:firstColumn="1" w:lastColumn="0" w:noHBand="0" w:noVBand="1"/>
      </w:tblPr>
      <w:tblGrid>
        <w:gridCol w:w="3116"/>
        <w:gridCol w:w="3117"/>
        <w:gridCol w:w="3117"/>
      </w:tblGrid>
      <w:tr w:rsidR="001D4A38" w:rsidRPr="009C15BC" w14:paraId="2955D66F" w14:textId="77777777" w:rsidTr="00EC35C4">
        <w:tc>
          <w:tcPr>
            <w:tcW w:w="3116" w:type="dxa"/>
            <w:vAlign w:val="center"/>
          </w:tcPr>
          <w:p w14:paraId="699488F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Description</w:t>
            </w:r>
          </w:p>
        </w:tc>
        <w:tc>
          <w:tcPr>
            <w:tcW w:w="3117" w:type="dxa"/>
            <w:vAlign w:val="center"/>
          </w:tcPr>
          <w:p w14:paraId="0256AC1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User (Admin)</w:t>
            </w:r>
          </w:p>
        </w:tc>
        <w:tc>
          <w:tcPr>
            <w:tcW w:w="3117" w:type="dxa"/>
            <w:vAlign w:val="center"/>
          </w:tcPr>
          <w:p w14:paraId="5215CC92" w14:textId="77777777" w:rsidR="001D4A38" w:rsidRPr="009C15BC" w:rsidRDefault="001D4A38" w:rsidP="00EC35C4">
            <w:pPr>
              <w:rPr>
                <w:rFonts w:ascii="Times  New Roman" w:hAnsi="Times  New Roman"/>
                <w:sz w:val="26"/>
                <w:szCs w:val="26"/>
                <w:lang w:val="en-US"/>
              </w:rPr>
            </w:pPr>
            <w:r w:rsidRPr="009C15BC">
              <w:rPr>
                <w:rFonts w:ascii="Times  New Roman" w:hAnsi="Times  New Roman"/>
                <w:sz w:val="26"/>
                <w:szCs w:val="26"/>
              </w:rPr>
              <w:t>System</w:t>
            </w:r>
          </w:p>
        </w:tc>
      </w:tr>
      <w:tr w:rsidR="001D4A38" w:rsidRPr="009C15BC" w14:paraId="4E895D7D" w14:textId="77777777" w:rsidTr="00EC35C4">
        <w:tc>
          <w:tcPr>
            <w:tcW w:w="9350" w:type="dxa"/>
            <w:gridSpan w:val="3"/>
            <w:vAlign w:val="center"/>
          </w:tcPr>
          <w:p w14:paraId="5D101F30" w14:textId="77777777" w:rsidR="001D4A38" w:rsidRPr="009C15BC" w:rsidRDefault="001D4A38" w:rsidP="00EC35C4">
            <w:pPr>
              <w:jc w:val="center"/>
              <w:rPr>
                <w:rFonts w:ascii="Times  New Roman" w:hAnsi="Times  New Roman"/>
                <w:color w:val="000000"/>
                <w:sz w:val="26"/>
                <w:szCs w:val="26"/>
                <w:lang w:val="en-US"/>
              </w:rPr>
            </w:pPr>
            <w:r w:rsidRPr="009C15BC">
              <w:rPr>
                <w:rFonts w:ascii="Times  New Roman" w:hAnsi="Times  New Roman"/>
                <w:color w:val="000000"/>
                <w:sz w:val="26"/>
                <w:szCs w:val="26"/>
                <w:lang w:val="en-US"/>
              </w:rPr>
              <w:t>AddProduct</w:t>
            </w:r>
          </w:p>
        </w:tc>
      </w:tr>
      <w:tr w:rsidR="001D4A38" w:rsidRPr="009C15BC" w14:paraId="52D68F91" w14:textId="77777777" w:rsidTr="00EC35C4">
        <w:tc>
          <w:tcPr>
            <w:tcW w:w="3116" w:type="dxa"/>
            <w:vAlign w:val="center"/>
          </w:tcPr>
          <w:p w14:paraId="06D4513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 Missing required fields</w:t>
            </w:r>
          </w:p>
        </w:tc>
        <w:tc>
          <w:tcPr>
            <w:tcW w:w="3117" w:type="dxa"/>
            <w:vAlign w:val="center"/>
          </w:tcPr>
          <w:p w14:paraId="1A3C656D"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1A0BD427"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required fields are left blank, it displays an error message prompting the admin to complete the missing fields.</w:t>
            </w:r>
          </w:p>
        </w:tc>
      </w:tr>
      <w:tr w:rsidR="001D4A38" w:rsidRPr="009C15BC" w14:paraId="4DCA2009" w14:textId="77777777" w:rsidTr="00EC35C4">
        <w:tc>
          <w:tcPr>
            <w:tcW w:w="3116" w:type="dxa"/>
            <w:vAlign w:val="center"/>
          </w:tcPr>
          <w:p w14:paraId="0C4E9EB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2. Invalid data format</w:t>
            </w:r>
          </w:p>
        </w:tc>
        <w:tc>
          <w:tcPr>
            <w:tcW w:w="3117" w:type="dxa"/>
            <w:vAlign w:val="center"/>
          </w:tcPr>
          <w:p w14:paraId="3F2CBC89"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enters data into fields.</w:t>
            </w:r>
          </w:p>
        </w:tc>
        <w:tc>
          <w:tcPr>
            <w:tcW w:w="3117" w:type="dxa"/>
            <w:vAlign w:val="center"/>
          </w:tcPr>
          <w:p w14:paraId="3249A19F"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data: If any field contains incorrect data format (e.g., price is not a number), it displays an error message indicating the specific issue.</w:t>
            </w:r>
          </w:p>
        </w:tc>
      </w:tr>
      <w:tr w:rsidR="001D4A38" w:rsidRPr="009C15BC" w14:paraId="632E6D65" w14:textId="77777777" w:rsidTr="00EC35C4">
        <w:tc>
          <w:tcPr>
            <w:tcW w:w="3116" w:type="dxa"/>
            <w:vAlign w:val="center"/>
          </w:tcPr>
          <w:p w14:paraId="5E3BD9DA"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3. Image exceeds allowed size</w:t>
            </w:r>
          </w:p>
        </w:tc>
        <w:tc>
          <w:tcPr>
            <w:tcW w:w="3117" w:type="dxa"/>
            <w:vAlign w:val="center"/>
          </w:tcPr>
          <w:p w14:paraId="39215F3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1.5 Admin uploads an image.</w:t>
            </w:r>
          </w:p>
        </w:tc>
        <w:tc>
          <w:tcPr>
            <w:tcW w:w="3117" w:type="dxa"/>
            <w:vAlign w:val="center"/>
          </w:tcPr>
          <w:p w14:paraId="504E3404"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1.6 System validates the image: If it exceeds the allowed size, it displays an error message asking the admin to select a valid image within the size limit.</w:t>
            </w:r>
          </w:p>
        </w:tc>
      </w:tr>
      <w:tr w:rsidR="001D4A38" w:rsidRPr="009C15BC" w14:paraId="7880EDC7" w14:textId="77777777" w:rsidTr="00EC35C4">
        <w:tc>
          <w:tcPr>
            <w:tcW w:w="3116" w:type="dxa"/>
            <w:vAlign w:val="center"/>
          </w:tcPr>
          <w:p w14:paraId="0727A3C5"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4. Database connection error during addition</w:t>
            </w:r>
          </w:p>
        </w:tc>
        <w:tc>
          <w:tcPr>
            <w:tcW w:w="3117" w:type="dxa"/>
            <w:vAlign w:val="center"/>
          </w:tcPr>
          <w:p w14:paraId="16C27B8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1.7 Admin clicks the "Add" button.</w:t>
            </w:r>
          </w:p>
        </w:tc>
        <w:tc>
          <w:tcPr>
            <w:tcW w:w="3117" w:type="dxa"/>
            <w:vAlign w:val="center"/>
          </w:tcPr>
          <w:p w14:paraId="3E08F3E2" w14:textId="77777777" w:rsidR="001D4A38" w:rsidRPr="009C15BC" w:rsidRDefault="001D4A38" w:rsidP="00EC35C4">
            <w:pPr>
              <w:rPr>
                <w:rFonts w:ascii="Times  New Roman" w:hAnsi="Times  New Roman"/>
                <w:sz w:val="26"/>
                <w:szCs w:val="26"/>
                <w:lang w:val="en-US"/>
              </w:rPr>
            </w:pPr>
            <w:r w:rsidRPr="009C15BC">
              <w:rPr>
                <w:rFonts w:ascii="Times  New Roman" w:hAnsi="Times  New Roman"/>
                <w:color w:val="000000"/>
                <w:sz w:val="26"/>
                <w:szCs w:val="26"/>
              </w:rPr>
              <w:t>1.8 If an error occurs while saving to the database, the system displays an error message informing the admin that the product could not be added.</w:t>
            </w:r>
          </w:p>
        </w:tc>
      </w:tr>
      <w:tr w:rsidR="001D4A38" w:rsidRPr="009C15BC" w14:paraId="7526EC35" w14:textId="77777777" w:rsidTr="00EC35C4">
        <w:tc>
          <w:tcPr>
            <w:tcW w:w="9350" w:type="dxa"/>
            <w:gridSpan w:val="3"/>
            <w:vAlign w:val="center"/>
          </w:tcPr>
          <w:p w14:paraId="052EF2D8"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Update</w:t>
            </w:r>
            <w:r w:rsidRPr="009C15BC">
              <w:rPr>
                <w:rFonts w:ascii="Times  New Roman" w:hAnsi="Times  New Roman"/>
                <w:color w:val="000000"/>
                <w:sz w:val="26"/>
                <w:szCs w:val="26"/>
              </w:rPr>
              <w:t xml:space="preserve"> Product</w:t>
            </w:r>
          </w:p>
        </w:tc>
      </w:tr>
      <w:tr w:rsidR="001D4A38" w:rsidRPr="009C15BC" w14:paraId="2BD891A7" w14:textId="77777777" w:rsidTr="00EC35C4">
        <w:tc>
          <w:tcPr>
            <w:tcW w:w="3116" w:type="dxa"/>
            <w:vAlign w:val="center"/>
          </w:tcPr>
          <w:p w14:paraId="71409FBE"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Missing required fields</w:t>
            </w:r>
          </w:p>
        </w:tc>
        <w:tc>
          <w:tcPr>
            <w:tcW w:w="3117" w:type="dxa"/>
            <w:vAlign w:val="center"/>
          </w:tcPr>
          <w:p w14:paraId="573D2AD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60A16CD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data: If required fields are left blank, it displays an error message prompting the admin to complete the missing fields.</w:t>
            </w:r>
          </w:p>
        </w:tc>
      </w:tr>
      <w:tr w:rsidR="001D4A38" w:rsidRPr="009C15BC" w14:paraId="317728FC" w14:textId="77777777" w:rsidTr="00EC35C4">
        <w:tc>
          <w:tcPr>
            <w:tcW w:w="3116" w:type="dxa"/>
            <w:vAlign w:val="center"/>
          </w:tcPr>
          <w:p w14:paraId="2E587395"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2. Invalid data format</w:t>
            </w:r>
          </w:p>
        </w:tc>
        <w:tc>
          <w:tcPr>
            <w:tcW w:w="3117" w:type="dxa"/>
            <w:vAlign w:val="center"/>
          </w:tcPr>
          <w:p w14:paraId="1256F2A6"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enters data into fields.</w:t>
            </w:r>
          </w:p>
        </w:tc>
        <w:tc>
          <w:tcPr>
            <w:tcW w:w="3117" w:type="dxa"/>
            <w:vAlign w:val="center"/>
          </w:tcPr>
          <w:p w14:paraId="2CA783C7"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 xml:space="preserve">1.12 System validates data: If any field contains </w:t>
            </w:r>
            <w:r w:rsidRPr="009C15BC">
              <w:rPr>
                <w:rFonts w:ascii="Times  New Roman" w:hAnsi="Times  New Roman"/>
                <w:color w:val="000000"/>
                <w:sz w:val="26"/>
                <w:szCs w:val="26"/>
              </w:rPr>
              <w:lastRenderedPageBreak/>
              <w:t>incorrect data format (e.g., price is not a number), it displays an error message indicating the specific issue.</w:t>
            </w:r>
          </w:p>
        </w:tc>
      </w:tr>
      <w:tr w:rsidR="001D4A38" w:rsidRPr="009C15BC" w14:paraId="1AAF2FAE" w14:textId="77777777" w:rsidTr="00EC35C4">
        <w:tc>
          <w:tcPr>
            <w:tcW w:w="3116" w:type="dxa"/>
            <w:vAlign w:val="center"/>
          </w:tcPr>
          <w:p w14:paraId="436C0E29"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lastRenderedPageBreak/>
              <w:t>3. Image exceeds allowed size</w:t>
            </w:r>
          </w:p>
        </w:tc>
        <w:tc>
          <w:tcPr>
            <w:tcW w:w="3117" w:type="dxa"/>
            <w:vAlign w:val="center"/>
          </w:tcPr>
          <w:p w14:paraId="236800BB"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1.11 Admin uploads an image.</w:t>
            </w:r>
          </w:p>
        </w:tc>
        <w:tc>
          <w:tcPr>
            <w:tcW w:w="3117" w:type="dxa"/>
            <w:vAlign w:val="center"/>
          </w:tcPr>
          <w:p w14:paraId="67F0C47F"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1.12 System validates the image: If it exceeds the allowed size, it displays an error message asking the admin to select a valid image within the size limit.</w:t>
            </w:r>
          </w:p>
        </w:tc>
      </w:tr>
      <w:tr w:rsidR="001D4A38" w:rsidRPr="009C15BC" w14:paraId="68DD655D" w14:textId="77777777" w:rsidTr="00EC35C4">
        <w:tc>
          <w:tcPr>
            <w:tcW w:w="3116" w:type="dxa"/>
            <w:vAlign w:val="center"/>
          </w:tcPr>
          <w:p w14:paraId="4DC4DD22"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4. Database connection error during update</w:t>
            </w:r>
          </w:p>
        </w:tc>
        <w:tc>
          <w:tcPr>
            <w:tcW w:w="3117" w:type="dxa"/>
            <w:vAlign w:val="center"/>
          </w:tcPr>
          <w:p w14:paraId="146440A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1.13 Admin clicks the "Update" button.</w:t>
            </w:r>
          </w:p>
        </w:tc>
        <w:tc>
          <w:tcPr>
            <w:tcW w:w="3117" w:type="dxa"/>
            <w:vAlign w:val="center"/>
          </w:tcPr>
          <w:p w14:paraId="65116F08"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1.14 If an error occurs while updating the database, the system displays an error message informing the admin that the product could not be updated.</w:t>
            </w:r>
          </w:p>
        </w:tc>
      </w:tr>
      <w:tr w:rsidR="001D4A38" w:rsidRPr="009C15BC" w14:paraId="1476C2A4" w14:textId="77777777" w:rsidTr="00EC35C4">
        <w:tc>
          <w:tcPr>
            <w:tcW w:w="9350" w:type="dxa"/>
            <w:gridSpan w:val="3"/>
            <w:vAlign w:val="center"/>
          </w:tcPr>
          <w:p w14:paraId="10868A5D" w14:textId="77777777" w:rsidR="001D4A38" w:rsidRPr="009C15BC" w:rsidRDefault="001D4A38" w:rsidP="00EC35C4">
            <w:pPr>
              <w:jc w:val="center"/>
              <w:rPr>
                <w:rFonts w:ascii="Times  New Roman" w:hAnsi="Times  New Roman"/>
                <w:color w:val="000000"/>
                <w:sz w:val="26"/>
                <w:szCs w:val="26"/>
              </w:rPr>
            </w:pPr>
            <w:r w:rsidRPr="009C15BC">
              <w:rPr>
                <w:rFonts w:ascii="Times  New Roman" w:hAnsi="Times  New Roman"/>
                <w:color w:val="000000"/>
                <w:sz w:val="26"/>
                <w:szCs w:val="26"/>
                <w:lang w:val="en-US"/>
              </w:rPr>
              <w:t>Delect</w:t>
            </w:r>
            <w:r w:rsidRPr="009C15BC">
              <w:rPr>
                <w:rFonts w:ascii="Times  New Roman" w:hAnsi="Times  New Roman"/>
                <w:color w:val="000000"/>
                <w:sz w:val="26"/>
                <w:szCs w:val="26"/>
              </w:rPr>
              <w:t xml:space="preserve"> Product</w:t>
            </w:r>
          </w:p>
        </w:tc>
      </w:tr>
      <w:tr w:rsidR="001D4A38" w:rsidRPr="009C15BC" w14:paraId="488BDD8F" w14:textId="77777777" w:rsidTr="00EC35C4">
        <w:tc>
          <w:tcPr>
            <w:tcW w:w="3116" w:type="dxa"/>
            <w:vAlign w:val="center"/>
          </w:tcPr>
          <w:p w14:paraId="2B15D18A"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 Error during product deletion</w:t>
            </w:r>
          </w:p>
        </w:tc>
        <w:tc>
          <w:tcPr>
            <w:tcW w:w="3117" w:type="dxa"/>
            <w:vAlign w:val="center"/>
          </w:tcPr>
          <w:p w14:paraId="7F146B4D"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1.16 Admin confirms product deletion.</w:t>
            </w:r>
          </w:p>
        </w:tc>
        <w:tc>
          <w:tcPr>
            <w:tcW w:w="3117" w:type="dxa"/>
            <w:vAlign w:val="center"/>
          </w:tcPr>
          <w:p w14:paraId="4D6576D0" w14:textId="77777777" w:rsidR="001D4A38" w:rsidRPr="009C15BC" w:rsidRDefault="001D4A38" w:rsidP="00EC35C4">
            <w:pPr>
              <w:rPr>
                <w:rFonts w:ascii="Times  New Roman" w:hAnsi="Times  New Roman"/>
                <w:color w:val="000000"/>
                <w:sz w:val="26"/>
                <w:szCs w:val="26"/>
              </w:rPr>
            </w:pPr>
            <w:r w:rsidRPr="009C15BC">
              <w:rPr>
                <w:rFonts w:ascii="Times  New Roman" w:hAnsi="Times  New Roman"/>
                <w:color w:val="000000"/>
                <w:sz w:val="26"/>
                <w:szCs w:val="26"/>
              </w:rPr>
              <w:t>If an error occurs during the deletion process (e.g., the product does not exist or is linked to another entity), the system displays an error message informing the admin that the product could not be deleted.</w:t>
            </w:r>
          </w:p>
        </w:tc>
      </w:tr>
    </w:tbl>
    <w:p w14:paraId="38BF822E" w14:textId="77777777" w:rsidR="001D4A38" w:rsidRPr="009C15BC" w:rsidRDefault="001D4A38" w:rsidP="001D4A38">
      <w:pPr>
        <w:rPr>
          <w:rFonts w:ascii="Times  New Roman" w:hAnsi="Times  New Roman"/>
          <w:sz w:val="26"/>
          <w:szCs w:val="26"/>
          <w:lang w:val="en-US"/>
        </w:rPr>
      </w:pPr>
    </w:p>
    <w:p w14:paraId="25F1E046" w14:textId="77777777" w:rsidR="001D4A38" w:rsidRPr="009C15BC" w:rsidRDefault="001D4A38" w:rsidP="000A49E3">
      <w:pPr>
        <w:pStyle w:val="Heading3"/>
        <w:numPr>
          <w:ilvl w:val="0"/>
          <w:numId w:val="0"/>
        </w:numPr>
        <w:rPr>
          <w:rFonts w:ascii="Times  New Roman" w:hAnsi="Times  New Roman"/>
          <w:i w:val="0"/>
          <w:sz w:val="26"/>
          <w:szCs w:val="26"/>
          <w:lang w:val="en-US"/>
        </w:rPr>
      </w:pPr>
      <w:bookmarkStart w:id="26" w:name="_Toc193446773"/>
      <w:r w:rsidRPr="009C15BC">
        <w:rPr>
          <w:rFonts w:ascii="Times  New Roman" w:hAnsi="Times  New Roman"/>
          <w:i w:val="0"/>
          <w:sz w:val="26"/>
          <w:szCs w:val="26"/>
          <w:lang w:val="en-US"/>
        </w:rPr>
        <w:t>4.3 Các ràng buộc:</w:t>
      </w:r>
      <w:bookmarkEnd w:id="26"/>
    </w:p>
    <w:tbl>
      <w:tblPr>
        <w:tblStyle w:val="TableGrid"/>
        <w:tblW w:w="0" w:type="auto"/>
        <w:tblLook w:val="04A0" w:firstRow="1" w:lastRow="0" w:firstColumn="1" w:lastColumn="0" w:noHBand="0" w:noVBand="1"/>
      </w:tblPr>
      <w:tblGrid>
        <w:gridCol w:w="1853"/>
        <w:gridCol w:w="1878"/>
        <w:gridCol w:w="1870"/>
        <w:gridCol w:w="1859"/>
        <w:gridCol w:w="1890"/>
      </w:tblGrid>
      <w:tr w:rsidR="001D4A38" w:rsidRPr="009C15BC" w14:paraId="3164ABF9" w14:textId="77777777" w:rsidTr="00EC35C4">
        <w:tc>
          <w:tcPr>
            <w:tcW w:w="1853" w:type="dxa"/>
          </w:tcPr>
          <w:p w14:paraId="4B35B4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78" w:type="dxa"/>
          </w:tcPr>
          <w:p w14:paraId="6665C80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70" w:type="dxa"/>
          </w:tcPr>
          <w:p w14:paraId="69B6BCA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59" w:type="dxa"/>
          </w:tcPr>
          <w:p w14:paraId="227061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90" w:type="dxa"/>
          </w:tcPr>
          <w:p w14:paraId="4C4FED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1D4A38" w:rsidRPr="009C15BC" w14:paraId="1B61369B" w14:textId="77777777" w:rsidTr="00EC35C4">
        <w:tc>
          <w:tcPr>
            <w:tcW w:w="9350" w:type="dxa"/>
            <w:gridSpan w:val="5"/>
          </w:tcPr>
          <w:p w14:paraId="7E2638E2"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PRODUCT MANAGER</w:t>
            </w:r>
          </w:p>
        </w:tc>
      </w:tr>
      <w:tr w:rsidR="001D4A38" w:rsidRPr="009C15BC" w14:paraId="6E4899DD" w14:textId="77777777" w:rsidTr="00EC35C4">
        <w:tc>
          <w:tcPr>
            <w:tcW w:w="1853" w:type="dxa"/>
            <w:vAlign w:val="center"/>
          </w:tcPr>
          <w:p w14:paraId="7B789F9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5D8E4D8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3741E5F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Label / Read-only Text</w:t>
            </w:r>
          </w:p>
        </w:tc>
        <w:tc>
          <w:tcPr>
            <w:tcW w:w="1859" w:type="dxa"/>
            <w:vAlign w:val="center"/>
          </w:tcPr>
          <w:p w14:paraId="762073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560739F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auto-incremented.</w:t>
            </w:r>
          </w:p>
        </w:tc>
      </w:tr>
      <w:tr w:rsidR="001D4A38" w:rsidRPr="009C15BC" w14:paraId="13E2E779" w14:textId="77777777" w:rsidTr="00EC35C4">
        <w:tc>
          <w:tcPr>
            <w:tcW w:w="1853" w:type="dxa"/>
            <w:vAlign w:val="center"/>
          </w:tcPr>
          <w:p w14:paraId="7243B64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2AB3EF4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53F0110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3BCADC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076AD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30B8F458" w14:textId="77777777" w:rsidTr="00EC35C4">
        <w:tc>
          <w:tcPr>
            <w:tcW w:w="1853" w:type="dxa"/>
            <w:vAlign w:val="center"/>
          </w:tcPr>
          <w:p w14:paraId="02D6BC8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030BBAB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40714B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4EB2823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313A9D8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 xml:space="preserve">Product price, accepts only numbers, cannot be </w:t>
            </w:r>
            <w:r w:rsidRPr="009C15BC">
              <w:rPr>
                <w:rFonts w:ascii="Times  New Roman" w:hAnsi="Times  New Roman"/>
                <w:color w:val="000000"/>
                <w:sz w:val="26"/>
                <w:szCs w:val="26"/>
              </w:rPr>
              <w:lastRenderedPageBreak/>
              <w:t>negative.</w:t>
            </w:r>
          </w:p>
        </w:tc>
      </w:tr>
      <w:tr w:rsidR="001D4A38" w:rsidRPr="009C15BC" w14:paraId="11D0EDF8" w14:textId="77777777" w:rsidTr="00EC35C4">
        <w:tc>
          <w:tcPr>
            <w:tcW w:w="1853" w:type="dxa"/>
            <w:vAlign w:val="center"/>
          </w:tcPr>
          <w:p w14:paraId="42829A5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4</w:t>
            </w:r>
          </w:p>
        </w:tc>
        <w:tc>
          <w:tcPr>
            <w:tcW w:w="1878" w:type="dxa"/>
            <w:vAlign w:val="center"/>
          </w:tcPr>
          <w:p w14:paraId="2767517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w:t>
            </w:r>
          </w:p>
        </w:tc>
        <w:tc>
          <w:tcPr>
            <w:tcW w:w="1870" w:type="dxa"/>
            <w:vAlign w:val="center"/>
          </w:tcPr>
          <w:p w14:paraId="41AE4BD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569FE3E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4EF7C1C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159432AC" w14:textId="77777777" w:rsidTr="00EC35C4">
        <w:tc>
          <w:tcPr>
            <w:tcW w:w="1853" w:type="dxa"/>
            <w:vAlign w:val="center"/>
          </w:tcPr>
          <w:p w14:paraId="174609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74DFB06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47E58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 Upload</w:t>
            </w:r>
          </w:p>
        </w:tc>
        <w:tc>
          <w:tcPr>
            <w:tcW w:w="1859" w:type="dxa"/>
            <w:vAlign w:val="center"/>
          </w:tcPr>
          <w:p w14:paraId="3E096F3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0AFC8C0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accepts only image formats (JPG, PNG), max size 2MB.</w:t>
            </w:r>
          </w:p>
        </w:tc>
      </w:tr>
      <w:tr w:rsidR="001D4A38" w:rsidRPr="009C15BC" w14:paraId="18084BC6" w14:textId="77777777" w:rsidTr="00EC35C4">
        <w:tc>
          <w:tcPr>
            <w:tcW w:w="1853" w:type="dxa"/>
            <w:vAlign w:val="center"/>
          </w:tcPr>
          <w:p w14:paraId="7168B35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58B42B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Category_id</w:t>
            </w:r>
          </w:p>
        </w:tc>
        <w:tc>
          <w:tcPr>
            <w:tcW w:w="1870" w:type="dxa"/>
            <w:vAlign w:val="center"/>
          </w:tcPr>
          <w:p w14:paraId="12F6B2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Dropdown</w:t>
            </w:r>
          </w:p>
        </w:tc>
        <w:tc>
          <w:tcPr>
            <w:tcW w:w="1859" w:type="dxa"/>
            <w:vAlign w:val="center"/>
          </w:tcPr>
          <w:p w14:paraId="1D31B8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78D051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be a valid category ID.</w:t>
            </w:r>
          </w:p>
        </w:tc>
      </w:tr>
      <w:tr w:rsidR="001D4A38" w:rsidRPr="009C15BC" w14:paraId="23DB927F" w14:textId="77777777" w:rsidTr="00EC35C4">
        <w:tc>
          <w:tcPr>
            <w:tcW w:w="1853" w:type="dxa"/>
            <w:vAlign w:val="center"/>
          </w:tcPr>
          <w:p w14:paraId="114FA24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371246B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Action</w:t>
            </w:r>
          </w:p>
        </w:tc>
        <w:tc>
          <w:tcPr>
            <w:tcW w:w="1870" w:type="dxa"/>
            <w:vAlign w:val="center"/>
          </w:tcPr>
          <w:p w14:paraId="53303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 (Delete, Update)</w:t>
            </w:r>
          </w:p>
        </w:tc>
        <w:tc>
          <w:tcPr>
            <w:tcW w:w="1859" w:type="dxa"/>
            <w:vAlign w:val="center"/>
          </w:tcPr>
          <w:p w14:paraId="7BB4DE2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4BC38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Allows updating or deleting the product.</w:t>
            </w:r>
          </w:p>
        </w:tc>
      </w:tr>
      <w:tr w:rsidR="001D4A38" w:rsidRPr="009C15BC" w14:paraId="5B3E352F" w14:textId="77777777" w:rsidTr="00EC35C4">
        <w:tc>
          <w:tcPr>
            <w:tcW w:w="1853" w:type="dxa"/>
          </w:tcPr>
          <w:p w14:paraId="398FE84E"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8</w:t>
            </w:r>
          </w:p>
        </w:tc>
        <w:tc>
          <w:tcPr>
            <w:tcW w:w="1878" w:type="dxa"/>
          </w:tcPr>
          <w:p w14:paraId="60CFCD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Add Product</w:t>
            </w:r>
          </w:p>
        </w:tc>
        <w:tc>
          <w:tcPr>
            <w:tcW w:w="1870" w:type="dxa"/>
          </w:tcPr>
          <w:p w14:paraId="1F182186"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Button</w:t>
            </w:r>
          </w:p>
        </w:tc>
        <w:tc>
          <w:tcPr>
            <w:tcW w:w="1859" w:type="dxa"/>
          </w:tcPr>
          <w:p w14:paraId="7BCACD8B" w14:textId="77777777" w:rsidR="001D4A38" w:rsidRPr="009C15BC" w:rsidRDefault="001D4A38" w:rsidP="00EC35C4">
            <w:pPr>
              <w:jc w:val="center"/>
              <w:rPr>
                <w:rFonts w:ascii="Times  New Roman" w:hAnsi="Times  New Roman"/>
                <w:sz w:val="26"/>
                <w:szCs w:val="26"/>
                <w:lang w:val="en-US"/>
              </w:rPr>
            </w:pPr>
          </w:p>
        </w:tc>
        <w:tc>
          <w:tcPr>
            <w:tcW w:w="1890" w:type="dxa"/>
          </w:tcPr>
          <w:p w14:paraId="2E3C52B8"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Go to AddProduct Screen</w:t>
            </w:r>
          </w:p>
        </w:tc>
      </w:tr>
      <w:tr w:rsidR="001D4A38" w:rsidRPr="009C15BC" w14:paraId="021D6978" w14:textId="77777777" w:rsidTr="00EC35C4">
        <w:tc>
          <w:tcPr>
            <w:tcW w:w="9350" w:type="dxa"/>
            <w:gridSpan w:val="5"/>
          </w:tcPr>
          <w:p w14:paraId="7C8B2BD4" w14:textId="77777777" w:rsidR="001D4A38" w:rsidRPr="009C15BC" w:rsidRDefault="001D4A38" w:rsidP="00EC35C4">
            <w:pPr>
              <w:jc w:val="center"/>
              <w:rPr>
                <w:rFonts w:ascii="Times  New Roman" w:hAnsi="Times  New Roman"/>
                <w:sz w:val="26"/>
                <w:szCs w:val="26"/>
              </w:rPr>
            </w:pPr>
            <w:r w:rsidRPr="009C15BC">
              <w:rPr>
                <w:rFonts w:ascii="Times  New Roman" w:hAnsi="Times  New Roman"/>
                <w:sz w:val="26"/>
                <w:szCs w:val="26"/>
              </w:rPr>
              <w:t>ADD PRODUCT</w:t>
            </w:r>
          </w:p>
        </w:tc>
      </w:tr>
      <w:tr w:rsidR="001D4A38" w:rsidRPr="009C15BC" w14:paraId="57CE4DAE" w14:textId="77777777" w:rsidTr="00EC35C4">
        <w:tc>
          <w:tcPr>
            <w:tcW w:w="1853" w:type="dxa"/>
            <w:vAlign w:val="center"/>
          </w:tcPr>
          <w:p w14:paraId="3D63C10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36F1691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66585FC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675F54B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F42FC1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07A8B752" w14:textId="77777777" w:rsidTr="00EC35C4">
        <w:tc>
          <w:tcPr>
            <w:tcW w:w="1853" w:type="dxa"/>
            <w:vAlign w:val="center"/>
          </w:tcPr>
          <w:p w14:paraId="2086FD0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75A6CAB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1ABAC284"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09C5101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807A09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4BBD8EA6" w14:textId="77777777" w:rsidTr="00EC35C4">
        <w:tc>
          <w:tcPr>
            <w:tcW w:w="1853" w:type="dxa"/>
            <w:vAlign w:val="center"/>
          </w:tcPr>
          <w:p w14:paraId="6E8D7EE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454B6E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E8FE9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7A7C76D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3E8241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57B56CE4" w14:textId="77777777" w:rsidTr="00EC35C4">
        <w:tc>
          <w:tcPr>
            <w:tcW w:w="1853" w:type="dxa"/>
            <w:vAlign w:val="center"/>
          </w:tcPr>
          <w:p w14:paraId="42165F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F6072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620F6A4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046D8E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79F8C5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 xml:space="preserve">Product description, optional, maximum 500 </w:t>
            </w:r>
            <w:r w:rsidRPr="009C15BC">
              <w:rPr>
                <w:rFonts w:ascii="Times  New Roman" w:hAnsi="Times  New Roman"/>
                <w:color w:val="000000"/>
                <w:sz w:val="26"/>
                <w:szCs w:val="26"/>
              </w:rPr>
              <w:lastRenderedPageBreak/>
              <w:t>characters.</w:t>
            </w:r>
          </w:p>
        </w:tc>
      </w:tr>
      <w:tr w:rsidR="001D4A38" w:rsidRPr="009C15BC" w14:paraId="26ED9B5B" w14:textId="77777777" w:rsidTr="00EC35C4">
        <w:tc>
          <w:tcPr>
            <w:tcW w:w="1853" w:type="dxa"/>
            <w:vAlign w:val="center"/>
          </w:tcPr>
          <w:p w14:paraId="661F4BE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5</w:t>
            </w:r>
          </w:p>
        </w:tc>
        <w:tc>
          <w:tcPr>
            <w:tcW w:w="1878" w:type="dxa"/>
            <w:vAlign w:val="center"/>
          </w:tcPr>
          <w:p w14:paraId="59AFDE6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4AF39DB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7EF7155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67FB18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F483812" w14:textId="77777777" w:rsidTr="00EC35C4">
        <w:tc>
          <w:tcPr>
            <w:tcW w:w="1853" w:type="dxa"/>
            <w:vAlign w:val="center"/>
          </w:tcPr>
          <w:p w14:paraId="046DBFF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016AFCC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0070ADD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7DCA16D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CDB97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category, required, must match an existing category ID.</w:t>
            </w:r>
          </w:p>
        </w:tc>
      </w:tr>
      <w:tr w:rsidR="001D4A38" w:rsidRPr="009C15BC" w14:paraId="09AE9CA9" w14:textId="77777777" w:rsidTr="00EC35C4">
        <w:tc>
          <w:tcPr>
            <w:tcW w:w="1853" w:type="dxa"/>
            <w:vAlign w:val="center"/>
          </w:tcPr>
          <w:p w14:paraId="309BCEE0"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7</w:t>
            </w:r>
          </w:p>
        </w:tc>
        <w:tc>
          <w:tcPr>
            <w:tcW w:w="1878" w:type="dxa"/>
            <w:vAlign w:val="center"/>
          </w:tcPr>
          <w:p w14:paraId="645C34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4044C36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9098F4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6ECB55F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r w:rsidR="001D4A38" w:rsidRPr="009C15BC" w14:paraId="0523DB4F" w14:textId="77777777" w:rsidTr="00EC35C4">
        <w:tc>
          <w:tcPr>
            <w:tcW w:w="9350" w:type="dxa"/>
            <w:gridSpan w:val="5"/>
          </w:tcPr>
          <w:p w14:paraId="0ABCB97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sz w:val="26"/>
                <w:szCs w:val="26"/>
              </w:rPr>
              <w:t>EDIT PRODUCT</w:t>
            </w:r>
          </w:p>
        </w:tc>
      </w:tr>
      <w:tr w:rsidR="001D4A38" w:rsidRPr="009C15BC" w14:paraId="58C785F9" w14:textId="77777777" w:rsidTr="00EC35C4">
        <w:tc>
          <w:tcPr>
            <w:tcW w:w="1853" w:type="dxa"/>
            <w:vAlign w:val="center"/>
          </w:tcPr>
          <w:p w14:paraId="4BA1075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78" w:type="dxa"/>
            <w:vAlign w:val="center"/>
          </w:tcPr>
          <w:p w14:paraId="7BA383C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ID</w:t>
            </w:r>
          </w:p>
        </w:tc>
        <w:tc>
          <w:tcPr>
            <w:tcW w:w="1870" w:type="dxa"/>
            <w:vAlign w:val="center"/>
          </w:tcPr>
          <w:p w14:paraId="4B04183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Read-only Textbox</w:t>
            </w:r>
          </w:p>
        </w:tc>
        <w:tc>
          <w:tcPr>
            <w:tcW w:w="1859" w:type="dxa"/>
            <w:vAlign w:val="center"/>
          </w:tcPr>
          <w:p w14:paraId="772251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7A959D7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Unique product identifier, auto-generated (should be disabled for user input).</w:t>
            </w:r>
          </w:p>
        </w:tc>
      </w:tr>
      <w:tr w:rsidR="001D4A38" w:rsidRPr="009C15BC" w14:paraId="47E12DD7" w14:textId="77777777" w:rsidTr="00EC35C4">
        <w:tc>
          <w:tcPr>
            <w:tcW w:w="1853" w:type="dxa"/>
            <w:vAlign w:val="center"/>
          </w:tcPr>
          <w:p w14:paraId="796B78E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78" w:type="dxa"/>
            <w:vAlign w:val="center"/>
          </w:tcPr>
          <w:p w14:paraId="2B09E86C"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Name</w:t>
            </w:r>
          </w:p>
        </w:tc>
        <w:tc>
          <w:tcPr>
            <w:tcW w:w="1870" w:type="dxa"/>
            <w:vAlign w:val="center"/>
          </w:tcPr>
          <w:p w14:paraId="36263B3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859" w:type="dxa"/>
            <w:vAlign w:val="center"/>
          </w:tcPr>
          <w:p w14:paraId="73B9BD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37A173B8"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name, required, maximum 255 characters.</w:t>
            </w:r>
          </w:p>
        </w:tc>
      </w:tr>
      <w:tr w:rsidR="001D4A38" w:rsidRPr="009C15BC" w14:paraId="786A9828" w14:textId="77777777" w:rsidTr="00EC35C4">
        <w:tc>
          <w:tcPr>
            <w:tcW w:w="1853" w:type="dxa"/>
            <w:vAlign w:val="center"/>
          </w:tcPr>
          <w:p w14:paraId="24A85C5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78" w:type="dxa"/>
            <w:vAlign w:val="center"/>
          </w:tcPr>
          <w:p w14:paraId="69EB10C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Price</w:t>
            </w:r>
          </w:p>
        </w:tc>
        <w:tc>
          <w:tcPr>
            <w:tcW w:w="1870" w:type="dxa"/>
            <w:vAlign w:val="center"/>
          </w:tcPr>
          <w:p w14:paraId="79F0863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Number Input</w:t>
            </w:r>
          </w:p>
        </w:tc>
        <w:tc>
          <w:tcPr>
            <w:tcW w:w="1859" w:type="dxa"/>
            <w:vAlign w:val="center"/>
          </w:tcPr>
          <w:p w14:paraId="1B594ACA"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4B96EF6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price, required, only accepts positive numbers.</w:t>
            </w:r>
          </w:p>
        </w:tc>
      </w:tr>
      <w:tr w:rsidR="001D4A38" w:rsidRPr="009C15BC" w14:paraId="2241F1C1" w14:textId="77777777" w:rsidTr="00EC35C4">
        <w:tc>
          <w:tcPr>
            <w:tcW w:w="1853" w:type="dxa"/>
            <w:vAlign w:val="center"/>
          </w:tcPr>
          <w:p w14:paraId="2C5C25A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78" w:type="dxa"/>
            <w:vAlign w:val="center"/>
          </w:tcPr>
          <w:p w14:paraId="661D3987"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Description</w:t>
            </w:r>
          </w:p>
        </w:tc>
        <w:tc>
          <w:tcPr>
            <w:tcW w:w="1870" w:type="dxa"/>
            <w:vAlign w:val="center"/>
          </w:tcPr>
          <w:p w14:paraId="0A34E349"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Textarea</w:t>
            </w:r>
          </w:p>
        </w:tc>
        <w:tc>
          <w:tcPr>
            <w:tcW w:w="1859" w:type="dxa"/>
            <w:vAlign w:val="center"/>
          </w:tcPr>
          <w:p w14:paraId="2A0028E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90" w:type="dxa"/>
            <w:vAlign w:val="center"/>
          </w:tcPr>
          <w:p w14:paraId="632F224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description, optional, maximum 500 characters.</w:t>
            </w:r>
          </w:p>
        </w:tc>
      </w:tr>
      <w:tr w:rsidR="001D4A38" w:rsidRPr="009C15BC" w14:paraId="6608DD31" w14:textId="77777777" w:rsidTr="00EC35C4">
        <w:tc>
          <w:tcPr>
            <w:tcW w:w="1853" w:type="dxa"/>
            <w:vAlign w:val="center"/>
          </w:tcPr>
          <w:p w14:paraId="56E4404B"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78" w:type="dxa"/>
            <w:vAlign w:val="center"/>
          </w:tcPr>
          <w:p w14:paraId="0D836C85"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Image</w:t>
            </w:r>
          </w:p>
        </w:tc>
        <w:tc>
          <w:tcPr>
            <w:tcW w:w="1870" w:type="dxa"/>
            <w:vAlign w:val="center"/>
          </w:tcPr>
          <w:p w14:paraId="05E6D3A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Upload</w:t>
            </w:r>
          </w:p>
        </w:tc>
        <w:tc>
          <w:tcPr>
            <w:tcW w:w="1859" w:type="dxa"/>
            <w:vAlign w:val="center"/>
          </w:tcPr>
          <w:p w14:paraId="035377E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File (Image)</w:t>
            </w:r>
          </w:p>
        </w:tc>
        <w:tc>
          <w:tcPr>
            <w:tcW w:w="1890" w:type="dxa"/>
            <w:vAlign w:val="center"/>
          </w:tcPr>
          <w:p w14:paraId="342AB90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Product image, only accepts image formats (JPG, PNG), max size 2MB.</w:t>
            </w:r>
          </w:p>
        </w:tc>
      </w:tr>
      <w:tr w:rsidR="001D4A38" w:rsidRPr="009C15BC" w14:paraId="151A9B31" w14:textId="77777777" w:rsidTr="00EC35C4">
        <w:tc>
          <w:tcPr>
            <w:tcW w:w="1853" w:type="dxa"/>
            <w:vAlign w:val="center"/>
          </w:tcPr>
          <w:p w14:paraId="7D1A929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78" w:type="dxa"/>
            <w:vAlign w:val="center"/>
          </w:tcPr>
          <w:p w14:paraId="7F778DDD"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Category ID</w:t>
            </w:r>
          </w:p>
        </w:tc>
        <w:tc>
          <w:tcPr>
            <w:tcW w:w="1870" w:type="dxa"/>
            <w:vAlign w:val="center"/>
          </w:tcPr>
          <w:p w14:paraId="288A48CE"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Textbox / Dropdown</w:t>
            </w:r>
          </w:p>
        </w:tc>
        <w:tc>
          <w:tcPr>
            <w:tcW w:w="1859" w:type="dxa"/>
            <w:vAlign w:val="center"/>
          </w:tcPr>
          <w:p w14:paraId="5C17C18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90" w:type="dxa"/>
            <w:vAlign w:val="center"/>
          </w:tcPr>
          <w:p w14:paraId="16675452"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 xml:space="preserve">Product category, </w:t>
            </w:r>
            <w:r w:rsidRPr="009C15BC">
              <w:rPr>
                <w:rFonts w:ascii="Times  New Roman" w:hAnsi="Times  New Roman"/>
                <w:color w:val="000000"/>
                <w:sz w:val="26"/>
                <w:szCs w:val="26"/>
              </w:rPr>
              <w:lastRenderedPageBreak/>
              <w:t>required, must match an existing category ID.</w:t>
            </w:r>
          </w:p>
        </w:tc>
      </w:tr>
      <w:tr w:rsidR="001D4A38" w:rsidRPr="009C15BC" w14:paraId="76D09D53" w14:textId="77777777" w:rsidTr="00EC35C4">
        <w:tc>
          <w:tcPr>
            <w:tcW w:w="1853" w:type="dxa"/>
            <w:vAlign w:val="center"/>
          </w:tcPr>
          <w:p w14:paraId="38C072A1"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7</w:t>
            </w:r>
          </w:p>
        </w:tc>
        <w:tc>
          <w:tcPr>
            <w:tcW w:w="1878" w:type="dxa"/>
            <w:vAlign w:val="center"/>
          </w:tcPr>
          <w:p w14:paraId="49FA5D6F"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Add Product</w:t>
            </w:r>
          </w:p>
        </w:tc>
        <w:tc>
          <w:tcPr>
            <w:tcW w:w="1870" w:type="dxa"/>
            <w:vAlign w:val="center"/>
          </w:tcPr>
          <w:p w14:paraId="24DF481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859" w:type="dxa"/>
            <w:vAlign w:val="center"/>
          </w:tcPr>
          <w:p w14:paraId="24DD48E3"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90" w:type="dxa"/>
            <w:vAlign w:val="center"/>
          </w:tcPr>
          <w:p w14:paraId="5841FE96" w14:textId="77777777" w:rsidR="001D4A38" w:rsidRPr="009C15BC" w:rsidRDefault="001D4A38"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form to add a new product.</w:t>
            </w:r>
          </w:p>
        </w:tc>
      </w:tr>
    </w:tbl>
    <w:p w14:paraId="519583F8" w14:textId="77777777" w:rsidR="001D4A38" w:rsidRPr="009C15BC" w:rsidRDefault="001D4A38" w:rsidP="008D10BD">
      <w:pPr>
        <w:rPr>
          <w:rFonts w:ascii="Times  New Roman" w:hAnsi="Times  New Roman"/>
          <w:sz w:val="26"/>
          <w:szCs w:val="26"/>
        </w:rPr>
      </w:pPr>
    </w:p>
    <w:p w14:paraId="19696C26" w14:textId="77777777" w:rsidR="001D4A38" w:rsidRPr="009C15BC" w:rsidRDefault="001D4A38" w:rsidP="008D10BD">
      <w:pPr>
        <w:rPr>
          <w:rFonts w:ascii="Times  New Roman" w:hAnsi="Times  New Roman"/>
          <w:sz w:val="26"/>
          <w:szCs w:val="26"/>
          <w:lang w:val="en-US"/>
        </w:rPr>
      </w:pPr>
    </w:p>
    <w:p w14:paraId="0B037947" w14:textId="77777777" w:rsidR="001D4A38" w:rsidRPr="009C15BC" w:rsidRDefault="001D4A38" w:rsidP="008D10BD">
      <w:pPr>
        <w:rPr>
          <w:rFonts w:ascii="Times  New Roman" w:hAnsi="Times  New Roman"/>
          <w:sz w:val="26"/>
          <w:szCs w:val="26"/>
          <w:lang w:val="en-US"/>
        </w:rPr>
      </w:pPr>
    </w:p>
    <w:p w14:paraId="03DFD179" w14:textId="45D01FB1" w:rsidR="00F20761" w:rsidRPr="009C15BC" w:rsidRDefault="00EA366B" w:rsidP="00F20761">
      <w:pPr>
        <w:pStyle w:val="Heading2"/>
        <w:numPr>
          <w:ilvl w:val="0"/>
          <w:numId w:val="0"/>
        </w:numPr>
        <w:tabs>
          <w:tab w:val="right" w:pos="9360"/>
        </w:tabs>
        <w:ind w:left="360" w:hanging="360"/>
        <w:rPr>
          <w:rFonts w:ascii="Times  New Roman" w:hAnsi="Times  New Roman"/>
          <w:b w:val="0"/>
          <w:sz w:val="26"/>
          <w:szCs w:val="26"/>
        </w:rPr>
      </w:pPr>
      <w:bookmarkStart w:id="27" w:name="_Toc193446774"/>
      <w:r w:rsidRPr="009C15BC">
        <w:rPr>
          <w:rFonts w:ascii="Times  New Roman" w:hAnsi="Times  New Roman"/>
          <w:b w:val="0"/>
          <w:sz w:val="26"/>
          <w:szCs w:val="26"/>
        </w:rPr>
        <w:lastRenderedPageBreak/>
        <w:t>5. Thanh toán</w:t>
      </w:r>
      <w:r w:rsidR="000A49E3" w:rsidRPr="009C15BC">
        <w:rPr>
          <w:rFonts w:ascii="Times  New Roman" w:hAnsi="Times  New Roman"/>
          <w:b w:val="0"/>
          <w:sz w:val="26"/>
          <w:szCs w:val="26"/>
        </w:rPr>
        <w:t xml:space="preserve"> (Trieu)</w:t>
      </w:r>
      <w:bookmarkEnd w:id="27"/>
      <w:r w:rsidR="00F20761" w:rsidRPr="009C15BC">
        <w:rPr>
          <w:rFonts w:ascii="Times  New Roman" w:hAnsi="Times  New Roman"/>
          <w:b w:val="0"/>
          <w:sz w:val="26"/>
          <w:szCs w:val="26"/>
        </w:rPr>
        <w:tab/>
      </w:r>
    </w:p>
    <w:p w14:paraId="0477ACFC" w14:textId="5AC30D38" w:rsidR="00EA366B" w:rsidRPr="009C15BC" w:rsidRDefault="00EA366B" w:rsidP="00EA366B">
      <w:pPr>
        <w:pStyle w:val="Heading3"/>
        <w:numPr>
          <w:ilvl w:val="0"/>
          <w:numId w:val="0"/>
        </w:numPr>
        <w:ind w:left="360" w:hanging="360"/>
        <w:rPr>
          <w:rFonts w:ascii="Times  New Roman" w:hAnsi="Times  New Roman"/>
          <w:i w:val="0"/>
          <w:sz w:val="26"/>
          <w:szCs w:val="26"/>
        </w:rPr>
      </w:pPr>
      <w:bookmarkStart w:id="28" w:name="_Toc193446775"/>
      <w:r w:rsidRPr="009C15BC">
        <w:rPr>
          <w:rFonts w:ascii="Times  New Roman" w:hAnsi="Times  New Roman"/>
          <w:i w:val="0"/>
          <w:sz w:val="26"/>
          <w:szCs w:val="26"/>
        </w:rPr>
        <w:t>5.1 Màng hình chức năng</w:t>
      </w:r>
      <w:bookmarkEnd w:id="28"/>
    </w:p>
    <w:p w14:paraId="1A472896" w14:textId="6C97D021" w:rsidR="004E320A" w:rsidRPr="009C15BC" w:rsidRDefault="004E320A" w:rsidP="004E320A">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17186AAA" wp14:editId="66293F43">
            <wp:extent cx="5943600" cy="5936615"/>
            <wp:effectExtent l="0" t="0" r="0" b="6985"/>
            <wp:docPr id="103305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9510" name=""/>
                    <pic:cNvPicPr/>
                  </pic:nvPicPr>
                  <pic:blipFill>
                    <a:blip r:embed="rId19"/>
                    <a:stretch>
                      <a:fillRect/>
                    </a:stretch>
                  </pic:blipFill>
                  <pic:spPr>
                    <a:xfrm>
                      <a:off x="0" y="0"/>
                      <a:ext cx="5943600" cy="5936615"/>
                    </a:xfrm>
                    <a:prstGeom prst="rect">
                      <a:avLst/>
                    </a:prstGeom>
                  </pic:spPr>
                </pic:pic>
              </a:graphicData>
            </a:graphic>
          </wp:inline>
        </w:drawing>
      </w:r>
    </w:p>
    <w:p w14:paraId="07DEF8E9" w14:textId="2F45AC94" w:rsidR="00EA366B" w:rsidRPr="009C15BC" w:rsidRDefault="00EA366B" w:rsidP="00E54A8A">
      <w:pPr>
        <w:pStyle w:val="Heading3"/>
        <w:numPr>
          <w:ilvl w:val="0"/>
          <w:numId w:val="0"/>
        </w:numPr>
        <w:rPr>
          <w:rFonts w:ascii="Times  New Roman" w:hAnsi="Times  New Roman"/>
          <w:i w:val="0"/>
          <w:sz w:val="26"/>
          <w:szCs w:val="26"/>
        </w:rPr>
      </w:pPr>
      <w:bookmarkStart w:id="29" w:name="_Toc193446776"/>
      <w:r w:rsidRPr="009C15BC">
        <w:rPr>
          <w:rFonts w:ascii="Times  New Roman" w:hAnsi="Times  New Roman"/>
          <w:i w:val="0"/>
          <w:sz w:val="26"/>
          <w:szCs w:val="26"/>
        </w:rPr>
        <w:t>5.2 Mô tả luồng hoạt</w:t>
      </w:r>
      <w:r w:rsidR="00AA7937" w:rsidRPr="009C15BC">
        <w:rPr>
          <w:rFonts w:ascii="Times  New Roman" w:hAnsi="Times  New Roman"/>
          <w:i w:val="0"/>
          <w:sz w:val="26"/>
          <w:szCs w:val="26"/>
        </w:rPr>
        <w:t xml:space="preserve"> động</w:t>
      </w:r>
      <w:bookmarkEnd w:id="29"/>
    </w:p>
    <w:p w14:paraId="1EFA86D4" w14:textId="77777777" w:rsidR="00AA7937" w:rsidRPr="009C15BC" w:rsidRDefault="00AA7937" w:rsidP="00EA366B">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AA7937" w:rsidRPr="009C15BC" w14:paraId="28DA25F4" w14:textId="77777777" w:rsidTr="00A5131E">
        <w:tc>
          <w:tcPr>
            <w:tcW w:w="3116" w:type="dxa"/>
          </w:tcPr>
          <w:p w14:paraId="066D64BC"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2DBE3FB0" w14:textId="77777777" w:rsidR="00AA7937" w:rsidRPr="009C15BC" w:rsidRDefault="00AA7937"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769E1009" w14:textId="199CE88C" w:rsidR="00AA7937" w:rsidRPr="009C15BC" w:rsidRDefault="00AA7937"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AA7937" w:rsidRPr="009C15BC" w14:paraId="5391CE6F" w14:textId="77777777" w:rsidTr="00A5131E">
        <w:tc>
          <w:tcPr>
            <w:tcW w:w="3116" w:type="dxa"/>
          </w:tcPr>
          <w:p w14:paraId="3991E12B" w14:textId="6BD6ECC2" w:rsidR="00AA7937" w:rsidRPr="009C15BC" w:rsidRDefault="00AA7937" w:rsidP="00214B28">
            <w:pPr>
              <w:rPr>
                <w:rFonts w:ascii="Times  New Roman" w:hAnsi="Times  New Roman"/>
                <w:sz w:val="26"/>
                <w:szCs w:val="26"/>
              </w:rPr>
            </w:pPr>
            <w:r w:rsidRPr="009C15BC">
              <w:rPr>
                <w:rFonts w:ascii="Times  New Roman" w:hAnsi="Times  New Roman"/>
                <w:sz w:val="26"/>
                <w:szCs w:val="26"/>
              </w:rPr>
              <w:t>1.N</w:t>
            </w:r>
            <w:r w:rsidR="00214B28" w:rsidRPr="009C15BC">
              <w:rPr>
                <w:rFonts w:ascii="Times  New Roman" w:hAnsi="Times  New Roman"/>
                <w:sz w:val="26"/>
                <w:szCs w:val="26"/>
              </w:rPr>
              <w:t>gười dùng chọn sản phẩm trong giỏ hàng</w:t>
            </w:r>
          </w:p>
        </w:tc>
        <w:tc>
          <w:tcPr>
            <w:tcW w:w="3117" w:type="dxa"/>
          </w:tcPr>
          <w:p w14:paraId="2C77F1E9" w14:textId="7A4C5733" w:rsidR="00AA7937" w:rsidRPr="009C15BC" w:rsidRDefault="00214B28" w:rsidP="00214B28">
            <w:pPr>
              <w:rPr>
                <w:rFonts w:ascii="Times  New Roman" w:hAnsi="Times  New Roman"/>
                <w:sz w:val="26"/>
                <w:szCs w:val="26"/>
              </w:rPr>
            </w:pPr>
            <w:r w:rsidRPr="009C15BC">
              <w:rPr>
                <w:rFonts w:ascii="Times  New Roman" w:hAnsi="Times  New Roman"/>
                <w:sz w:val="26"/>
                <w:szCs w:val="26"/>
              </w:rPr>
              <w:t>1.2 Người dùng nhấn vào nút mua hàng</w:t>
            </w:r>
          </w:p>
        </w:tc>
        <w:tc>
          <w:tcPr>
            <w:tcW w:w="3117" w:type="dxa"/>
          </w:tcPr>
          <w:p w14:paraId="10882F78" w14:textId="2390C3DC" w:rsidR="00AA7937" w:rsidRPr="009C15BC" w:rsidRDefault="00214B28" w:rsidP="00A5131E">
            <w:pPr>
              <w:rPr>
                <w:rFonts w:ascii="Times  New Roman" w:hAnsi="Times  New Roman"/>
                <w:sz w:val="26"/>
                <w:szCs w:val="26"/>
              </w:rPr>
            </w:pPr>
            <w:r w:rsidRPr="009C15BC">
              <w:rPr>
                <w:rFonts w:ascii="Times  New Roman" w:hAnsi="Times  New Roman"/>
                <w:sz w:val="26"/>
                <w:szCs w:val="26"/>
              </w:rPr>
              <w:t>1.3 Hệ thống xử lý và đi đến màn hình nhập thông tin giao hàng</w:t>
            </w:r>
          </w:p>
        </w:tc>
      </w:tr>
      <w:tr w:rsidR="00AA7937" w:rsidRPr="009C15BC" w14:paraId="6E55630D" w14:textId="77777777" w:rsidTr="00A5131E">
        <w:tc>
          <w:tcPr>
            <w:tcW w:w="3116" w:type="dxa"/>
          </w:tcPr>
          <w:p w14:paraId="439EAF09" w14:textId="77777777" w:rsidR="00AA7937" w:rsidRPr="009C15BC" w:rsidRDefault="00AA7937" w:rsidP="00A5131E">
            <w:pPr>
              <w:rPr>
                <w:rFonts w:ascii="Times  New Roman" w:hAnsi="Times  New Roman"/>
                <w:sz w:val="26"/>
                <w:szCs w:val="26"/>
              </w:rPr>
            </w:pPr>
          </w:p>
        </w:tc>
        <w:tc>
          <w:tcPr>
            <w:tcW w:w="3117" w:type="dxa"/>
          </w:tcPr>
          <w:p w14:paraId="39ADD7CB" w14:textId="240FE84F" w:rsidR="00AA7937" w:rsidRPr="009C15BC" w:rsidRDefault="00214B28" w:rsidP="00A5131E">
            <w:pPr>
              <w:rPr>
                <w:rFonts w:ascii="Times  New Roman" w:hAnsi="Times  New Roman"/>
                <w:sz w:val="26"/>
                <w:szCs w:val="26"/>
                <w:lang w:val="en-US"/>
              </w:rPr>
            </w:pPr>
            <w:r w:rsidRPr="009C15BC">
              <w:rPr>
                <w:rFonts w:ascii="Times  New Roman" w:hAnsi="Times  New Roman"/>
                <w:sz w:val="26"/>
                <w:szCs w:val="26"/>
                <w:lang w:val="en-US"/>
              </w:rPr>
              <w:t xml:space="preserve">1.4 </w:t>
            </w:r>
            <w:r w:rsidR="00F20761" w:rsidRPr="009C15BC">
              <w:rPr>
                <w:rFonts w:ascii="Times  New Roman" w:hAnsi="Times  New Roman"/>
                <w:sz w:val="26"/>
                <w:szCs w:val="26"/>
                <w:lang w:val="en-US"/>
              </w:rPr>
              <w:t>Người dùng nhập thông tin giao hàng</w:t>
            </w:r>
          </w:p>
        </w:tc>
        <w:tc>
          <w:tcPr>
            <w:tcW w:w="3117" w:type="dxa"/>
          </w:tcPr>
          <w:p w14:paraId="5D3C5352" w14:textId="4837DDA0" w:rsidR="00AA7937" w:rsidRPr="009C15BC" w:rsidRDefault="00F20761" w:rsidP="00A5131E">
            <w:pPr>
              <w:rPr>
                <w:rFonts w:ascii="Times  New Roman" w:hAnsi="Times  New Roman"/>
                <w:sz w:val="26"/>
                <w:szCs w:val="26"/>
                <w:lang w:val="en-US"/>
              </w:rPr>
            </w:pPr>
            <w:r w:rsidRPr="009C15BC">
              <w:rPr>
                <w:rFonts w:ascii="Times  New Roman" w:hAnsi="Times  New Roman"/>
                <w:sz w:val="26"/>
                <w:szCs w:val="26"/>
                <w:lang w:val="en-US"/>
              </w:rPr>
              <w:t>1.5 Lưu thông tin giao hàng</w:t>
            </w:r>
          </w:p>
        </w:tc>
      </w:tr>
      <w:tr w:rsidR="00AA7937" w:rsidRPr="009C15BC" w14:paraId="0AF7FF71" w14:textId="77777777" w:rsidTr="00A5131E">
        <w:tc>
          <w:tcPr>
            <w:tcW w:w="3116" w:type="dxa"/>
          </w:tcPr>
          <w:p w14:paraId="09FDF7E0" w14:textId="77777777" w:rsidR="00AA7937" w:rsidRPr="009C15BC" w:rsidRDefault="00AA7937" w:rsidP="00A5131E">
            <w:pPr>
              <w:rPr>
                <w:rFonts w:ascii="Times  New Roman" w:hAnsi="Times  New Roman"/>
                <w:sz w:val="26"/>
                <w:szCs w:val="26"/>
              </w:rPr>
            </w:pPr>
          </w:p>
        </w:tc>
        <w:tc>
          <w:tcPr>
            <w:tcW w:w="3117" w:type="dxa"/>
          </w:tcPr>
          <w:p w14:paraId="6F1B010C" w14:textId="5CDC51B6" w:rsidR="00AA7937" w:rsidRPr="009C15BC" w:rsidRDefault="00F20761" w:rsidP="00A5131E">
            <w:pPr>
              <w:rPr>
                <w:rFonts w:ascii="Times  New Roman" w:hAnsi="Times  New Roman"/>
                <w:sz w:val="26"/>
                <w:szCs w:val="26"/>
              </w:rPr>
            </w:pPr>
            <w:r w:rsidRPr="009C15BC">
              <w:rPr>
                <w:rFonts w:ascii="Times  New Roman" w:hAnsi="Times  New Roman"/>
                <w:sz w:val="26"/>
                <w:szCs w:val="26"/>
              </w:rPr>
              <w:t>1.6 Người dùng nhấn thanh toán</w:t>
            </w:r>
          </w:p>
        </w:tc>
        <w:tc>
          <w:tcPr>
            <w:tcW w:w="3117" w:type="dxa"/>
          </w:tcPr>
          <w:p w14:paraId="7A041DCB" w14:textId="698F1519" w:rsidR="00AA7937" w:rsidRPr="009C15BC" w:rsidRDefault="00F20761" w:rsidP="00A5131E">
            <w:pPr>
              <w:rPr>
                <w:rFonts w:ascii="Times  New Roman" w:hAnsi="Times  New Roman"/>
                <w:sz w:val="26"/>
                <w:szCs w:val="26"/>
              </w:rPr>
            </w:pPr>
            <w:r w:rsidRPr="009C15BC">
              <w:rPr>
                <w:rFonts w:ascii="Times  New Roman" w:hAnsi="Times  New Roman"/>
                <w:sz w:val="26"/>
                <w:szCs w:val="26"/>
              </w:rPr>
              <w:t>1.6 Đến màn hình chọn phương thức thanh toán</w:t>
            </w:r>
          </w:p>
        </w:tc>
      </w:tr>
      <w:tr w:rsidR="00AA7937" w:rsidRPr="009C15BC" w14:paraId="2AE0F482" w14:textId="77777777" w:rsidTr="00A5131E">
        <w:tc>
          <w:tcPr>
            <w:tcW w:w="3116" w:type="dxa"/>
          </w:tcPr>
          <w:p w14:paraId="4C7BE34E" w14:textId="77777777" w:rsidR="00AA7937" w:rsidRPr="009C15BC" w:rsidRDefault="00AA7937" w:rsidP="00A5131E">
            <w:pPr>
              <w:rPr>
                <w:rFonts w:ascii="Times  New Roman" w:hAnsi="Times  New Roman"/>
                <w:sz w:val="26"/>
                <w:szCs w:val="26"/>
              </w:rPr>
            </w:pPr>
          </w:p>
        </w:tc>
        <w:tc>
          <w:tcPr>
            <w:tcW w:w="3117" w:type="dxa"/>
          </w:tcPr>
          <w:p w14:paraId="47CC0931" w14:textId="5452487D" w:rsidR="00AA7937" w:rsidRPr="009C15BC" w:rsidRDefault="00F20761" w:rsidP="00A5131E">
            <w:pPr>
              <w:rPr>
                <w:rFonts w:ascii="Times  New Roman" w:hAnsi="Times  New Roman"/>
                <w:sz w:val="26"/>
                <w:szCs w:val="26"/>
              </w:rPr>
            </w:pPr>
            <w:r w:rsidRPr="009C15BC">
              <w:rPr>
                <w:rFonts w:ascii="Times  New Roman" w:hAnsi="Times  New Roman"/>
                <w:sz w:val="26"/>
                <w:szCs w:val="26"/>
              </w:rPr>
              <w:t>1.7 Người dùng kiểm tra thông tin đỡ hàng</w:t>
            </w:r>
          </w:p>
        </w:tc>
        <w:tc>
          <w:tcPr>
            <w:tcW w:w="3117" w:type="dxa"/>
          </w:tcPr>
          <w:p w14:paraId="79897F2E" w14:textId="29741AE8" w:rsidR="00AA7937" w:rsidRPr="009C15BC" w:rsidRDefault="00F20761" w:rsidP="00A5131E">
            <w:pPr>
              <w:rPr>
                <w:rFonts w:ascii="Times  New Roman" w:hAnsi="Times  New Roman"/>
                <w:sz w:val="26"/>
                <w:szCs w:val="26"/>
              </w:rPr>
            </w:pPr>
            <w:r w:rsidRPr="009C15BC">
              <w:rPr>
                <w:rFonts w:ascii="Times  New Roman" w:hAnsi="Times  New Roman"/>
                <w:sz w:val="26"/>
                <w:szCs w:val="26"/>
              </w:rPr>
              <w:t>1.8 Hệ thống hiển thị thông tin đơn hàng</w:t>
            </w:r>
          </w:p>
        </w:tc>
      </w:tr>
      <w:tr w:rsidR="00AA7937" w:rsidRPr="009C15BC" w14:paraId="6AEDF1B4" w14:textId="77777777" w:rsidTr="00A5131E">
        <w:tc>
          <w:tcPr>
            <w:tcW w:w="3116" w:type="dxa"/>
          </w:tcPr>
          <w:p w14:paraId="2AD9A608" w14:textId="77777777" w:rsidR="00AA7937" w:rsidRPr="009C15BC" w:rsidRDefault="00AA7937" w:rsidP="00A5131E">
            <w:pPr>
              <w:rPr>
                <w:rFonts w:ascii="Times  New Roman" w:hAnsi="Times  New Roman"/>
                <w:sz w:val="26"/>
                <w:szCs w:val="26"/>
              </w:rPr>
            </w:pPr>
          </w:p>
        </w:tc>
        <w:tc>
          <w:tcPr>
            <w:tcW w:w="3117" w:type="dxa"/>
          </w:tcPr>
          <w:p w14:paraId="7AC34D2E" w14:textId="11AF38A2" w:rsidR="00AA7937" w:rsidRPr="009C15BC" w:rsidRDefault="00F20761" w:rsidP="00A5131E">
            <w:pPr>
              <w:rPr>
                <w:rFonts w:ascii="Times  New Roman" w:hAnsi="Times  New Roman"/>
                <w:sz w:val="26"/>
                <w:szCs w:val="26"/>
              </w:rPr>
            </w:pPr>
            <w:r w:rsidRPr="009C15BC">
              <w:rPr>
                <w:rFonts w:ascii="Times  New Roman" w:hAnsi="Times  New Roman"/>
                <w:sz w:val="26"/>
                <w:szCs w:val="26"/>
              </w:rPr>
              <w:t>1.9 Người dùng nhấn hoàn tất mua hàng</w:t>
            </w:r>
          </w:p>
        </w:tc>
        <w:tc>
          <w:tcPr>
            <w:tcW w:w="3117" w:type="dxa"/>
          </w:tcPr>
          <w:p w14:paraId="3174DA78" w14:textId="04D1E8DA" w:rsidR="00AA7937" w:rsidRPr="009C15BC" w:rsidRDefault="00F20761" w:rsidP="00A5131E">
            <w:pPr>
              <w:rPr>
                <w:rFonts w:ascii="Times  New Roman" w:hAnsi="Times  New Roman"/>
                <w:sz w:val="26"/>
                <w:szCs w:val="26"/>
              </w:rPr>
            </w:pPr>
            <w:r w:rsidRPr="009C15BC">
              <w:rPr>
                <w:rFonts w:ascii="Times  New Roman" w:hAnsi="Times  New Roman"/>
                <w:sz w:val="26"/>
                <w:szCs w:val="26"/>
              </w:rPr>
              <w:t>1.10 Hệ thống</w:t>
            </w:r>
            <w:r w:rsidR="00E54A8A" w:rsidRPr="009C15BC">
              <w:rPr>
                <w:rFonts w:ascii="Times  New Roman" w:hAnsi="Times  New Roman"/>
                <w:sz w:val="26"/>
                <w:szCs w:val="26"/>
              </w:rPr>
              <w:t xml:space="preserve"> xác nhận đơn hàng</w:t>
            </w:r>
          </w:p>
        </w:tc>
      </w:tr>
      <w:tr w:rsidR="00AA7937" w:rsidRPr="009C15BC" w14:paraId="4A02166A" w14:textId="77777777" w:rsidTr="00A5131E">
        <w:tc>
          <w:tcPr>
            <w:tcW w:w="3116" w:type="dxa"/>
          </w:tcPr>
          <w:p w14:paraId="0802FF6D" w14:textId="546230DD" w:rsidR="00AA7937" w:rsidRPr="009C15BC" w:rsidRDefault="00E54A8A" w:rsidP="00A5131E">
            <w:pPr>
              <w:rPr>
                <w:rFonts w:ascii="Times  New Roman" w:hAnsi="Times  New Roman"/>
                <w:sz w:val="26"/>
                <w:szCs w:val="26"/>
              </w:rPr>
            </w:pPr>
            <w:r w:rsidRPr="009C15BC">
              <w:rPr>
                <w:rFonts w:ascii="Times  New Roman" w:hAnsi="Times  New Roman"/>
                <w:sz w:val="26"/>
                <w:szCs w:val="26"/>
              </w:rPr>
              <w:t>2.Người dùng không chọn sản phẩm mà nhấn mua hàng</w:t>
            </w:r>
          </w:p>
        </w:tc>
        <w:tc>
          <w:tcPr>
            <w:tcW w:w="3117" w:type="dxa"/>
          </w:tcPr>
          <w:p w14:paraId="760DB07E" w14:textId="31327FBA"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2.1 Tham khảo 1.2</w:t>
            </w:r>
          </w:p>
        </w:tc>
        <w:tc>
          <w:tcPr>
            <w:tcW w:w="3117" w:type="dxa"/>
          </w:tcPr>
          <w:p w14:paraId="0638BEF3" w14:textId="1ED7A406" w:rsidR="00AA7937" w:rsidRPr="009C15BC" w:rsidRDefault="00E54A8A" w:rsidP="00A5131E">
            <w:pPr>
              <w:rPr>
                <w:rFonts w:ascii="Times  New Roman" w:hAnsi="Times  New Roman"/>
                <w:sz w:val="26"/>
                <w:szCs w:val="26"/>
                <w:lang w:val="en-US"/>
              </w:rPr>
            </w:pPr>
            <w:r w:rsidRPr="009C15BC">
              <w:rPr>
                <w:rFonts w:ascii="Times  New Roman" w:hAnsi="Times  New Roman"/>
                <w:sz w:val="26"/>
                <w:szCs w:val="26"/>
                <w:lang w:val="en-US"/>
              </w:rPr>
              <w:t xml:space="preserve">2.2 Hệ thống hiển thị thông báo vui lòng chọn sản phẩm </w:t>
            </w:r>
          </w:p>
        </w:tc>
      </w:tr>
    </w:tbl>
    <w:p w14:paraId="0BED3AB7" w14:textId="38D55ACD" w:rsidR="00E54A8A" w:rsidRPr="009C15BC" w:rsidRDefault="008D10BD" w:rsidP="008D10BD">
      <w:pPr>
        <w:pStyle w:val="Heading3"/>
        <w:numPr>
          <w:ilvl w:val="0"/>
          <w:numId w:val="0"/>
        </w:numPr>
        <w:rPr>
          <w:rFonts w:ascii="Times  New Roman" w:hAnsi="Times  New Roman"/>
          <w:i w:val="0"/>
          <w:sz w:val="26"/>
          <w:szCs w:val="26"/>
        </w:rPr>
      </w:pPr>
      <w:bookmarkStart w:id="30" w:name="_Toc193446777"/>
      <w:r w:rsidRPr="009C15BC">
        <w:rPr>
          <w:rFonts w:ascii="Times  New Roman" w:hAnsi="Times  New Roman"/>
          <w:i w:val="0"/>
          <w:sz w:val="26"/>
          <w:szCs w:val="26"/>
          <w:lang w:val="en-US"/>
        </w:rPr>
        <w:t>5</w:t>
      </w:r>
      <w:r w:rsidRPr="009C15BC">
        <w:rPr>
          <w:rFonts w:ascii="Times  New Roman" w:hAnsi="Times  New Roman"/>
          <w:i w:val="0"/>
          <w:sz w:val="26"/>
          <w:szCs w:val="26"/>
        </w:rPr>
        <w:t>.3 Các ràng buộc</w:t>
      </w:r>
      <w:bookmarkEnd w:id="30"/>
    </w:p>
    <w:p w14:paraId="768FCC16" w14:textId="77777777" w:rsidR="00E77CEC" w:rsidRPr="009C15BC" w:rsidRDefault="00E77CEC" w:rsidP="00E77CEC">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8D10BD" w:rsidRPr="009C15BC" w14:paraId="00EBA1CE" w14:textId="77777777" w:rsidTr="00E77CEC">
        <w:tc>
          <w:tcPr>
            <w:tcW w:w="805" w:type="dxa"/>
          </w:tcPr>
          <w:p w14:paraId="22970F06"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1828138D"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5482CECE"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394492B9"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16BD8D8A" w14:textId="77777777" w:rsidR="008D10BD" w:rsidRPr="009C15BC" w:rsidRDefault="008D10BD"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8D10BD" w:rsidRPr="009C15BC" w14:paraId="0A8CCC4B" w14:textId="77777777" w:rsidTr="00E77CEC">
        <w:tc>
          <w:tcPr>
            <w:tcW w:w="805" w:type="dxa"/>
          </w:tcPr>
          <w:p w14:paraId="38574209" w14:textId="48EFC6B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068D289E" w14:textId="1B94095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Họ và tên</w:t>
            </w:r>
          </w:p>
        </w:tc>
        <w:tc>
          <w:tcPr>
            <w:tcW w:w="1620" w:type="dxa"/>
          </w:tcPr>
          <w:p w14:paraId="705BE49A" w14:textId="1DE3720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105DD26C" w14:textId="376793CC"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E310D" w14:textId="7D3E286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họ và tên của người dùng (bắt buộc).</w:t>
            </w:r>
          </w:p>
        </w:tc>
      </w:tr>
      <w:tr w:rsidR="008D10BD" w:rsidRPr="009C15BC" w14:paraId="1EFC625D" w14:textId="77777777" w:rsidTr="00E77CEC">
        <w:tc>
          <w:tcPr>
            <w:tcW w:w="805" w:type="dxa"/>
          </w:tcPr>
          <w:p w14:paraId="5BF5E32B" w14:textId="30D06DB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0318DF16" w14:textId="7E859A35"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Email</w:t>
            </w:r>
          </w:p>
        </w:tc>
        <w:tc>
          <w:tcPr>
            <w:tcW w:w="1620" w:type="dxa"/>
          </w:tcPr>
          <w:p w14:paraId="6C330922" w14:textId="7843C87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7CF25BC1" w14:textId="5BE001E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8B6FC5D" w14:textId="003D500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địa chỉ email hợp lệ để nhận thông tin (bắt buộc).</w:t>
            </w:r>
          </w:p>
        </w:tc>
      </w:tr>
      <w:tr w:rsidR="008D10BD" w:rsidRPr="009C15BC" w14:paraId="1AA495CF" w14:textId="77777777" w:rsidTr="00E77CEC">
        <w:tc>
          <w:tcPr>
            <w:tcW w:w="805" w:type="dxa"/>
          </w:tcPr>
          <w:p w14:paraId="74544654" w14:textId="1C6915A9"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601B0BC2" w14:textId="4791A2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Số điện thoại</w:t>
            </w:r>
          </w:p>
        </w:tc>
        <w:tc>
          <w:tcPr>
            <w:tcW w:w="1620" w:type="dxa"/>
          </w:tcPr>
          <w:p w14:paraId="089F0C70" w14:textId="08F636B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Input</w:t>
            </w:r>
          </w:p>
        </w:tc>
        <w:tc>
          <w:tcPr>
            <w:tcW w:w="1620" w:type="dxa"/>
          </w:tcPr>
          <w:p w14:paraId="58ACDAEF" w14:textId="03DF46E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7A57F024" w14:textId="580947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số điện thoại liên hệ (bắt buộc).</w:t>
            </w:r>
          </w:p>
        </w:tc>
      </w:tr>
      <w:tr w:rsidR="008D10BD" w:rsidRPr="009C15BC" w14:paraId="2C59533B" w14:textId="77777777" w:rsidTr="00E77CEC">
        <w:tc>
          <w:tcPr>
            <w:tcW w:w="805" w:type="dxa"/>
          </w:tcPr>
          <w:p w14:paraId="457A0A8B" w14:textId="3D9FEE1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75F35F3E" w14:textId="73E52514"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Địa chỉ giao hàng</w:t>
            </w:r>
          </w:p>
        </w:tc>
        <w:tc>
          <w:tcPr>
            <w:tcW w:w="1620" w:type="dxa"/>
          </w:tcPr>
          <w:p w14:paraId="1499CB2E" w14:textId="1D6EC57B"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Text Area</w:t>
            </w:r>
          </w:p>
        </w:tc>
        <w:tc>
          <w:tcPr>
            <w:tcW w:w="1620" w:type="dxa"/>
          </w:tcPr>
          <w:p w14:paraId="6B146EB6" w14:textId="2A3C850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9E83581" w14:textId="6BF7267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Nhập địa chỉ giao hàng đầy đủ (bắt buộc).</w:t>
            </w:r>
          </w:p>
        </w:tc>
      </w:tr>
      <w:tr w:rsidR="008D10BD" w:rsidRPr="009C15BC" w14:paraId="446A9F15" w14:textId="77777777" w:rsidTr="00E77CEC">
        <w:tc>
          <w:tcPr>
            <w:tcW w:w="805" w:type="dxa"/>
          </w:tcPr>
          <w:p w14:paraId="57A331CA" w14:textId="0789B70A"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2AB9FA9C" w14:textId="45FC9BE8"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Phương thức thanh toán</w:t>
            </w:r>
          </w:p>
        </w:tc>
        <w:tc>
          <w:tcPr>
            <w:tcW w:w="1620" w:type="dxa"/>
          </w:tcPr>
          <w:p w14:paraId="3BCFFF8D" w14:textId="6B3FAC6F"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Radio Button</w:t>
            </w:r>
          </w:p>
        </w:tc>
        <w:tc>
          <w:tcPr>
            <w:tcW w:w="1620" w:type="dxa"/>
          </w:tcPr>
          <w:p w14:paraId="358B85A3" w14:textId="61FC99F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Enum</w:t>
            </w:r>
          </w:p>
        </w:tc>
        <w:tc>
          <w:tcPr>
            <w:tcW w:w="3235" w:type="dxa"/>
          </w:tcPr>
          <w:p w14:paraId="449287A5" w14:textId="104E084D"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Chọn phương thức thanh toán (bắt buộc).</w:t>
            </w:r>
          </w:p>
        </w:tc>
      </w:tr>
      <w:tr w:rsidR="008D10BD" w:rsidRPr="009C15BC" w14:paraId="179AD143" w14:textId="77777777" w:rsidTr="00E77CEC">
        <w:tc>
          <w:tcPr>
            <w:tcW w:w="805" w:type="dxa"/>
          </w:tcPr>
          <w:p w14:paraId="0FA9D089" w14:textId="439B5A43"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00B1E22D" w14:textId="27AB696E"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Xác nhận thanh toán</w:t>
            </w:r>
          </w:p>
        </w:tc>
        <w:tc>
          <w:tcPr>
            <w:tcW w:w="1620" w:type="dxa"/>
          </w:tcPr>
          <w:p w14:paraId="433E99FC" w14:textId="24774E76"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53A636E2" w14:textId="5F915FA0" w:rsidR="008D10BD" w:rsidRPr="009C15BC" w:rsidRDefault="00E77CEC"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037DCEC1" w14:textId="77777777" w:rsidR="00E77CEC" w:rsidRPr="009C15BC" w:rsidRDefault="00E77CEC" w:rsidP="00E77CEC">
            <w:pPr>
              <w:widowControl/>
              <w:spacing w:line="240" w:lineRule="auto"/>
              <w:jc w:val="center"/>
              <w:rPr>
                <w:rFonts w:ascii="Times  New Roman" w:hAnsi="Times  New Roman"/>
                <w:sz w:val="26"/>
                <w:szCs w:val="26"/>
              </w:rPr>
            </w:pPr>
            <w:r w:rsidRPr="009C15BC">
              <w:rPr>
                <w:rFonts w:ascii="Times  New Roman" w:hAnsi="Times  New Roman"/>
                <w:sz w:val="26"/>
                <w:szCs w:val="26"/>
              </w:rPr>
              <w:t>Nhấn để xác nhận và hoàn tất quá trình thanh toán.</w:t>
            </w:r>
          </w:p>
          <w:p w14:paraId="2A945558" w14:textId="77777777" w:rsidR="008D10BD" w:rsidRPr="009C15BC" w:rsidRDefault="008D10BD" w:rsidP="00EC35C4">
            <w:pPr>
              <w:jc w:val="center"/>
              <w:rPr>
                <w:rFonts w:ascii="Times  New Roman" w:hAnsi="Times  New Roman"/>
                <w:sz w:val="26"/>
                <w:szCs w:val="26"/>
              </w:rPr>
            </w:pPr>
          </w:p>
        </w:tc>
      </w:tr>
    </w:tbl>
    <w:p w14:paraId="4A89C6A9" w14:textId="77777777" w:rsidR="008D10BD" w:rsidRPr="009C15BC" w:rsidRDefault="008D10BD" w:rsidP="008D10BD">
      <w:pPr>
        <w:rPr>
          <w:rFonts w:ascii="Times  New Roman" w:hAnsi="Times  New Roman"/>
          <w:sz w:val="26"/>
          <w:szCs w:val="26"/>
        </w:rPr>
      </w:pPr>
    </w:p>
    <w:p w14:paraId="73361A3C" w14:textId="77777777" w:rsidR="00A62300" w:rsidRPr="009C15BC" w:rsidRDefault="00A62300" w:rsidP="008D10BD">
      <w:pPr>
        <w:rPr>
          <w:rFonts w:ascii="Times  New Roman" w:hAnsi="Times  New Roman"/>
          <w:sz w:val="26"/>
          <w:szCs w:val="26"/>
        </w:rPr>
      </w:pPr>
    </w:p>
    <w:p w14:paraId="5CD91009" w14:textId="3D651FF1" w:rsidR="00A62300" w:rsidRPr="009C15BC" w:rsidRDefault="00A62300" w:rsidP="00A62300">
      <w:pPr>
        <w:pStyle w:val="Heading2"/>
        <w:numPr>
          <w:ilvl w:val="0"/>
          <w:numId w:val="0"/>
        </w:numPr>
        <w:rPr>
          <w:rFonts w:ascii="Times  New Roman" w:hAnsi="Times  New Roman"/>
          <w:b w:val="0"/>
          <w:sz w:val="26"/>
          <w:szCs w:val="26"/>
        </w:rPr>
      </w:pPr>
      <w:bookmarkStart w:id="31" w:name="_Toc193446778"/>
      <w:r w:rsidRPr="009C15BC">
        <w:rPr>
          <w:rFonts w:ascii="Times  New Roman" w:hAnsi="Times  New Roman"/>
          <w:b w:val="0"/>
          <w:sz w:val="26"/>
          <w:szCs w:val="26"/>
        </w:rPr>
        <w:t>6. Tìm kiếm</w:t>
      </w:r>
      <w:r w:rsidR="000A49E3" w:rsidRPr="009C15BC">
        <w:rPr>
          <w:rFonts w:ascii="Times  New Roman" w:hAnsi="Times  New Roman"/>
          <w:b w:val="0"/>
          <w:sz w:val="26"/>
          <w:szCs w:val="26"/>
        </w:rPr>
        <w:t xml:space="preserve"> (Thanh)</w:t>
      </w:r>
      <w:bookmarkEnd w:id="31"/>
    </w:p>
    <w:p w14:paraId="0E4907FC" w14:textId="254D6703" w:rsidR="00A62300" w:rsidRPr="009C15BC" w:rsidRDefault="00A62300" w:rsidP="00A62300">
      <w:pPr>
        <w:pStyle w:val="Heading3"/>
        <w:numPr>
          <w:ilvl w:val="0"/>
          <w:numId w:val="0"/>
        </w:numPr>
        <w:rPr>
          <w:rFonts w:ascii="Times  New Roman" w:hAnsi="Times  New Roman"/>
          <w:i w:val="0"/>
          <w:sz w:val="26"/>
          <w:szCs w:val="26"/>
        </w:rPr>
      </w:pPr>
      <w:bookmarkStart w:id="32" w:name="_Toc193446779"/>
      <w:r w:rsidRPr="009C15BC">
        <w:rPr>
          <w:rFonts w:ascii="Times  New Roman" w:hAnsi="Times  New Roman"/>
          <w:i w:val="0"/>
          <w:sz w:val="26"/>
          <w:szCs w:val="26"/>
        </w:rPr>
        <w:t>6.1 Màn hình tìm kiếm</w:t>
      </w:r>
      <w:bookmarkEnd w:id="32"/>
    </w:p>
    <w:p w14:paraId="2EC226C8" w14:textId="77777777" w:rsidR="00A62300" w:rsidRPr="009C15BC" w:rsidRDefault="00A62300" w:rsidP="00A62300">
      <w:pPr>
        <w:rPr>
          <w:rFonts w:ascii="Times  New Roman" w:hAnsi="Times  New Roman"/>
          <w:sz w:val="26"/>
          <w:szCs w:val="26"/>
        </w:rPr>
      </w:pPr>
    </w:p>
    <w:p w14:paraId="45D77EBF" w14:textId="572CA75E"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lastRenderedPageBreak/>
        <w:drawing>
          <wp:inline distT="0" distB="0" distL="0" distR="0" wp14:anchorId="1716F902" wp14:editId="3B5ACBE8">
            <wp:extent cx="5943600" cy="3075305"/>
            <wp:effectExtent l="0" t="0" r="0" b="0"/>
            <wp:docPr id="53850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14:paraId="3B43DAB7" w14:textId="77777777" w:rsidR="00A62300" w:rsidRPr="009C15BC" w:rsidRDefault="00A62300" w:rsidP="00A62300">
      <w:pPr>
        <w:rPr>
          <w:rFonts w:ascii="Times  New Roman" w:hAnsi="Times  New Roman"/>
          <w:sz w:val="26"/>
          <w:szCs w:val="26"/>
        </w:rPr>
      </w:pPr>
    </w:p>
    <w:p w14:paraId="22C40971" w14:textId="77777777" w:rsidR="00A62300" w:rsidRPr="009C15BC" w:rsidRDefault="00A62300" w:rsidP="00A62300">
      <w:pPr>
        <w:pStyle w:val="Heading3"/>
        <w:numPr>
          <w:ilvl w:val="0"/>
          <w:numId w:val="0"/>
        </w:numPr>
        <w:rPr>
          <w:rFonts w:ascii="Times  New Roman" w:hAnsi="Times  New Roman"/>
          <w:i w:val="0"/>
          <w:sz w:val="26"/>
          <w:szCs w:val="26"/>
          <w:lang w:val="en-US"/>
        </w:rPr>
      </w:pPr>
      <w:bookmarkStart w:id="33" w:name="_Toc193446780"/>
      <w:r w:rsidRPr="009C15BC">
        <w:rPr>
          <w:rFonts w:ascii="Times  New Roman" w:hAnsi="Times  New Roman"/>
          <w:i w:val="0"/>
          <w:sz w:val="26"/>
          <w:szCs w:val="26"/>
          <w:lang w:val="en-US"/>
        </w:rPr>
        <w:t>6.2 Mô tả luồng hoạt động</w:t>
      </w:r>
      <w:bookmarkEnd w:id="33"/>
    </w:p>
    <w:tbl>
      <w:tblPr>
        <w:tblStyle w:val="TableGrid"/>
        <w:tblW w:w="0" w:type="auto"/>
        <w:tblLook w:val="04A0" w:firstRow="1" w:lastRow="0" w:firstColumn="1" w:lastColumn="0" w:noHBand="0" w:noVBand="1"/>
      </w:tblPr>
      <w:tblGrid>
        <w:gridCol w:w="3116"/>
        <w:gridCol w:w="3117"/>
        <w:gridCol w:w="3117"/>
      </w:tblGrid>
      <w:tr w:rsidR="00A62300" w:rsidRPr="009C15BC" w14:paraId="431DA921" w14:textId="77777777" w:rsidTr="00EC35C4">
        <w:tc>
          <w:tcPr>
            <w:tcW w:w="3116" w:type="dxa"/>
          </w:tcPr>
          <w:p w14:paraId="55AB050C"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1CED84C3"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5F0AF9C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0707F830" w14:textId="77777777" w:rsidTr="00EC35C4">
        <w:tc>
          <w:tcPr>
            <w:tcW w:w="3116" w:type="dxa"/>
          </w:tcPr>
          <w:p w14:paraId="63EE1C4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1.Hiện thị màn hình tìm kiếm</w:t>
            </w:r>
          </w:p>
        </w:tc>
        <w:tc>
          <w:tcPr>
            <w:tcW w:w="3117" w:type="dxa"/>
          </w:tcPr>
          <w:p w14:paraId="40C06A1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30B4114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14C485DE" w14:textId="77777777" w:rsidTr="00EC35C4">
        <w:tc>
          <w:tcPr>
            <w:tcW w:w="3116" w:type="dxa"/>
          </w:tcPr>
          <w:p w14:paraId="57C8F4AC" w14:textId="77777777" w:rsidR="00A62300" w:rsidRPr="009C15BC" w:rsidRDefault="00A62300" w:rsidP="00EC35C4">
            <w:pPr>
              <w:rPr>
                <w:rFonts w:ascii="Times  New Roman" w:hAnsi="Times  New Roman"/>
                <w:sz w:val="26"/>
                <w:szCs w:val="26"/>
              </w:rPr>
            </w:pPr>
          </w:p>
        </w:tc>
        <w:tc>
          <w:tcPr>
            <w:tcW w:w="3117" w:type="dxa"/>
          </w:tcPr>
          <w:p w14:paraId="535F3CE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nhấn vào thanh tìm kiếm</w:t>
            </w:r>
          </w:p>
        </w:tc>
        <w:tc>
          <w:tcPr>
            <w:tcW w:w="3117" w:type="dxa"/>
          </w:tcPr>
          <w:p w14:paraId="07B062A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Phép người dùng nhập vào thanh tìm kiếm</w:t>
            </w:r>
          </w:p>
        </w:tc>
      </w:tr>
      <w:tr w:rsidR="00A62300" w:rsidRPr="009C15BC" w14:paraId="41BCD523" w14:textId="77777777" w:rsidTr="00EC35C4">
        <w:tc>
          <w:tcPr>
            <w:tcW w:w="3116" w:type="dxa"/>
          </w:tcPr>
          <w:p w14:paraId="52506526" w14:textId="77777777" w:rsidR="00A62300" w:rsidRPr="009C15BC" w:rsidRDefault="00A62300" w:rsidP="00EC35C4">
            <w:pPr>
              <w:rPr>
                <w:rFonts w:ascii="Times  New Roman" w:hAnsi="Times  New Roman"/>
                <w:sz w:val="26"/>
                <w:szCs w:val="26"/>
              </w:rPr>
            </w:pPr>
          </w:p>
        </w:tc>
        <w:tc>
          <w:tcPr>
            <w:tcW w:w="3117" w:type="dxa"/>
          </w:tcPr>
          <w:p w14:paraId="714531E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nhập từ khóa cần tìm và nhấn tìm</w:t>
            </w:r>
          </w:p>
        </w:tc>
        <w:tc>
          <w:tcPr>
            <w:tcW w:w="3117" w:type="dxa"/>
          </w:tcPr>
          <w:p w14:paraId="06994A1C"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Hiện thị danh sách sản phẩm theo từ khóa</w:t>
            </w:r>
          </w:p>
        </w:tc>
      </w:tr>
      <w:tr w:rsidR="00A62300" w:rsidRPr="009C15BC" w14:paraId="409E85A4" w14:textId="77777777" w:rsidTr="00EC35C4">
        <w:tc>
          <w:tcPr>
            <w:tcW w:w="3116" w:type="dxa"/>
          </w:tcPr>
          <w:p w14:paraId="044965B4"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2.Người dùng sử dụng thanh tìm kiếm không đúng</w:t>
            </w:r>
          </w:p>
        </w:tc>
        <w:tc>
          <w:tcPr>
            <w:tcW w:w="3117" w:type="dxa"/>
          </w:tcPr>
          <w:p w14:paraId="0ECF5088"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42513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323FF76F" w14:textId="77777777" w:rsidTr="00EC35C4">
        <w:tc>
          <w:tcPr>
            <w:tcW w:w="3116" w:type="dxa"/>
          </w:tcPr>
          <w:p w14:paraId="1C79BCD9" w14:textId="77777777" w:rsidR="00A62300" w:rsidRPr="009C15BC" w:rsidRDefault="00A62300" w:rsidP="00EC35C4">
            <w:pPr>
              <w:rPr>
                <w:rFonts w:ascii="Times  New Roman" w:hAnsi="Times  New Roman"/>
                <w:sz w:val="26"/>
                <w:szCs w:val="26"/>
              </w:rPr>
            </w:pPr>
          </w:p>
        </w:tc>
        <w:tc>
          <w:tcPr>
            <w:tcW w:w="3117" w:type="dxa"/>
          </w:tcPr>
          <w:p w14:paraId="054E834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2.3Người dùng nhấn vào thanh tìm kiếm</w:t>
            </w:r>
          </w:p>
        </w:tc>
        <w:tc>
          <w:tcPr>
            <w:tcW w:w="3117" w:type="dxa"/>
          </w:tcPr>
          <w:p w14:paraId="300E5E2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2.4 Phép người dùng nhập vào thanh tìm kiếm</w:t>
            </w:r>
          </w:p>
        </w:tc>
      </w:tr>
      <w:tr w:rsidR="00A62300" w:rsidRPr="009C15BC" w14:paraId="71E6A1CC" w14:textId="77777777" w:rsidTr="00EC35C4">
        <w:tc>
          <w:tcPr>
            <w:tcW w:w="3116" w:type="dxa"/>
          </w:tcPr>
          <w:p w14:paraId="5B04264E" w14:textId="77777777" w:rsidR="00A62300" w:rsidRPr="009C15BC" w:rsidRDefault="00A62300" w:rsidP="00EC35C4">
            <w:pPr>
              <w:rPr>
                <w:rFonts w:ascii="Times  New Roman" w:hAnsi="Times  New Roman"/>
                <w:sz w:val="26"/>
                <w:szCs w:val="26"/>
              </w:rPr>
            </w:pPr>
          </w:p>
        </w:tc>
        <w:tc>
          <w:tcPr>
            <w:tcW w:w="3117" w:type="dxa"/>
          </w:tcPr>
          <w:p w14:paraId="493E550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không nhập từ khóa và nhấn nút tìm kiếm</w:t>
            </w:r>
          </w:p>
        </w:tc>
        <w:tc>
          <w:tcPr>
            <w:tcW w:w="3117" w:type="dxa"/>
          </w:tcPr>
          <w:p w14:paraId="7750CD73"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Hiển thị thông báo</w:t>
            </w:r>
            <w:r w:rsidRPr="009C15BC">
              <w:rPr>
                <w:rFonts w:ascii="Times  New Roman" w:hAnsi="Times  New Roman"/>
                <w:sz w:val="26"/>
                <w:szCs w:val="26"/>
              </w:rPr>
              <w:br/>
              <w:t>“Vui lòng nhập từ khóa để tìm kiếm !”</w:t>
            </w:r>
          </w:p>
        </w:tc>
      </w:tr>
    </w:tbl>
    <w:p w14:paraId="73664650" w14:textId="77777777" w:rsidR="009D0150" w:rsidRPr="009C15BC" w:rsidRDefault="009D0150" w:rsidP="008D10BD">
      <w:pPr>
        <w:rPr>
          <w:rFonts w:ascii="Times  New Roman" w:hAnsi="Times  New Roman"/>
          <w:sz w:val="26"/>
          <w:szCs w:val="26"/>
        </w:rPr>
      </w:pPr>
    </w:p>
    <w:p w14:paraId="7374447B" w14:textId="77777777" w:rsidR="009D0150" w:rsidRPr="009C15BC" w:rsidRDefault="009D0150" w:rsidP="008D10BD">
      <w:pPr>
        <w:rPr>
          <w:rFonts w:ascii="Times  New Roman" w:hAnsi="Times  New Roman"/>
          <w:sz w:val="26"/>
          <w:szCs w:val="26"/>
        </w:rPr>
      </w:pPr>
    </w:p>
    <w:p w14:paraId="562C4A13" w14:textId="77777777" w:rsidR="009D0150" w:rsidRPr="009C15BC" w:rsidRDefault="009D0150" w:rsidP="008D10BD">
      <w:pPr>
        <w:rPr>
          <w:rFonts w:ascii="Times  New Roman" w:hAnsi="Times  New Roman"/>
          <w:sz w:val="26"/>
          <w:szCs w:val="26"/>
        </w:rPr>
      </w:pPr>
    </w:p>
    <w:p w14:paraId="5974035F" w14:textId="77777777" w:rsidR="009D0150" w:rsidRPr="009C15BC" w:rsidRDefault="009D0150" w:rsidP="008D10BD">
      <w:pPr>
        <w:rPr>
          <w:rFonts w:ascii="Times  New Roman" w:hAnsi="Times  New Roman"/>
          <w:sz w:val="26"/>
          <w:szCs w:val="26"/>
        </w:rPr>
      </w:pPr>
    </w:p>
    <w:p w14:paraId="1888671C" w14:textId="77777777" w:rsidR="009D0150" w:rsidRPr="009C15BC" w:rsidRDefault="009D0150" w:rsidP="008D10BD">
      <w:pPr>
        <w:rPr>
          <w:rFonts w:ascii="Times  New Roman" w:hAnsi="Times  New Roman"/>
          <w:sz w:val="26"/>
          <w:szCs w:val="26"/>
        </w:rPr>
      </w:pPr>
    </w:p>
    <w:p w14:paraId="46DD0EC3" w14:textId="77777777" w:rsidR="009D0150" w:rsidRPr="009C15BC" w:rsidRDefault="009D0150" w:rsidP="008D10BD">
      <w:pPr>
        <w:rPr>
          <w:rFonts w:ascii="Times  New Roman" w:hAnsi="Times  New Roman"/>
          <w:sz w:val="26"/>
          <w:szCs w:val="26"/>
        </w:rPr>
      </w:pPr>
    </w:p>
    <w:p w14:paraId="03968F24" w14:textId="77777777" w:rsidR="009D0150" w:rsidRPr="009C15BC" w:rsidRDefault="009D0150" w:rsidP="008D10BD">
      <w:pPr>
        <w:rPr>
          <w:rFonts w:ascii="Times  New Roman" w:hAnsi="Times  New Roman"/>
          <w:sz w:val="26"/>
          <w:szCs w:val="26"/>
        </w:rPr>
      </w:pPr>
    </w:p>
    <w:p w14:paraId="4BAC05A2" w14:textId="77777777" w:rsidR="009D0150" w:rsidRPr="009C15BC" w:rsidRDefault="009D0150" w:rsidP="008D10BD">
      <w:pPr>
        <w:rPr>
          <w:rFonts w:ascii="Times  New Roman" w:hAnsi="Times  New Roman"/>
          <w:sz w:val="26"/>
          <w:szCs w:val="26"/>
        </w:rPr>
      </w:pPr>
    </w:p>
    <w:p w14:paraId="22218293" w14:textId="77777777" w:rsidR="009D0150" w:rsidRPr="009C15BC" w:rsidRDefault="009D0150" w:rsidP="008D10BD">
      <w:pPr>
        <w:rPr>
          <w:rFonts w:ascii="Times  New Roman" w:hAnsi="Times  New Roman"/>
          <w:sz w:val="26"/>
          <w:szCs w:val="26"/>
        </w:rPr>
      </w:pPr>
    </w:p>
    <w:p w14:paraId="01ACCA49" w14:textId="599CE767" w:rsidR="00A62300" w:rsidRPr="009C15BC" w:rsidRDefault="009D0150" w:rsidP="009D0150">
      <w:pPr>
        <w:pStyle w:val="Heading3"/>
        <w:numPr>
          <w:ilvl w:val="0"/>
          <w:numId w:val="0"/>
        </w:numPr>
        <w:rPr>
          <w:rFonts w:ascii="Times  New Roman" w:hAnsi="Times  New Roman"/>
          <w:i w:val="0"/>
          <w:sz w:val="26"/>
          <w:szCs w:val="26"/>
        </w:rPr>
      </w:pPr>
      <w:bookmarkStart w:id="34" w:name="_Toc193446781"/>
      <w:r w:rsidRPr="009C15BC">
        <w:rPr>
          <w:rFonts w:ascii="Times  New Roman" w:hAnsi="Times  New Roman"/>
          <w:i w:val="0"/>
          <w:sz w:val="26"/>
          <w:szCs w:val="26"/>
        </w:rPr>
        <w:t>6.3 Các ràng buộc</w:t>
      </w:r>
      <w:bookmarkEnd w:id="34"/>
    </w:p>
    <w:tbl>
      <w:tblPr>
        <w:tblStyle w:val="TableGrid"/>
        <w:tblW w:w="0" w:type="auto"/>
        <w:tblLook w:val="04A0" w:firstRow="1" w:lastRow="0" w:firstColumn="1" w:lastColumn="0" w:noHBand="0" w:noVBand="1"/>
      </w:tblPr>
      <w:tblGrid>
        <w:gridCol w:w="775"/>
        <w:gridCol w:w="1646"/>
        <w:gridCol w:w="1534"/>
        <w:gridCol w:w="1899"/>
        <w:gridCol w:w="3496"/>
      </w:tblGrid>
      <w:tr w:rsidR="009C15BC" w:rsidRPr="009C15BC" w14:paraId="63E09900" w14:textId="77777777" w:rsidTr="009D0150">
        <w:tc>
          <w:tcPr>
            <w:tcW w:w="780" w:type="dxa"/>
          </w:tcPr>
          <w:p w14:paraId="730732A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645" w:type="dxa"/>
          </w:tcPr>
          <w:p w14:paraId="76303505"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326EEBB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90" w:type="dxa"/>
          </w:tcPr>
          <w:p w14:paraId="6456934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595" w:type="dxa"/>
          </w:tcPr>
          <w:p w14:paraId="685D71B8"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908BC76" w14:textId="77777777" w:rsidTr="009D0150">
        <w:tc>
          <w:tcPr>
            <w:tcW w:w="780" w:type="dxa"/>
          </w:tcPr>
          <w:p w14:paraId="3C2DAFFC" w14:textId="1675A7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645" w:type="dxa"/>
          </w:tcPr>
          <w:p w14:paraId="3FC527D8" w14:textId="3AB478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search_text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0D904326" w14:textId="77777777" w:rsidTr="00EC35C4">
              <w:trPr>
                <w:tblCellSpacing w:w="15" w:type="dxa"/>
              </w:trPr>
              <w:tc>
                <w:tcPr>
                  <w:tcW w:w="0" w:type="auto"/>
                  <w:vAlign w:val="center"/>
                  <w:hideMark/>
                </w:tcPr>
                <w:p w14:paraId="3875782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726CB26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99EEFFC" w14:textId="77777777" w:rsidTr="00EC35C4">
              <w:trPr>
                <w:tblCellSpacing w:w="15" w:type="dxa"/>
              </w:trPr>
              <w:tc>
                <w:tcPr>
                  <w:tcW w:w="0" w:type="auto"/>
                  <w:vAlign w:val="center"/>
                  <w:hideMark/>
                </w:tcPr>
                <w:p w14:paraId="4F0478E6" w14:textId="77777777" w:rsidR="009D0150" w:rsidRPr="009C15BC" w:rsidRDefault="009D0150" w:rsidP="009D0150">
                  <w:pPr>
                    <w:rPr>
                      <w:rFonts w:ascii="Times  New Roman" w:hAnsi="Times  New Roman"/>
                      <w:sz w:val="26"/>
                      <w:szCs w:val="26"/>
                      <w:lang w:val="en-US"/>
                    </w:rPr>
                  </w:pPr>
                </w:p>
              </w:tc>
            </w:tr>
          </w:tbl>
          <w:p w14:paraId="09966662" w14:textId="77777777" w:rsidR="009D0150" w:rsidRPr="009C15BC" w:rsidRDefault="009D0150" w:rsidP="009D0150">
            <w:pPr>
              <w:jc w:val="center"/>
              <w:rPr>
                <w:rFonts w:ascii="Times  New Roman" w:hAnsi="Times  New Roman"/>
                <w:sz w:val="26"/>
                <w:szCs w:val="26"/>
                <w:lang w:val="en-US"/>
              </w:rPr>
            </w:pPr>
          </w:p>
        </w:tc>
        <w:tc>
          <w:tcPr>
            <w:tcW w:w="1890" w:type="dxa"/>
          </w:tcPr>
          <w:p w14:paraId="69E27A11" w14:textId="61698DF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595" w:type="dxa"/>
          </w:tcPr>
          <w:p w14:paraId="3071CE6B" w14:textId="2978C4B4"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Cannot be empty (required) </w:t>
            </w:r>
            <w:r w:rsidRPr="009C15BC">
              <w:rPr>
                <w:rFonts w:ascii="Times  New Roman" w:hAnsi="Times  New Roman"/>
                <w:sz w:val="26"/>
                <w:szCs w:val="26"/>
              </w:rPr>
              <w:br/>
              <w:t xml:space="preserve">- Minimum 3 characters, maximum 50 characters </w:t>
            </w:r>
            <w:r w:rsidRPr="009C15BC">
              <w:rPr>
                <w:rFonts w:ascii="Times  New Roman" w:hAnsi="Times  New Roman"/>
                <w:sz w:val="26"/>
                <w:szCs w:val="26"/>
              </w:rPr>
              <w:br/>
              <w:t xml:space="preserve">- Trim leading and trailing spaces </w:t>
            </w:r>
            <w:r w:rsidRPr="009C15BC">
              <w:rPr>
                <w:rFonts w:ascii="Times  New Roman" w:hAnsi="Times  New Roman"/>
                <w:sz w:val="26"/>
                <w:szCs w:val="26"/>
              </w:rPr>
              <w:br/>
              <w:t>- If searching by ID, no special characters allowed</w:t>
            </w:r>
          </w:p>
        </w:tc>
      </w:tr>
      <w:tr w:rsidR="009D0150" w:rsidRPr="009C15BC" w14:paraId="3F6DBA09" w14:textId="77777777" w:rsidTr="009D0150">
        <w:tc>
          <w:tcPr>
            <w:tcW w:w="780" w:type="dxa"/>
          </w:tcPr>
          <w:p w14:paraId="0880C697" w14:textId="191F042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645" w:type="dxa"/>
          </w:tcPr>
          <w:p w14:paraId="4F4F4F85" w14:textId="55EF59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search_type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3D69F70" w14:textId="77777777" w:rsidTr="00EC35C4">
              <w:trPr>
                <w:tblCellSpacing w:w="15" w:type="dxa"/>
              </w:trPr>
              <w:tc>
                <w:tcPr>
                  <w:tcW w:w="0" w:type="auto"/>
                  <w:vAlign w:val="center"/>
                  <w:hideMark/>
                </w:tcPr>
                <w:p w14:paraId="5A45D3AE"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1BAF74B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50EE6AC" w14:textId="77777777" w:rsidTr="00EC35C4">
              <w:trPr>
                <w:tblCellSpacing w:w="15" w:type="dxa"/>
              </w:trPr>
              <w:tc>
                <w:tcPr>
                  <w:tcW w:w="0" w:type="auto"/>
                  <w:vAlign w:val="center"/>
                  <w:hideMark/>
                </w:tcPr>
                <w:p w14:paraId="351E4376" w14:textId="77777777" w:rsidR="009D0150" w:rsidRPr="009C15BC" w:rsidRDefault="009D0150" w:rsidP="009D0150">
                  <w:pPr>
                    <w:rPr>
                      <w:rFonts w:ascii="Times  New Roman" w:hAnsi="Times  New Roman"/>
                      <w:sz w:val="26"/>
                      <w:szCs w:val="26"/>
                      <w:lang w:val="en-US"/>
                    </w:rPr>
                  </w:pPr>
                </w:p>
              </w:tc>
            </w:tr>
          </w:tbl>
          <w:p w14:paraId="30AA71CA" w14:textId="77777777" w:rsidR="009D0150" w:rsidRPr="009C15BC" w:rsidRDefault="009D0150" w:rsidP="009D0150">
            <w:pPr>
              <w:jc w:val="center"/>
              <w:rPr>
                <w:rFonts w:ascii="Times  New Roman" w:hAnsi="Times  New Roman"/>
                <w:sz w:val="26"/>
                <w:szCs w:val="26"/>
                <w:lang w:val="en-US"/>
              </w:rPr>
            </w:pPr>
          </w:p>
        </w:tc>
        <w:tc>
          <w:tcPr>
            <w:tcW w:w="1890" w:type="dxa"/>
          </w:tcPr>
          <w:p w14:paraId="15DC2F5F" w14:textId="07B4486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595" w:type="dxa"/>
          </w:tcPr>
          <w:p w14:paraId="3B1212F3" w14:textId="2A4A4AD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select a valid value (cannot be empty)</w:t>
            </w:r>
          </w:p>
        </w:tc>
      </w:tr>
      <w:tr w:rsidR="009D0150" w:rsidRPr="009C15BC" w14:paraId="4D2C118C" w14:textId="77777777" w:rsidTr="009D0150">
        <w:tc>
          <w:tcPr>
            <w:tcW w:w="780" w:type="dxa"/>
          </w:tcPr>
          <w:p w14:paraId="251912AF" w14:textId="7F2524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645" w:type="dxa"/>
          </w:tcPr>
          <w:p w14:paraId="4DEE885C" w14:textId="4F0901C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btn_search</w:t>
            </w:r>
          </w:p>
        </w:tc>
        <w:tc>
          <w:tcPr>
            <w:tcW w:w="1440" w:type="dxa"/>
          </w:tcPr>
          <w:p w14:paraId="52F20185" w14:textId="279649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Button</w:t>
            </w:r>
          </w:p>
        </w:tc>
        <w:tc>
          <w:tcPr>
            <w:tcW w:w="1890" w:type="dxa"/>
          </w:tcPr>
          <w:p w14:paraId="29312BD3" w14:textId="4B9CBF4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Event</w:t>
            </w:r>
          </w:p>
        </w:tc>
        <w:tc>
          <w:tcPr>
            <w:tcW w:w="3595" w:type="dxa"/>
          </w:tcPr>
          <w:p w14:paraId="5E6B15B1" w14:textId="5763341A"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Only enabled when search_text is valid</w:t>
            </w:r>
          </w:p>
        </w:tc>
      </w:tr>
      <w:tr w:rsidR="009D0150" w:rsidRPr="009C15BC" w14:paraId="0E8283F3" w14:textId="77777777" w:rsidTr="009D0150">
        <w:tc>
          <w:tcPr>
            <w:tcW w:w="780" w:type="dxa"/>
          </w:tcPr>
          <w:p w14:paraId="13D2A875" w14:textId="77777777" w:rsidR="009D0150" w:rsidRPr="009C15BC" w:rsidRDefault="009D0150" w:rsidP="009D0150">
            <w:pPr>
              <w:jc w:val="center"/>
              <w:rPr>
                <w:rFonts w:ascii="Times  New Roman" w:hAnsi="Times  New Roman"/>
                <w:sz w:val="26"/>
                <w:szCs w:val="26"/>
              </w:rPr>
            </w:pPr>
          </w:p>
          <w:p w14:paraId="56E19662" w14:textId="1395504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645" w:type="dxa"/>
          </w:tcPr>
          <w:p w14:paraId="27530DBD" w14:textId="623530A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result_list</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3DF808C2" w14:textId="77777777" w:rsidTr="00EC35C4">
              <w:trPr>
                <w:tblCellSpacing w:w="15" w:type="dxa"/>
              </w:trPr>
              <w:tc>
                <w:tcPr>
                  <w:tcW w:w="0" w:type="auto"/>
                  <w:vAlign w:val="center"/>
                  <w:hideMark/>
                </w:tcPr>
                <w:p w14:paraId="2D981205"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Table / Grid</w:t>
                  </w:r>
                </w:p>
              </w:tc>
            </w:tr>
          </w:tbl>
          <w:p w14:paraId="6F74C421"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B54B53E" w14:textId="77777777" w:rsidTr="00EC35C4">
              <w:trPr>
                <w:tblCellSpacing w:w="15" w:type="dxa"/>
              </w:trPr>
              <w:tc>
                <w:tcPr>
                  <w:tcW w:w="0" w:type="auto"/>
                  <w:vAlign w:val="center"/>
                  <w:hideMark/>
                </w:tcPr>
                <w:p w14:paraId="6D951508" w14:textId="77777777" w:rsidR="009D0150" w:rsidRPr="009C15BC" w:rsidRDefault="009D0150" w:rsidP="009D0150">
                  <w:pPr>
                    <w:rPr>
                      <w:rFonts w:ascii="Times  New Roman" w:hAnsi="Times  New Roman"/>
                      <w:sz w:val="26"/>
                      <w:szCs w:val="26"/>
                      <w:lang w:val="en-US"/>
                    </w:rPr>
                  </w:pPr>
                </w:p>
              </w:tc>
            </w:tr>
          </w:tbl>
          <w:p w14:paraId="3842C0DC" w14:textId="77777777" w:rsidR="009D0150" w:rsidRPr="009C15BC" w:rsidRDefault="009D0150" w:rsidP="009D0150">
            <w:pPr>
              <w:jc w:val="center"/>
              <w:rPr>
                <w:rFonts w:ascii="Times  New Roman" w:hAnsi="Times  New Roman"/>
                <w:sz w:val="26"/>
                <w:szCs w:val="26"/>
                <w:lang w:val="en-US"/>
              </w:rPr>
            </w:pP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9D0150" w:rsidRPr="009C15BC" w14:paraId="2F9C37C7" w14:textId="77777777" w:rsidTr="00EC35C4">
              <w:trPr>
                <w:tblCellSpacing w:w="15" w:type="dxa"/>
              </w:trPr>
              <w:tc>
                <w:tcPr>
                  <w:tcW w:w="0" w:type="auto"/>
                  <w:vAlign w:val="center"/>
                  <w:hideMark/>
                </w:tcPr>
                <w:p w14:paraId="4BB9BD33"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Array&lt;Object&gt;</w:t>
                  </w:r>
                </w:p>
              </w:tc>
            </w:tr>
          </w:tbl>
          <w:p w14:paraId="17149680"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6FBE0CD7" w14:textId="77777777" w:rsidTr="00EC35C4">
              <w:trPr>
                <w:tblCellSpacing w:w="15" w:type="dxa"/>
              </w:trPr>
              <w:tc>
                <w:tcPr>
                  <w:tcW w:w="0" w:type="auto"/>
                  <w:vAlign w:val="center"/>
                  <w:hideMark/>
                </w:tcPr>
                <w:p w14:paraId="0BDE71BD" w14:textId="77777777" w:rsidR="009D0150" w:rsidRPr="009C15BC" w:rsidRDefault="009D0150" w:rsidP="009D0150">
                  <w:pPr>
                    <w:rPr>
                      <w:rFonts w:ascii="Times  New Roman" w:hAnsi="Times  New Roman"/>
                      <w:sz w:val="26"/>
                      <w:szCs w:val="26"/>
                      <w:lang w:val="en-US"/>
                    </w:rPr>
                  </w:pPr>
                </w:p>
              </w:tc>
            </w:tr>
          </w:tbl>
          <w:p w14:paraId="73ED9069" w14:textId="77777777" w:rsidR="009D0150" w:rsidRPr="009C15BC" w:rsidRDefault="009D0150" w:rsidP="009D0150">
            <w:pPr>
              <w:jc w:val="center"/>
              <w:rPr>
                <w:rFonts w:ascii="Times  New Roman" w:hAnsi="Times  New Roman"/>
                <w:sz w:val="26"/>
                <w:szCs w:val="26"/>
                <w:lang w:val="en-US"/>
              </w:rPr>
            </w:pPr>
          </w:p>
        </w:tc>
        <w:tc>
          <w:tcPr>
            <w:tcW w:w="3595" w:type="dxa"/>
          </w:tcPr>
          <w:p w14:paraId="7BC9F9D6" w14:textId="68FF823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Displays a maximum of 100 results per page</w:t>
            </w:r>
          </w:p>
        </w:tc>
      </w:tr>
      <w:tr w:rsidR="009D0150" w:rsidRPr="009C15BC" w14:paraId="25E71452" w14:textId="77777777" w:rsidTr="009D0150">
        <w:tc>
          <w:tcPr>
            <w:tcW w:w="780" w:type="dxa"/>
          </w:tcPr>
          <w:p w14:paraId="4897548D" w14:textId="2D035D4A"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5</w:t>
            </w:r>
          </w:p>
        </w:tc>
        <w:tc>
          <w:tcPr>
            <w:tcW w:w="1645" w:type="dxa"/>
          </w:tcPr>
          <w:p w14:paraId="70936EBA" w14:textId="751EAF0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selected_item</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0EC3CDD7" w14:textId="77777777" w:rsidTr="00EC35C4">
              <w:trPr>
                <w:tblCellSpacing w:w="15" w:type="dxa"/>
              </w:trPr>
              <w:tc>
                <w:tcPr>
                  <w:tcW w:w="0" w:type="auto"/>
                  <w:vAlign w:val="center"/>
                  <w:hideMark/>
                </w:tcPr>
                <w:p w14:paraId="352CB260"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8BC7718"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21CB1DC" w14:textId="77777777" w:rsidTr="00EC35C4">
              <w:trPr>
                <w:tblCellSpacing w:w="15" w:type="dxa"/>
              </w:trPr>
              <w:tc>
                <w:tcPr>
                  <w:tcW w:w="0" w:type="auto"/>
                  <w:vAlign w:val="center"/>
                  <w:hideMark/>
                </w:tcPr>
                <w:p w14:paraId="413179DC" w14:textId="77777777" w:rsidR="009D0150" w:rsidRPr="009C15BC" w:rsidRDefault="009D0150" w:rsidP="009D0150">
                  <w:pPr>
                    <w:rPr>
                      <w:rFonts w:ascii="Times  New Roman" w:hAnsi="Times  New Roman"/>
                      <w:sz w:val="26"/>
                      <w:szCs w:val="26"/>
                      <w:lang w:val="en-US"/>
                    </w:rPr>
                  </w:pPr>
                </w:p>
              </w:tc>
            </w:tr>
          </w:tbl>
          <w:p w14:paraId="630BB6AD" w14:textId="77777777" w:rsidR="009D0150" w:rsidRPr="009C15BC" w:rsidRDefault="009D0150" w:rsidP="009D0150">
            <w:pPr>
              <w:rPr>
                <w:rFonts w:ascii="Times  New Roman" w:hAnsi="Times  New Roman"/>
                <w:sz w:val="26"/>
                <w:szCs w:val="26"/>
                <w:lang w:val="en-US"/>
              </w:rPr>
            </w:pPr>
          </w:p>
        </w:tc>
        <w:tc>
          <w:tcPr>
            <w:tcW w:w="1890" w:type="dxa"/>
          </w:tcPr>
          <w:p w14:paraId="536BF445" w14:textId="41DFFC98"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rPr>
              <w:t>Object</w:t>
            </w:r>
          </w:p>
        </w:tc>
        <w:tc>
          <w:tcPr>
            <w:tcW w:w="3595" w:type="dxa"/>
          </w:tcPr>
          <w:p w14:paraId="6F86EAB5" w14:textId="48EA2B7C"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Stores the selected item information</w:t>
            </w:r>
          </w:p>
        </w:tc>
      </w:tr>
    </w:tbl>
    <w:p w14:paraId="6D2F95FC" w14:textId="77777777" w:rsidR="009D0150" w:rsidRPr="009C15BC" w:rsidRDefault="009D0150" w:rsidP="009D0150">
      <w:pPr>
        <w:rPr>
          <w:rFonts w:ascii="Times  New Roman" w:hAnsi="Times  New Roman"/>
          <w:sz w:val="26"/>
          <w:szCs w:val="26"/>
          <w:lang w:val="en-US"/>
        </w:rPr>
      </w:pPr>
    </w:p>
    <w:p w14:paraId="136BD8C3" w14:textId="77777777" w:rsidR="000A49E3" w:rsidRPr="009C15BC" w:rsidRDefault="000A49E3" w:rsidP="009D0150">
      <w:pPr>
        <w:rPr>
          <w:rFonts w:ascii="Times  New Roman" w:hAnsi="Times  New Roman"/>
          <w:sz w:val="26"/>
          <w:szCs w:val="26"/>
          <w:lang w:val="en-US"/>
        </w:rPr>
      </w:pPr>
    </w:p>
    <w:p w14:paraId="3235C9AA" w14:textId="5ACEA52D" w:rsidR="000A49E3" w:rsidRPr="009C15BC" w:rsidRDefault="000A49E3" w:rsidP="000A49E3">
      <w:pPr>
        <w:pStyle w:val="Heading2"/>
        <w:numPr>
          <w:ilvl w:val="0"/>
          <w:numId w:val="0"/>
        </w:numPr>
        <w:rPr>
          <w:rFonts w:ascii="Times  New Roman" w:hAnsi="Times  New Roman"/>
          <w:b w:val="0"/>
          <w:sz w:val="26"/>
          <w:szCs w:val="26"/>
        </w:rPr>
      </w:pPr>
      <w:bookmarkStart w:id="35" w:name="_Toc193446782"/>
      <w:r w:rsidRPr="009C15BC">
        <w:rPr>
          <w:rFonts w:ascii="Times  New Roman" w:hAnsi="Times  New Roman"/>
          <w:b w:val="0"/>
          <w:sz w:val="26"/>
          <w:szCs w:val="26"/>
          <w:lang w:val="en-US"/>
        </w:rPr>
        <w:t>7. Đăng nhập, Đăng ký</w:t>
      </w:r>
      <w:r w:rsidRPr="009C15BC">
        <w:rPr>
          <w:rFonts w:ascii="Times  New Roman" w:hAnsi="Times  New Roman"/>
          <w:b w:val="0"/>
          <w:sz w:val="26"/>
          <w:szCs w:val="26"/>
        </w:rPr>
        <w:t xml:space="preserve"> (Huy)</w:t>
      </w:r>
      <w:bookmarkEnd w:id="35"/>
    </w:p>
    <w:p w14:paraId="54864F14" w14:textId="2C0DDA26" w:rsidR="000A49E3" w:rsidRPr="009C15BC" w:rsidRDefault="000A49E3" w:rsidP="000A49E3">
      <w:pPr>
        <w:pStyle w:val="Heading3"/>
        <w:numPr>
          <w:ilvl w:val="0"/>
          <w:numId w:val="0"/>
        </w:numPr>
        <w:rPr>
          <w:rFonts w:ascii="Times  New Roman" w:hAnsi="Times  New Roman"/>
          <w:i w:val="0"/>
          <w:sz w:val="26"/>
          <w:szCs w:val="26"/>
        </w:rPr>
      </w:pPr>
      <w:bookmarkStart w:id="36" w:name="_Toc193446783"/>
      <w:r w:rsidRPr="009C15BC">
        <w:rPr>
          <w:rFonts w:ascii="Times  New Roman" w:hAnsi="Times  New Roman"/>
          <w:i w:val="0"/>
          <w:sz w:val="26"/>
          <w:szCs w:val="26"/>
        </w:rPr>
        <w:t>7.1 Màn hình đăng nhập, đăng ký:</w:t>
      </w:r>
      <w:bookmarkEnd w:id="36"/>
    </w:p>
    <w:p w14:paraId="3F94A7AE" w14:textId="77777777" w:rsidR="000A49E3" w:rsidRPr="009C15BC" w:rsidRDefault="000A49E3" w:rsidP="000A49E3">
      <w:pPr>
        <w:rPr>
          <w:rFonts w:ascii="Times  New Roman" w:hAnsi="Times  New Roman"/>
          <w:sz w:val="26"/>
          <w:szCs w:val="26"/>
        </w:rPr>
      </w:pPr>
    </w:p>
    <w:p w14:paraId="44F189E3" w14:textId="77777777" w:rsidR="000A49E3" w:rsidRPr="009C15BC" w:rsidRDefault="000A49E3" w:rsidP="000A49E3">
      <w:pPr>
        <w:rPr>
          <w:rFonts w:ascii="Times  New Roman" w:hAnsi="Times  New Roman"/>
          <w:sz w:val="26"/>
          <w:szCs w:val="26"/>
          <w:lang w:val="en-US"/>
        </w:rPr>
      </w:pPr>
      <w:r w:rsidRPr="009C15BC">
        <w:rPr>
          <w:rFonts w:ascii="Times  New Roman" w:hAnsi="Times  New Roman"/>
          <w:noProof/>
          <w:sz w:val="26"/>
          <w:szCs w:val="26"/>
          <w:lang w:val="en-US"/>
        </w:rPr>
        <w:drawing>
          <wp:inline distT="0" distB="0" distL="0" distR="0" wp14:anchorId="1095469F" wp14:editId="49C2F3BD">
            <wp:extent cx="2558971"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213" cy="2336502"/>
                    </a:xfrm>
                    <a:prstGeom prst="rect">
                      <a:avLst/>
                    </a:prstGeom>
                  </pic:spPr>
                </pic:pic>
              </a:graphicData>
            </a:graphic>
          </wp:inline>
        </w:drawing>
      </w:r>
      <w:r w:rsidRPr="009C15BC">
        <w:rPr>
          <w:rFonts w:ascii="Times  New Roman" w:hAnsi="Times  New Roman"/>
          <w:noProof/>
          <w:sz w:val="26"/>
          <w:szCs w:val="26"/>
          <w:lang w:val="en-US"/>
        </w:rPr>
        <w:drawing>
          <wp:inline distT="0" distB="0" distL="0" distR="0" wp14:anchorId="570D796B" wp14:editId="3AF7DCF5">
            <wp:extent cx="2181225" cy="22973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2014" cy="2319208"/>
                    </a:xfrm>
                    <a:prstGeom prst="rect">
                      <a:avLst/>
                    </a:prstGeom>
                  </pic:spPr>
                </pic:pic>
              </a:graphicData>
            </a:graphic>
          </wp:inline>
        </w:drawing>
      </w:r>
    </w:p>
    <w:p w14:paraId="0143B4D7" w14:textId="77777777" w:rsidR="000A49E3" w:rsidRPr="009C15BC" w:rsidRDefault="000A49E3" w:rsidP="000A49E3">
      <w:pPr>
        <w:rPr>
          <w:rFonts w:ascii="Times  New Roman" w:hAnsi="Times  New Roman"/>
          <w:sz w:val="26"/>
          <w:szCs w:val="26"/>
          <w:lang w:val="en-US"/>
        </w:rPr>
      </w:pPr>
    </w:p>
    <w:p w14:paraId="1D7D5ABF" w14:textId="77777777" w:rsidR="000A49E3" w:rsidRPr="009C15BC" w:rsidRDefault="000A49E3" w:rsidP="000A49E3">
      <w:pPr>
        <w:rPr>
          <w:rFonts w:ascii="Times  New Roman" w:hAnsi="Times  New Roman"/>
          <w:sz w:val="26"/>
          <w:szCs w:val="26"/>
          <w:lang w:val="en-US"/>
        </w:rPr>
      </w:pPr>
    </w:p>
    <w:p w14:paraId="6D0F2588" w14:textId="0EF4B619" w:rsidR="000A49E3" w:rsidRPr="009C15BC" w:rsidRDefault="000A49E3" w:rsidP="000A49E3">
      <w:pPr>
        <w:pStyle w:val="Heading3"/>
        <w:numPr>
          <w:ilvl w:val="0"/>
          <w:numId w:val="0"/>
        </w:numPr>
        <w:rPr>
          <w:rFonts w:ascii="Times  New Roman" w:hAnsi="Times  New Roman"/>
          <w:i w:val="0"/>
          <w:sz w:val="26"/>
          <w:szCs w:val="26"/>
          <w:lang w:val="en-US"/>
        </w:rPr>
      </w:pPr>
      <w:bookmarkStart w:id="37" w:name="_Toc193446784"/>
      <w:r w:rsidRPr="009C15BC">
        <w:rPr>
          <w:rFonts w:ascii="Times  New Roman" w:hAnsi="Times  New Roman"/>
          <w:i w:val="0"/>
          <w:sz w:val="26"/>
          <w:szCs w:val="26"/>
          <w:lang w:val="en-US"/>
        </w:rPr>
        <w:t>7.2 Mô tả các luồng hoạt động:</w:t>
      </w:r>
      <w:bookmarkEnd w:id="37"/>
    </w:p>
    <w:tbl>
      <w:tblPr>
        <w:tblStyle w:val="TableGrid"/>
        <w:tblW w:w="0" w:type="auto"/>
        <w:tblLook w:val="04A0" w:firstRow="1" w:lastRow="0" w:firstColumn="1" w:lastColumn="0" w:noHBand="0" w:noVBand="1"/>
      </w:tblPr>
      <w:tblGrid>
        <w:gridCol w:w="3116"/>
        <w:gridCol w:w="3117"/>
        <w:gridCol w:w="3117"/>
      </w:tblGrid>
      <w:tr w:rsidR="000A49E3" w:rsidRPr="009C15BC" w14:paraId="32032AF3" w14:textId="77777777" w:rsidTr="00EC35C4">
        <w:tc>
          <w:tcPr>
            <w:tcW w:w="3116" w:type="dxa"/>
          </w:tcPr>
          <w:p w14:paraId="791FB71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Scenario</w:t>
            </w:r>
          </w:p>
        </w:tc>
        <w:tc>
          <w:tcPr>
            <w:tcW w:w="3117" w:type="dxa"/>
          </w:tcPr>
          <w:p w14:paraId="50BF1B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User Actions (Admin)</w:t>
            </w:r>
          </w:p>
        </w:tc>
        <w:tc>
          <w:tcPr>
            <w:tcW w:w="3117" w:type="dxa"/>
          </w:tcPr>
          <w:p w14:paraId="4E9E828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System Actions</w:t>
            </w:r>
          </w:p>
        </w:tc>
      </w:tr>
      <w:tr w:rsidR="000A49E3" w:rsidRPr="009C15BC" w14:paraId="783E8C72" w14:textId="77777777" w:rsidTr="00EC35C4">
        <w:tc>
          <w:tcPr>
            <w:tcW w:w="3116" w:type="dxa"/>
            <w:vMerge w:val="restart"/>
          </w:tcPr>
          <w:p w14:paraId="3E9369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 Successful Login Flow</w:t>
            </w:r>
          </w:p>
          <w:p w14:paraId="38542F33" w14:textId="77777777" w:rsidR="000A49E3" w:rsidRPr="009C15BC" w:rsidRDefault="000A49E3" w:rsidP="00EC35C4">
            <w:pPr>
              <w:rPr>
                <w:rFonts w:ascii="Times  New Roman" w:hAnsi="Times  New Roman"/>
                <w:sz w:val="26"/>
                <w:szCs w:val="26"/>
                <w:lang w:val="en-US"/>
              </w:rPr>
            </w:pPr>
          </w:p>
        </w:tc>
        <w:tc>
          <w:tcPr>
            <w:tcW w:w="3117" w:type="dxa"/>
          </w:tcPr>
          <w:p w14:paraId="10A379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1.1 Enter email/username.</w:t>
            </w:r>
          </w:p>
        </w:tc>
        <w:tc>
          <w:tcPr>
            <w:tcW w:w="3117" w:type="dxa"/>
          </w:tcPr>
          <w:p w14:paraId="6A7A7DF2"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1.2 Display input fields.</w:t>
            </w:r>
          </w:p>
        </w:tc>
      </w:tr>
      <w:tr w:rsidR="000A49E3" w:rsidRPr="009C15BC" w14:paraId="1884BD3E" w14:textId="77777777" w:rsidTr="00EC35C4">
        <w:tc>
          <w:tcPr>
            <w:tcW w:w="3116" w:type="dxa"/>
            <w:vMerge/>
          </w:tcPr>
          <w:p w14:paraId="129EE1F6" w14:textId="77777777" w:rsidR="000A49E3" w:rsidRPr="009C15BC" w:rsidRDefault="000A49E3" w:rsidP="00EC35C4">
            <w:pPr>
              <w:rPr>
                <w:rFonts w:ascii="Times  New Roman" w:hAnsi="Times  New Roman"/>
                <w:sz w:val="26"/>
                <w:szCs w:val="26"/>
                <w:lang w:val="en-US"/>
              </w:rPr>
            </w:pPr>
          </w:p>
        </w:tc>
        <w:tc>
          <w:tcPr>
            <w:tcW w:w="3117" w:type="dxa"/>
          </w:tcPr>
          <w:p w14:paraId="744F473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1.3 Enter password.</w:t>
            </w:r>
          </w:p>
        </w:tc>
        <w:tc>
          <w:tcPr>
            <w:tcW w:w="3117" w:type="dxa"/>
          </w:tcPr>
          <w:p w14:paraId="206D348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1.4 Validate entered information.</w:t>
            </w:r>
          </w:p>
        </w:tc>
      </w:tr>
      <w:tr w:rsidR="000A49E3" w:rsidRPr="009C15BC" w14:paraId="4628C37C" w14:textId="77777777" w:rsidTr="00EC35C4">
        <w:tc>
          <w:tcPr>
            <w:tcW w:w="3116" w:type="dxa"/>
            <w:vMerge/>
          </w:tcPr>
          <w:p w14:paraId="375CAEB8" w14:textId="77777777" w:rsidR="000A49E3" w:rsidRPr="009C15BC" w:rsidRDefault="000A49E3" w:rsidP="00EC35C4">
            <w:pPr>
              <w:rPr>
                <w:rFonts w:ascii="Times  New Roman" w:hAnsi="Times  New Roman"/>
                <w:sz w:val="26"/>
                <w:szCs w:val="26"/>
                <w:lang w:val="en-US"/>
              </w:rPr>
            </w:pPr>
          </w:p>
        </w:tc>
        <w:tc>
          <w:tcPr>
            <w:tcW w:w="3117" w:type="dxa"/>
          </w:tcPr>
          <w:p w14:paraId="79A78F5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1.5 Click 'Login' button.</w:t>
            </w:r>
          </w:p>
        </w:tc>
        <w:tc>
          <w:tcPr>
            <w:tcW w:w="3117" w:type="dxa"/>
          </w:tcPr>
          <w:p w14:paraId="2C33469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1.6 If the information is valid, redirect to the main page.</w:t>
            </w:r>
          </w:p>
        </w:tc>
      </w:tr>
      <w:tr w:rsidR="000A49E3" w:rsidRPr="009C15BC" w14:paraId="2F61737D" w14:textId="77777777" w:rsidTr="00EC35C4">
        <w:tc>
          <w:tcPr>
            <w:tcW w:w="3116" w:type="dxa"/>
            <w:vMerge/>
          </w:tcPr>
          <w:p w14:paraId="24E04CB5" w14:textId="77777777" w:rsidR="000A49E3" w:rsidRPr="009C15BC" w:rsidRDefault="000A49E3" w:rsidP="00EC35C4">
            <w:pPr>
              <w:rPr>
                <w:rFonts w:ascii="Times  New Roman" w:hAnsi="Times  New Roman"/>
                <w:sz w:val="26"/>
                <w:szCs w:val="26"/>
                <w:lang w:val="en-US"/>
              </w:rPr>
            </w:pPr>
          </w:p>
        </w:tc>
        <w:tc>
          <w:tcPr>
            <w:tcW w:w="3117" w:type="dxa"/>
          </w:tcPr>
          <w:p w14:paraId="4BEB7B5E" w14:textId="77777777" w:rsidR="000A49E3" w:rsidRPr="009C15BC" w:rsidRDefault="000A49E3" w:rsidP="00EC35C4">
            <w:pPr>
              <w:rPr>
                <w:rFonts w:ascii="Times  New Roman" w:hAnsi="Times  New Roman"/>
                <w:sz w:val="26"/>
                <w:szCs w:val="26"/>
                <w:lang w:val="en-US"/>
              </w:rPr>
            </w:pPr>
          </w:p>
        </w:tc>
        <w:tc>
          <w:tcPr>
            <w:tcW w:w="3117" w:type="dxa"/>
          </w:tcPr>
          <w:p w14:paraId="23E8A72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1.7 If the information is invalid, display an error message.</w:t>
            </w:r>
          </w:p>
        </w:tc>
      </w:tr>
      <w:tr w:rsidR="000A49E3" w:rsidRPr="009C15BC" w14:paraId="4BFEEFDD" w14:textId="77777777" w:rsidTr="00EC35C4">
        <w:tc>
          <w:tcPr>
            <w:tcW w:w="3116" w:type="dxa"/>
            <w:vMerge w:val="restart"/>
          </w:tcPr>
          <w:p w14:paraId="4898409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 Exception Login Flow</w:t>
            </w:r>
          </w:p>
          <w:p w14:paraId="13F324A5" w14:textId="77777777" w:rsidR="000A49E3" w:rsidRPr="009C15BC" w:rsidRDefault="000A49E3" w:rsidP="00EC35C4">
            <w:pPr>
              <w:rPr>
                <w:rFonts w:ascii="Times  New Roman" w:hAnsi="Times  New Roman"/>
                <w:sz w:val="26"/>
                <w:szCs w:val="26"/>
                <w:lang w:val="en-US"/>
              </w:rPr>
            </w:pPr>
          </w:p>
        </w:tc>
        <w:tc>
          <w:tcPr>
            <w:tcW w:w="3117" w:type="dxa"/>
          </w:tcPr>
          <w:p w14:paraId="71D1997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2.1 Enter incomplete information.</w:t>
            </w:r>
          </w:p>
        </w:tc>
        <w:tc>
          <w:tcPr>
            <w:tcW w:w="3117" w:type="dxa"/>
          </w:tcPr>
          <w:p w14:paraId="10F96E0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2.2 Display an error message for the missing field(s).</w:t>
            </w:r>
          </w:p>
        </w:tc>
      </w:tr>
      <w:tr w:rsidR="000A49E3" w:rsidRPr="009C15BC" w14:paraId="5EAC64A5" w14:textId="77777777" w:rsidTr="00EC35C4">
        <w:tc>
          <w:tcPr>
            <w:tcW w:w="3116" w:type="dxa"/>
            <w:vMerge/>
          </w:tcPr>
          <w:p w14:paraId="0E44CBA7" w14:textId="77777777" w:rsidR="000A49E3" w:rsidRPr="009C15BC" w:rsidRDefault="000A49E3" w:rsidP="00EC35C4">
            <w:pPr>
              <w:rPr>
                <w:rFonts w:ascii="Times  New Roman" w:hAnsi="Times  New Roman"/>
                <w:sz w:val="26"/>
                <w:szCs w:val="26"/>
                <w:lang w:val="en-US"/>
              </w:rPr>
            </w:pPr>
          </w:p>
        </w:tc>
        <w:tc>
          <w:tcPr>
            <w:tcW w:w="3117" w:type="dxa"/>
          </w:tcPr>
          <w:p w14:paraId="00457B6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2.3 Enter an incorrect password.</w:t>
            </w:r>
          </w:p>
        </w:tc>
        <w:tc>
          <w:tcPr>
            <w:tcW w:w="3117" w:type="dxa"/>
          </w:tcPr>
          <w:p w14:paraId="049B8E3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2.4 Display an error message about incorrect login details.</w:t>
            </w:r>
          </w:p>
        </w:tc>
      </w:tr>
      <w:tr w:rsidR="000A49E3" w:rsidRPr="009C15BC" w14:paraId="6E8E17B6" w14:textId="77777777" w:rsidTr="00EC35C4">
        <w:tc>
          <w:tcPr>
            <w:tcW w:w="3116" w:type="dxa"/>
            <w:vMerge/>
          </w:tcPr>
          <w:p w14:paraId="169DF5C8" w14:textId="77777777" w:rsidR="000A49E3" w:rsidRPr="009C15BC" w:rsidRDefault="000A49E3" w:rsidP="00EC35C4">
            <w:pPr>
              <w:rPr>
                <w:rFonts w:ascii="Times  New Roman" w:hAnsi="Times  New Roman"/>
                <w:sz w:val="26"/>
                <w:szCs w:val="26"/>
                <w:lang w:val="en-US"/>
              </w:rPr>
            </w:pPr>
          </w:p>
        </w:tc>
        <w:tc>
          <w:tcPr>
            <w:tcW w:w="3117" w:type="dxa"/>
          </w:tcPr>
          <w:p w14:paraId="44EAB334"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2.5 Click 'Forgot Password' link.</w:t>
            </w:r>
          </w:p>
        </w:tc>
        <w:tc>
          <w:tcPr>
            <w:tcW w:w="3117" w:type="dxa"/>
          </w:tcPr>
          <w:p w14:paraId="7AE9988B"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2.6 Redirect to the password recovery screen.</w:t>
            </w:r>
          </w:p>
        </w:tc>
      </w:tr>
      <w:tr w:rsidR="000A49E3" w:rsidRPr="009C15BC" w14:paraId="04836761" w14:textId="77777777" w:rsidTr="00EC35C4">
        <w:tc>
          <w:tcPr>
            <w:tcW w:w="3116" w:type="dxa"/>
            <w:vMerge/>
          </w:tcPr>
          <w:p w14:paraId="5C308DD6" w14:textId="77777777" w:rsidR="000A49E3" w:rsidRPr="009C15BC" w:rsidRDefault="000A49E3" w:rsidP="00EC35C4">
            <w:pPr>
              <w:rPr>
                <w:rFonts w:ascii="Times  New Roman" w:hAnsi="Times  New Roman"/>
                <w:sz w:val="26"/>
                <w:szCs w:val="26"/>
                <w:lang w:val="en-US"/>
              </w:rPr>
            </w:pPr>
          </w:p>
        </w:tc>
        <w:tc>
          <w:tcPr>
            <w:tcW w:w="3117" w:type="dxa"/>
          </w:tcPr>
          <w:p w14:paraId="4DBE3A29"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2.7 Click 'Register' link.</w:t>
            </w:r>
          </w:p>
        </w:tc>
        <w:tc>
          <w:tcPr>
            <w:tcW w:w="3117" w:type="dxa"/>
          </w:tcPr>
          <w:p w14:paraId="15CA1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2.8 Redirect to the new account registration screen.</w:t>
            </w:r>
          </w:p>
        </w:tc>
      </w:tr>
      <w:tr w:rsidR="000A49E3" w:rsidRPr="009C15BC" w14:paraId="00F5B27D" w14:textId="77777777" w:rsidTr="00EC35C4">
        <w:tc>
          <w:tcPr>
            <w:tcW w:w="3116" w:type="dxa"/>
            <w:vMerge w:val="restart"/>
          </w:tcPr>
          <w:p w14:paraId="402194E8"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 Successful Registration Flow</w:t>
            </w:r>
          </w:p>
          <w:p w14:paraId="635A699C" w14:textId="77777777" w:rsidR="000A49E3" w:rsidRPr="009C15BC" w:rsidRDefault="000A49E3" w:rsidP="00EC35C4">
            <w:pPr>
              <w:rPr>
                <w:rFonts w:ascii="Times  New Roman" w:hAnsi="Times  New Roman"/>
                <w:sz w:val="26"/>
                <w:szCs w:val="26"/>
                <w:lang w:val="en-US"/>
              </w:rPr>
            </w:pPr>
          </w:p>
        </w:tc>
        <w:tc>
          <w:tcPr>
            <w:tcW w:w="3117" w:type="dxa"/>
          </w:tcPr>
          <w:p w14:paraId="1E928401"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3.1 Enter email.</w:t>
            </w:r>
          </w:p>
        </w:tc>
        <w:tc>
          <w:tcPr>
            <w:tcW w:w="3117" w:type="dxa"/>
          </w:tcPr>
          <w:p w14:paraId="75DED747"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3.2 Display input fields.</w:t>
            </w:r>
          </w:p>
        </w:tc>
      </w:tr>
      <w:tr w:rsidR="000A49E3" w:rsidRPr="009C15BC" w14:paraId="3EFC0358" w14:textId="77777777" w:rsidTr="00EC35C4">
        <w:tc>
          <w:tcPr>
            <w:tcW w:w="3116" w:type="dxa"/>
            <w:vMerge/>
          </w:tcPr>
          <w:p w14:paraId="6CCD03E7" w14:textId="77777777" w:rsidR="000A49E3" w:rsidRPr="009C15BC" w:rsidRDefault="000A49E3" w:rsidP="00EC35C4">
            <w:pPr>
              <w:rPr>
                <w:rFonts w:ascii="Times  New Roman" w:hAnsi="Times  New Roman"/>
                <w:sz w:val="26"/>
                <w:szCs w:val="26"/>
                <w:lang w:val="en-US"/>
              </w:rPr>
            </w:pPr>
          </w:p>
        </w:tc>
        <w:tc>
          <w:tcPr>
            <w:tcW w:w="3117" w:type="dxa"/>
          </w:tcPr>
          <w:p w14:paraId="101BB25A"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3.3 Enter username.</w:t>
            </w:r>
          </w:p>
        </w:tc>
        <w:tc>
          <w:tcPr>
            <w:tcW w:w="3117" w:type="dxa"/>
          </w:tcPr>
          <w:p w14:paraId="1195E84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3.4 Enter password.</w:t>
            </w:r>
          </w:p>
        </w:tc>
      </w:tr>
      <w:tr w:rsidR="000A49E3" w:rsidRPr="009C15BC" w14:paraId="52506226" w14:textId="77777777" w:rsidTr="00EC35C4">
        <w:tc>
          <w:tcPr>
            <w:tcW w:w="3116" w:type="dxa"/>
            <w:vMerge/>
          </w:tcPr>
          <w:p w14:paraId="651918DD" w14:textId="77777777" w:rsidR="000A49E3" w:rsidRPr="009C15BC" w:rsidRDefault="000A49E3" w:rsidP="00EC35C4">
            <w:pPr>
              <w:rPr>
                <w:rFonts w:ascii="Times  New Roman" w:hAnsi="Times  New Roman"/>
                <w:sz w:val="26"/>
                <w:szCs w:val="26"/>
                <w:lang w:val="en-US"/>
              </w:rPr>
            </w:pPr>
          </w:p>
        </w:tc>
        <w:tc>
          <w:tcPr>
            <w:tcW w:w="3117" w:type="dxa"/>
          </w:tcPr>
          <w:p w14:paraId="0EDBC49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3.4 Enter password again for confirmation.</w:t>
            </w:r>
          </w:p>
        </w:tc>
        <w:tc>
          <w:tcPr>
            <w:tcW w:w="3117" w:type="dxa"/>
          </w:tcPr>
          <w:p w14:paraId="201149FE"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3.7 Validate entered information.</w:t>
            </w:r>
          </w:p>
        </w:tc>
      </w:tr>
      <w:tr w:rsidR="000A49E3" w:rsidRPr="009C15BC" w14:paraId="60222589" w14:textId="77777777" w:rsidTr="00EC35C4">
        <w:tc>
          <w:tcPr>
            <w:tcW w:w="3116" w:type="dxa"/>
            <w:vMerge/>
          </w:tcPr>
          <w:p w14:paraId="70D23394" w14:textId="77777777" w:rsidR="000A49E3" w:rsidRPr="009C15BC" w:rsidRDefault="000A49E3" w:rsidP="00EC35C4">
            <w:pPr>
              <w:rPr>
                <w:rFonts w:ascii="Times  New Roman" w:hAnsi="Times  New Roman"/>
                <w:sz w:val="26"/>
                <w:szCs w:val="26"/>
                <w:lang w:val="en-US"/>
              </w:rPr>
            </w:pPr>
          </w:p>
        </w:tc>
        <w:tc>
          <w:tcPr>
            <w:tcW w:w="3117" w:type="dxa"/>
          </w:tcPr>
          <w:p w14:paraId="4B11A48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3.5 Click 'Register' button.</w:t>
            </w:r>
          </w:p>
        </w:tc>
        <w:tc>
          <w:tcPr>
            <w:tcW w:w="3117" w:type="dxa"/>
          </w:tcPr>
          <w:p w14:paraId="7EE2DC1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3.8 If information is valid, create a new account.</w:t>
            </w:r>
          </w:p>
        </w:tc>
      </w:tr>
      <w:tr w:rsidR="000A49E3" w:rsidRPr="009C15BC" w14:paraId="4447730B" w14:textId="77777777" w:rsidTr="00EC35C4">
        <w:tc>
          <w:tcPr>
            <w:tcW w:w="3116" w:type="dxa"/>
            <w:vMerge/>
          </w:tcPr>
          <w:p w14:paraId="1906E831" w14:textId="77777777" w:rsidR="000A49E3" w:rsidRPr="009C15BC" w:rsidRDefault="000A49E3" w:rsidP="00EC35C4">
            <w:pPr>
              <w:rPr>
                <w:rFonts w:ascii="Times  New Roman" w:hAnsi="Times  New Roman"/>
                <w:sz w:val="26"/>
                <w:szCs w:val="26"/>
                <w:lang w:val="en-US"/>
              </w:rPr>
            </w:pPr>
          </w:p>
        </w:tc>
        <w:tc>
          <w:tcPr>
            <w:tcW w:w="3117" w:type="dxa"/>
          </w:tcPr>
          <w:p w14:paraId="39065719" w14:textId="77777777" w:rsidR="000A49E3" w:rsidRPr="009C15BC" w:rsidRDefault="000A49E3" w:rsidP="00EC35C4">
            <w:pPr>
              <w:rPr>
                <w:rFonts w:ascii="Times  New Roman" w:hAnsi="Times  New Roman"/>
                <w:sz w:val="26"/>
                <w:szCs w:val="26"/>
                <w:lang w:val="en-US"/>
              </w:rPr>
            </w:pPr>
          </w:p>
        </w:tc>
        <w:tc>
          <w:tcPr>
            <w:tcW w:w="3117" w:type="dxa"/>
          </w:tcPr>
          <w:p w14:paraId="434835D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3.9 Display a success message for account registration.</w:t>
            </w:r>
          </w:p>
        </w:tc>
      </w:tr>
      <w:tr w:rsidR="000A49E3" w:rsidRPr="009C15BC" w14:paraId="71C75E4E" w14:textId="77777777" w:rsidTr="00EC35C4">
        <w:tc>
          <w:tcPr>
            <w:tcW w:w="3116" w:type="dxa"/>
            <w:vMerge w:val="restart"/>
          </w:tcPr>
          <w:p w14:paraId="04154E55"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 Exception Registration Flow</w:t>
            </w:r>
          </w:p>
          <w:p w14:paraId="406AC47B" w14:textId="77777777" w:rsidR="000A49E3" w:rsidRPr="009C15BC" w:rsidRDefault="000A49E3" w:rsidP="00EC35C4">
            <w:pPr>
              <w:rPr>
                <w:rFonts w:ascii="Times  New Roman" w:hAnsi="Times  New Roman"/>
                <w:sz w:val="26"/>
                <w:szCs w:val="26"/>
                <w:lang w:val="en-US"/>
              </w:rPr>
            </w:pPr>
          </w:p>
        </w:tc>
        <w:tc>
          <w:tcPr>
            <w:tcW w:w="3117" w:type="dxa"/>
          </w:tcPr>
          <w:p w14:paraId="5B0085F6"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4.1 Enter incomplete information.</w:t>
            </w:r>
          </w:p>
        </w:tc>
        <w:tc>
          <w:tcPr>
            <w:tcW w:w="3117" w:type="dxa"/>
          </w:tcPr>
          <w:p w14:paraId="3E20220F"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4.2 Display an error message for the missing field(s).</w:t>
            </w:r>
          </w:p>
        </w:tc>
      </w:tr>
      <w:tr w:rsidR="000A49E3" w:rsidRPr="009C15BC" w14:paraId="5E6D7893" w14:textId="77777777" w:rsidTr="00EC35C4">
        <w:tc>
          <w:tcPr>
            <w:tcW w:w="3116" w:type="dxa"/>
            <w:vMerge/>
          </w:tcPr>
          <w:p w14:paraId="0879D3C5" w14:textId="77777777" w:rsidR="000A49E3" w:rsidRPr="009C15BC" w:rsidRDefault="000A49E3" w:rsidP="00EC35C4">
            <w:pPr>
              <w:rPr>
                <w:rFonts w:ascii="Times  New Roman" w:hAnsi="Times  New Roman"/>
                <w:sz w:val="26"/>
                <w:szCs w:val="26"/>
                <w:lang w:val="en-US"/>
              </w:rPr>
            </w:pPr>
          </w:p>
        </w:tc>
        <w:tc>
          <w:tcPr>
            <w:tcW w:w="3117" w:type="dxa"/>
          </w:tcPr>
          <w:p w14:paraId="44BDE2BD"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4.3 Enter an already registered email.</w:t>
            </w:r>
          </w:p>
        </w:tc>
        <w:tc>
          <w:tcPr>
            <w:tcW w:w="3117" w:type="dxa"/>
          </w:tcPr>
          <w:p w14:paraId="43B05303" w14:textId="77777777" w:rsidR="000A49E3" w:rsidRPr="009C15BC" w:rsidRDefault="000A49E3" w:rsidP="00EC35C4">
            <w:pPr>
              <w:rPr>
                <w:rFonts w:ascii="Times  New Roman" w:hAnsi="Times  New Roman"/>
                <w:sz w:val="26"/>
                <w:szCs w:val="26"/>
                <w:lang w:val="en-US"/>
              </w:rPr>
            </w:pPr>
            <w:r w:rsidRPr="009C15BC">
              <w:rPr>
                <w:rFonts w:ascii="Times  New Roman" w:hAnsi="Times  New Roman"/>
                <w:color w:val="000000"/>
                <w:sz w:val="26"/>
                <w:szCs w:val="26"/>
              </w:rPr>
              <w:t>4.4 Display an error message indicating the email is already in use.</w:t>
            </w:r>
          </w:p>
        </w:tc>
      </w:tr>
    </w:tbl>
    <w:p w14:paraId="28B77B1E" w14:textId="59B3DB5C" w:rsidR="000A49E3" w:rsidRPr="009C15BC" w:rsidRDefault="000A49E3" w:rsidP="000A49E3">
      <w:pPr>
        <w:pStyle w:val="Heading3"/>
        <w:numPr>
          <w:ilvl w:val="0"/>
          <w:numId w:val="0"/>
        </w:numPr>
        <w:rPr>
          <w:rFonts w:ascii="Times  New Roman" w:hAnsi="Times  New Roman"/>
          <w:i w:val="0"/>
          <w:sz w:val="26"/>
          <w:szCs w:val="26"/>
        </w:rPr>
      </w:pPr>
      <w:bookmarkStart w:id="38" w:name="_Toc193446785"/>
      <w:r w:rsidRPr="009C15BC">
        <w:rPr>
          <w:rFonts w:ascii="Times  New Roman" w:hAnsi="Times  New Roman"/>
          <w:i w:val="0"/>
          <w:sz w:val="26"/>
          <w:szCs w:val="26"/>
          <w:lang w:val="en-US"/>
        </w:rPr>
        <w:t>7</w:t>
      </w:r>
      <w:r w:rsidRPr="009C15BC">
        <w:rPr>
          <w:rFonts w:ascii="Times  New Roman" w:hAnsi="Times  New Roman"/>
          <w:i w:val="0"/>
          <w:sz w:val="26"/>
          <w:szCs w:val="26"/>
        </w:rPr>
        <w:t>.3. Các ràng buộc:</w:t>
      </w:r>
      <w:bookmarkEnd w:id="38"/>
    </w:p>
    <w:p w14:paraId="21FAEDF7"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663"/>
        <w:gridCol w:w="1769"/>
        <w:gridCol w:w="1765"/>
        <w:gridCol w:w="1719"/>
        <w:gridCol w:w="2434"/>
      </w:tblGrid>
      <w:tr w:rsidR="000A49E3" w:rsidRPr="009C15BC" w14:paraId="30F20471" w14:textId="77777777" w:rsidTr="00EC35C4">
        <w:tc>
          <w:tcPr>
            <w:tcW w:w="1724" w:type="dxa"/>
          </w:tcPr>
          <w:p w14:paraId="3287DBD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4" w:type="dxa"/>
          </w:tcPr>
          <w:p w14:paraId="2108DEE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796" w:type="dxa"/>
          </w:tcPr>
          <w:p w14:paraId="6C5B448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763" w:type="dxa"/>
          </w:tcPr>
          <w:p w14:paraId="0461441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2263" w:type="dxa"/>
          </w:tcPr>
          <w:p w14:paraId="227D03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759EA009" w14:textId="77777777" w:rsidTr="00EC35C4">
        <w:tc>
          <w:tcPr>
            <w:tcW w:w="9350" w:type="dxa"/>
            <w:gridSpan w:val="5"/>
          </w:tcPr>
          <w:p w14:paraId="4FA12F4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lastRenderedPageBreak/>
              <w:t>LOGIN SCREEN</w:t>
            </w:r>
          </w:p>
        </w:tc>
      </w:tr>
      <w:tr w:rsidR="000A49E3" w:rsidRPr="009C15BC" w14:paraId="43706F79" w14:textId="77777777" w:rsidTr="00EC35C4">
        <w:tc>
          <w:tcPr>
            <w:tcW w:w="1724" w:type="dxa"/>
            <w:vAlign w:val="center"/>
          </w:tcPr>
          <w:p w14:paraId="616E67C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04" w:type="dxa"/>
            <w:vAlign w:val="center"/>
          </w:tcPr>
          <w:p w14:paraId="639087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Email</w:t>
            </w:r>
          </w:p>
        </w:tc>
        <w:tc>
          <w:tcPr>
            <w:tcW w:w="1796" w:type="dxa"/>
            <w:vAlign w:val="center"/>
          </w:tcPr>
          <w:p w14:paraId="3AA0838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Textbox</w:t>
            </w:r>
          </w:p>
        </w:tc>
        <w:tc>
          <w:tcPr>
            <w:tcW w:w="1763" w:type="dxa"/>
            <w:vAlign w:val="center"/>
          </w:tcPr>
          <w:p w14:paraId="3AE39D0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 (Email)</w:t>
            </w:r>
          </w:p>
        </w:tc>
        <w:tc>
          <w:tcPr>
            <w:tcW w:w="2263" w:type="dxa"/>
            <w:vAlign w:val="center"/>
          </w:tcPr>
          <w:p w14:paraId="490AEE9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email, required, must follow email format (e.g., user@example.com).</w:t>
            </w:r>
          </w:p>
        </w:tc>
      </w:tr>
      <w:tr w:rsidR="000A49E3" w:rsidRPr="009C15BC" w14:paraId="16F22EF9" w14:textId="77777777" w:rsidTr="00EC35C4">
        <w:tc>
          <w:tcPr>
            <w:tcW w:w="1724" w:type="dxa"/>
            <w:vAlign w:val="center"/>
          </w:tcPr>
          <w:p w14:paraId="4B71538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04" w:type="dxa"/>
            <w:vAlign w:val="center"/>
          </w:tcPr>
          <w:p w14:paraId="559DD1A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w:t>
            </w:r>
          </w:p>
        </w:tc>
        <w:tc>
          <w:tcPr>
            <w:tcW w:w="1796" w:type="dxa"/>
            <w:vAlign w:val="center"/>
          </w:tcPr>
          <w:p w14:paraId="2280162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Password Input</w:t>
            </w:r>
          </w:p>
        </w:tc>
        <w:tc>
          <w:tcPr>
            <w:tcW w:w="1763" w:type="dxa"/>
            <w:vAlign w:val="center"/>
          </w:tcPr>
          <w:p w14:paraId="26DEE25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2263" w:type="dxa"/>
            <w:vAlign w:val="center"/>
          </w:tcPr>
          <w:p w14:paraId="4F9EB77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User password, required, must be at least 6 characters.</w:t>
            </w:r>
          </w:p>
        </w:tc>
      </w:tr>
      <w:tr w:rsidR="000A49E3" w:rsidRPr="009C15BC" w14:paraId="27265DD3" w14:textId="77777777" w:rsidTr="00EC35C4">
        <w:tc>
          <w:tcPr>
            <w:tcW w:w="1724" w:type="dxa"/>
            <w:vAlign w:val="center"/>
          </w:tcPr>
          <w:p w14:paraId="6400C3E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04" w:type="dxa"/>
            <w:vAlign w:val="center"/>
          </w:tcPr>
          <w:p w14:paraId="0C68264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Login Button</w:t>
            </w:r>
          </w:p>
        </w:tc>
        <w:tc>
          <w:tcPr>
            <w:tcW w:w="1796" w:type="dxa"/>
            <w:vAlign w:val="center"/>
          </w:tcPr>
          <w:p w14:paraId="1291FFF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Button</w:t>
            </w:r>
          </w:p>
        </w:tc>
        <w:tc>
          <w:tcPr>
            <w:tcW w:w="1763" w:type="dxa"/>
            <w:vAlign w:val="center"/>
          </w:tcPr>
          <w:p w14:paraId="0616403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1EAB27E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Submits the login form.</w:t>
            </w:r>
          </w:p>
        </w:tc>
      </w:tr>
      <w:tr w:rsidR="000A49E3" w:rsidRPr="009C15BC" w14:paraId="370DFF17" w14:textId="77777777" w:rsidTr="00EC35C4">
        <w:tc>
          <w:tcPr>
            <w:tcW w:w="1724" w:type="dxa"/>
            <w:vAlign w:val="center"/>
          </w:tcPr>
          <w:p w14:paraId="05EA352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04" w:type="dxa"/>
            <w:vAlign w:val="center"/>
          </w:tcPr>
          <w:p w14:paraId="05050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Register Link</w:t>
            </w:r>
          </w:p>
        </w:tc>
        <w:tc>
          <w:tcPr>
            <w:tcW w:w="1796" w:type="dxa"/>
            <w:vAlign w:val="center"/>
          </w:tcPr>
          <w:p w14:paraId="2CBBBED8"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Hyperlink</w:t>
            </w:r>
          </w:p>
        </w:tc>
        <w:tc>
          <w:tcPr>
            <w:tcW w:w="1763" w:type="dxa"/>
            <w:vAlign w:val="center"/>
          </w:tcPr>
          <w:p w14:paraId="3995419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2263" w:type="dxa"/>
            <w:vAlign w:val="center"/>
          </w:tcPr>
          <w:p w14:paraId="2E02A8A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Redirects users to the registration page.</w:t>
            </w:r>
          </w:p>
        </w:tc>
      </w:tr>
      <w:tr w:rsidR="000A49E3" w:rsidRPr="009C15BC" w14:paraId="2C42FA6E" w14:textId="77777777" w:rsidTr="00EC35C4">
        <w:tc>
          <w:tcPr>
            <w:tcW w:w="9350" w:type="dxa"/>
            <w:gridSpan w:val="5"/>
            <w:vAlign w:val="center"/>
          </w:tcPr>
          <w:p w14:paraId="2EFFF411" w14:textId="77777777" w:rsidR="000A49E3" w:rsidRPr="009C15BC" w:rsidRDefault="000A49E3" w:rsidP="00EC35C4">
            <w:pPr>
              <w:jc w:val="center"/>
              <w:rPr>
                <w:rFonts w:ascii="Times  New Roman" w:hAnsi="Times  New Roman"/>
                <w:sz w:val="26"/>
                <w:szCs w:val="26"/>
              </w:rPr>
            </w:pPr>
            <w:r w:rsidRPr="009C15BC">
              <w:rPr>
                <w:rFonts w:ascii="Times  New Roman" w:hAnsi="Times  New Roman"/>
                <w:sz w:val="26"/>
                <w:szCs w:val="26"/>
              </w:rPr>
              <w:t>REGISTER SCREEN</w:t>
            </w:r>
          </w:p>
        </w:tc>
      </w:tr>
      <w:tr w:rsidR="000A49E3" w:rsidRPr="009C15BC" w14:paraId="59BA22A8" w14:textId="77777777" w:rsidTr="00EC35C4">
        <w:tc>
          <w:tcPr>
            <w:tcW w:w="1724" w:type="dxa"/>
            <w:vAlign w:val="center"/>
          </w:tcPr>
          <w:p w14:paraId="208E2807"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1</w:t>
            </w:r>
          </w:p>
        </w:tc>
        <w:tc>
          <w:tcPr>
            <w:tcW w:w="1804" w:type="dxa"/>
            <w:vAlign w:val="center"/>
          </w:tcPr>
          <w:p w14:paraId="08A254C3"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Full Name</w:t>
            </w:r>
          </w:p>
        </w:tc>
        <w:tc>
          <w:tcPr>
            <w:tcW w:w="1796" w:type="dxa"/>
            <w:vAlign w:val="center"/>
          </w:tcPr>
          <w:p w14:paraId="569A638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7BE81B3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1268CE2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User's full name, required, max 255 characters.</w:t>
            </w:r>
          </w:p>
        </w:tc>
      </w:tr>
      <w:tr w:rsidR="000A49E3" w:rsidRPr="009C15BC" w14:paraId="45CA2F3E" w14:textId="77777777" w:rsidTr="00EC35C4">
        <w:tc>
          <w:tcPr>
            <w:tcW w:w="1724" w:type="dxa"/>
            <w:vAlign w:val="center"/>
          </w:tcPr>
          <w:p w14:paraId="54D07B78"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2</w:t>
            </w:r>
          </w:p>
        </w:tc>
        <w:tc>
          <w:tcPr>
            <w:tcW w:w="1804" w:type="dxa"/>
            <w:vAlign w:val="center"/>
          </w:tcPr>
          <w:p w14:paraId="5D1D8EC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Email</w:t>
            </w:r>
          </w:p>
        </w:tc>
        <w:tc>
          <w:tcPr>
            <w:tcW w:w="1796" w:type="dxa"/>
            <w:vAlign w:val="center"/>
          </w:tcPr>
          <w:p w14:paraId="51FB162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Textbox</w:t>
            </w:r>
          </w:p>
        </w:tc>
        <w:tc>
          <w:tcPr>
            <w:tcW w:w="1763" w:type="dxa"/>
            <w:vAlign w:val="center"/>
          </w:tcPr>
          <w:p w14:paraId="288D8FF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 (Email)</w:t>
            </w:r>
          </w:p>
        </w:tc>
        <w:tc>
          <w:tcPr>
            <w:tcW w:w="2263" w:type="dxa"/>
            <w:vAlign w:val="center"/>
          </w:tcPr>
          <w:p w14:paraId="59D7C5C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email, required, must be unique and follow email format.</w:t>
            </w:r>
          </w:p>
        </w:tc>
      </w:tr>
      <w:tr w:rsidR="000A49E3" w:rsidRPr="009C15BC" w14:paraId="3256446B" w14:textId="77777777" w:rsidTr="00EC35C4">
        <w:tc>
          <w:tcPr>
            <w:tcW w:w="1724" w:type="dxa"/>
            <w:vAlign w:val="center"/>
          </w:tcPr>
          <w:p w14:paraId="788324D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3</w:t>
            </w:r>
          </w:p>
        </w:tc>
        <w:tc>
          <w:tcPr>
            <w:tcW w:w="1804" w:type="dxa"/>
            <w:vAlign w:val="center"/>
          </w:tcPr>
          <w:p w14:paraId="5A29BC6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w:t>
            </w:r>
          </w:p>
        </w:tc>
        <w:tc>
          <w:tcPr>
            <w:tcW w:w="1796" w:type="dxa"/>
            <w:vAlign w:val="center"/>
          </w:tcPr>
          <w:p w14:paraId="0E2D82FA"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Password Input</w:t>
            </w:r>
          </w:p>
        </w:tc>
        <w:tc>
          <w:tcPr>
            <w:tcW w:w="1763" w:type="dxa"/>
            <w:vAlign w:val="center"/>
          </w:tcPr>
          <w:p w14:paraId="0306763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String</w:t>
            </w:r>
          </w:p>
        </w:tc>
        <w:tc>
          <w:tcPr>
            <w:tcW w:w="2263" w:type="dxa"/>
            <w:vAlign w:val="center"/>
          </w:tcPr>
          <w:p w14:paraId="29F18A6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User password, required, must be at least 6 characters.</w:t>
            </w:r>
          </w:p>
        </w:tc>
      </w:tr>
      <w:tr w:rsidR="000A49E3" w:rsidRPr="009C15BC" w14:paraId="5D78BE2E" w14:textId="77777777" w:rsidTr="00EC35C4">
        <w:tc>
          <w:tcPr>
            <w:tcW w:w="1724" w:type="dxa"/>
            <w:vAlign w:val="center"/>
          </w:tcPr>
          <w:p w14:paraId="328B888D"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4</w:t>
            </w:r>
          </w:p>
        </w:tc>
        <w:tc>
          <w:tcPr>
            <w:tcW w:w="1804" w:type="dxa"/>
            <w:vAlign w:val="center"/>
          </w:tcPr>
          <w:p w14:paraId="2E024E3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Register Button</w:t>
            </w:r>
          </w:p>
        </w:tc>
        <w:tc>
          <w:tcPr>
            <w:tcW w:w="1796" w:type="dxa"/>
            <w:vAlign w:val="center"/>
          </w:tcPr>
          <w:p w14:paraId="29801270"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Button</w:t>
            </w:r>
          </w:p>
        </w:tc>
        <w:tc>
          <w:tcPr>
            <w:tcW w:w="1763" w:type="dxa"/>
            <w:vAlign w:val="center"/>
          </w:tcPr>
          <w:p w14:paraId="315026D5"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6AEE928B"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Submits the registration form.</w:t>
            </w:r>
          </w:p>
        </w:tc>
      </w:tr>
      <w:tr w:rsidR="000A49E3" w:rsidRPr="009C15BC" w14:paraId="77C9B798" w14:textId="77777777" w:rsidTr="00EC35C4">
        <w:tc>
          <w:tcPr>
            <w:tcW w:w="1724" w:type="dxa"/>
            <w:vAlign w:val="center"/>
          </w:tcPr>
          <w:p w14:paraId="7C24C2E6"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5</w:t>
            </w:r>
          </w:p>
        </w:tc>
        <w:tc>
          <w:tcPr>
            <w:tcW w:w="1804" w:type="dxa"/>
            <w:vAlign w:val="center"/>
          </w:tcPr>
          <w:p w14:paraId="2955E9BE"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Login Link</w:t>
            </w:r>
          </w:p>
        </w:tc>
        <w:tc>
          <w:tcPr>
            <w:tcW w:w="1796" w:type="dxa"/>
            <w:vAlign w:val="center"/>
          </w:tcPr>
          <w:p w14:paraId="5FF4DEFC"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Hyperlink</w:t>
            </w:r>
          </w:p>
        </w:tc>
        <w:tc>
          <w:tcPr>
            <w:tcW w:w="1763" w:type="dxa"/>
            <w:vAlign w:val="center"/>
          </w:tcPr>
          <w:p w14:paraId="501B55E4"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w:t>
            </w:r>
          </w:p>
        </w:tc>
        <w:tc>
          <w:tcPr>
            <w:tcW w:w="2263" w:type="dxa"/>
            <w:vAlign w:val="center"/>
          </w:tcPr>
          <w:p w14:paraId="43BAFEB1" w14:textId="77777777" w:rsidR="000A49E3" w:rsidRPr="009C15BC" w:rsidRDefault="000A49E3" w:rsidP="00EC35C4">
            <w:pPr>
              <w:jc w:val="center"/>
              <w:rPr>
                <w:rFonts w:ascii="Times  New Roman" w:hAnsi="Times  New Roman"/>
                <w:color w:val="000000"/>
                <w:sz w:val="26"/>
                <w:szCs w:val="26"/>
              </w:rPr>
            </w:pPr>
            <w:r w:rsidRPr="009C15BC">
              <w:rPr>
                <w:rFonts w:ascii="Times  New Roman" w:hAnsi="Times  New Roman"/>
                <w:color w:val="000000"/>
                <w:sz w:val="26"/>
                <w:szCs w:val="26"/>
              </w:rPr>
              <w:t>Redirects users to the login page.</w:t>
            </w:r>
          </w:p>
        </w:tc>
      </w:tr>
    </w:tbl>
    <w:p w14:paraId="39B6BB22" w14:textId="77777777" w:rsidR="000A49E3" w:rsidRPr="009C15BC" w:rsidRDefault="000A49E3" w:rsidP="009D0150">
      <w:pPr>
        <w:rPr>
          <w:rFonts w:ascii="Times  New Roman" w:hAnsi="Times  New Roman"/>
          <w:sz w:val="26"/>
          <w:szCs w:val="26"/>
        </w:rPr>
      </w:pPr>
    </w:p>
    <w:p w14:paraId="2C541B4A" w14:textId="22A942BC" w:rsidR="00E54A8A" w:rsidRPr="009C15BC" w:rsidRDefault="00E54A8A" w:rsidP="00E54A8A">
      <w:pPr>
        <w:pStyle w:val="Heading2"/>
        <w:numPr>
          <w:ilvl w:val="0"/>
          <w:numId w:val="0"/>
        </w:numPr>
        <w:rPr>
          <w:rFonts w:ascii="Times  New Roman" w:hAnsi="Times  New Roman"/>
          <w:b w:val="0"/>
          <w:sz w:val="26"/>
          <w:szCs w:val="26"/>
        </w:rPr>
      </w:pPr>
      <w:bookmarkStart w:id="39" w:name="_Toc193446786"/>
      <w:r w:rsidRPr="009C15BC">
        <w:rPr>
          <w:rFonts w:ascii="Times  New Roman" w:hAnsi="Times  New Roman"/>
          <w:b w:val="0"/>
          <w:sz w:val="26"/>
          <w:szCs w:val="26"/>
        </w:rPr>
        <w:lastRenderedPageBreak/>
        <w:t>8. Xem đơn hàng</w:t>
      </w:r>
      <w:r w:rsidR="000A49E3" w:rsidRPr="009C15BC">
        <w:rPr>
          <w:rFonts w:ascii="Times  New Roman" w:hAnsi="Times  New Roman"/>
          <w:b w:val="0"/>
          <w:sz w:val="26"/>
          <w:szCs w:val="26"/>
        </w:rPr>
        <w:t xml:space="preserve"> (Trieu)</w:t>
      </w:r>
      <w:bookmarkEnd w:id="39"/>
    </w:p>
    <w:p w14:paraId="205FCAEF" w14:textId="61259EB5" w:rsidR="00E54A8A" w:rsidRPr="009C15BC" w:rsidRDefault="00E54A8A" w:rsidP="00E54A8A">
      <w:pPr>
        <w:pStyle w:val="Heading3"/>
        <w:numPr>
          <w:ilvl w:val="0"/>
          <w:numId w:val="0"/>
        </w:numPr>
        <w:rPr>
          <w:rFonts w:ascii="Times  New Roman" w:hAnsi="Times  New Roman"/>
          <w:i w:val="0"/>
          <w:sz w:val="26"/>
          <w:szCs w:val="26"/>
        </w:rPr>
      </w:pPr>
      <w:bookmarkStart w:id="40" w:name="_Toc193446787"/>
      <w:r w:rsidRPr="009C15BC">
        <w:rPr>
          <w:rFonts w:ascii="Times  New Roman" w:hAnsi="Times  New Roman"/>
          <w:i w:val="0"/>
          <w:sz w:val="26"/>
          <w:szCs w:val="26"/>
          <w:lang w:val="en-US"/>
        </w:rPr>
        <w:t>8.1 Màng hình chức năng</w:t>
      </w:r>
      <w:bookmarkEnd w:id="40"/>
    </w:p>
    <w:p w14:paraId="0EA390AB" w14:textId="504F833E" w:rsidR="008D10BD" w:rsidRPr="009C15BC" w:rsidRDefault="008D10BD" w:rsidP="008D10BD">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156ABE10" wp14:editId="375B1EBC">
            <wp:extent cx="5943600" cy="4921885"/>
            <wp:effectExtent l="0" t="0" r="0" b="0"/>
            <wp:docPr id="1581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89214" name=""/>
                    <pic:cNvPicPr/>
                  </pic:nvPicPr>
                  <pic:blipFill>
                    <a:blip r:embed="rId23"/>
                    <a:stretch>
                      <a:fillRect/>
                    </a:stretch>
                  </pic:blipFill>
                  <pic:spPr>
                    <a:xfrm>
                      <a:off x="0" y="0"/>
                      <a:ext cx="5943600" cy="4921885"/>
                    </a:xfrm>
                    <a:prstGeom prst="rect">
                      <a:avLst/>
                    </a:prstGeom>
                  </pic:spPr>
                </pic:pic>
              </a:graphicData>
            </a:graphic>
          </wp:inline>
        </w:drawing>
      </w:r>
    </w:p>
    <w:p w14:paraId="7B465F84" w14:textId="59FB0533" w:rsidR="00E54A8A" w:rsidRPr="009C15BC" w:rsidRDefault="00E54A8A" w:rsidP="00E54A8A">
      <w:pPr>
        <w:pStyle w:val="Heading3"/>
        <w:numPr>
          <w:ilvl w:val="0"/>
          <w:numId w:val="0"/>
        </w:numPr>
        <w:rPr>
          <w:rFonts w:ascii="Times  New Roman" w:hAnsi="Times  New Roman"/>
          <w:i w:val="0"/>
          <w:sz w:val="26"/>
          <w:szCs w:val="26"/>
          <w:lang w:val="en-US"/>
        </w:rPr>
      </w:pPr>
      <w:bookmarkStart w:id="41" w:name="_Toc193446788"/>
      <w:r w:rsidRPr="009C15BC">
        <w:rPr>
          <w:rFonts w:ascii="Times  New Roman" w:hAnsi="Times  New Roman"/>
          <w:i w:val="0"/>
          <w:sz w:val="26"/>
          <w:szCs w:val="26"/>
          <w:lang w:val="en-US"/>
        </w:rPr>
        <w:t>8.2 Mô tả luồng hoạt động</w:t>
      </w:r>
      <w:bookmarkEnd w:id="41"/>
    </w:p>
    <w:p w14:paraId="0E034AB9" w14:textId="77777777" w:rsidR="001912E4" w:rsidRPr="009C15BC" w:rsidRDefault="001912E4" w:rsidP="001912E4">
      <w:pPr>
        <w:rPr>
          <w:rFonts w:ascii="Times  New Roman" w:hAnsi="Times  New Roman"/>
          <w:sz w:val="26"/>
          <w:szCs w:val="26"/>
          <w:lang w:val="en-US"/>
        </w:rPr>
      </w:pPr>
    </w:p>
    <w:tbl>
      <w:tblPr>
        <w:tblStyle w:val="TableGrid"/>
        <w:tblW w:w="0" w:type="auto"/>
        <w:tblLook w:val="04A0" w:firstRow="1" w:lastRow="0" w:firstColumn="1" w:lastColumn="0" w:noHBand="0" w:noVBand="1"/>
      </w:tblPr>
      <w:tblGrid>
        <w:gridCol w:w="3116"/>
        <w:gridCol w:w="3117"/>
        <w:gridCol w:w="3117"/>
      </w:tblGrid>
      <w:tr w:rsidR="001912E4" w:rsidRPr="009C15BC" w14:paraId="56C28299" w14:textId="77777777" w:rsidTr="00A5131E">
        <w:tc>
          <w:tcPr>
            <w:tcW w:w="3116" w:type="dxa"/>
          </w:tcPr>
          <w:p w14:paraId="322144BA"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415674C1" w14:textId="77777777" w:rsidR="001912E4" w:rsidRPr="009C15BC" w:rsidRDefault="001912E4"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2CC9DA25" w14:textId="77777777" w:rsidR="001912E4" w:rsidRPr="009C15BC" w:rsidRDefault="001912E4"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1912E4" w:rsidRPr="009C15BC" w14:paraId="4684732C" w14:textId="77777777" w:rsidTr="00A5131E">
        <w:tc>
          <w:tcPr>
            <w:tcW w:w="3116" w:type="dxa"/>
          </w:tcPr>
          <w:p w14:paraId="1D242F4C" w14:textId="595BB03A" w:rsidR="001912E4" w:rsidRPr="009C15BC" w:rsidRDefault="001912E4" w:rsidP="003B2474">
            <w:pPr>
              <w:rPr>
                <w:rFonts w:ascii="Times  New Roman" w:hAnsi="Times  New Roman"/>
                <w:sz w:val="26"/>
                <w:szCs w:val="26"/>
              </w:rPr>
            </w:pPr>
            <w:r w:rsidRPr="009C15BC">
              <w:rPr>
                <w:rFonts w:ascii="Times  New Roman" w:hAnsi="Times  New Roman"/>
                <w:sz w:val="26"/>
                <w:szCs w:val="26"/>
              </w:rPr>
              <w:t>1.</w:t>
            </w:r>
            <w:r w:rsidR="003B2474" w:rsidRPr="009C15BC">
              <w:rPr>
                <w:rFonts w:ascii="Times  New Roman" w:hAnsi="Times  New Roman"/>
                <w:sz w:val="26"/>
                <w:szCs w:val="26"/>
              </w:rPr>
              <w:t xml:space="preserve"> Đăng nhập vào hệ thống</w:t>
            </w:r>
          </w:p>
        </w:tc>
        <w:tc>
          <w:tcPr>
            <w:tcW w:w="3117" w:type="dxa"/>
          </w:tcPr>
          <w:p w14:paraId="10373DF2" w14:textId="061A1FEA" w:rsidR="001912E4" w:rsidRPr="009C15BC" w:rsidRDefault="001912E4" w:rsidP="003B2474">
            <w:pPr>
              <w:rPr>
                <w:rFonts w:ascii="Times  New Roman" w:hAnsi="Times  New Roman"/>
                <w:sz w:val="26"/>
                <w:szCs w:val="26"/>
              </w:rPr>
            </w:pPr>
            <w:r w:rsidRPr="009C15BC">
              <w:rPr>
                <w:rFonts w:ascii="Times  New Roman" w:hAnsi="Times  New Roman"/>
                <w:sz w:val="26"/>
                <w:szCs w:val="26"/>
              </w:rPr>
              <w:t xml:space="preserve">1.2 </w:t>
            </w:r>
            <w:r w:rsidR="003B2474" w:rsidRPr="009C15BC">
              <w:rPr>
                <w:rFonts w:ascii="Times  New Roman" w:hAnsi="Times  New Roman"/>
                <w:sz w:val="26"/>
                <w:szCs w:val="26"/>
              </w:rPr>
              <w:t>Admin nhập thông tin tài khoản và mật khẩu</w:t>
            </w:r>
          </w:p>
        </w:tc>
        <w:tc>
          <w:tcPr>
            <w:tcW w:w="3117" w:type="dxa"/>
          </w:tcPr>
          <w:p w14:paraId="32501D65" w14:textId="481FFF31" w:rsidR="001912E4" w:rsidRPr="009C15BC" w:rsidRDefault="003B2474" w:rsidP="003B2474">
            <w:pPr>
              <w:rPr>
                <w:rFonts w:ascii="Times  New Roman" w:hAnsi="Times  New Roman"/>
                <w:sz w:val="26"/>
                <w:szCs w:val="26"/>
              </w:rPr>
            </w:pPr>
            <w:r w:rsidRPr="009C15BC">
              <w:rPr>
                <w:rFonts w:ascii="Times  New Roman" w:hAnsi="Times  New Roman"/>
                <w:sz w:val="26"/>
                <w:szCs w:val="26"/>
              </w:rPr>
              <w:t>1.3 Hệ thống xử lý thông tin và chuyển đến giao diện admin</w:t>
            </w:r>
          </w:p>
        </w:tc>
      </w:tr>
      <w:tr w:rsidR="001912E4" w:rsidRPr="009C15BC" w14:paraId="63C305C5" w14:textId="77777777" w:rsidTr="00A5131E">
        <w:tc>
          <w:tcPr>
            <w:tcW w:w="3116" w:type="dxa"/>
          </w:tcPr>
          <w:p w14:paraId="4509DCE3" w14:textId="77777777" w:rsidR="001912E4" w:rsidRPr="009C15BC" w:rsidRDefault="001912E4" w:rsidP="00A5131E">
            <w:pPr>
              <w:rPr>
                <w:rFonts w:ascii="Times  New Roman" w:hAnsi="Times  New Roman"/>
                <w:sz w:val="26"/>
                <w:szCs w:val="26"/>
              </w:rPr>
            </w:pPr>
          </w:p>
        </w:tc>
        <w:tc>
          <w:tcPr>
            <w:tcW w:w="3117" w:type="dxa"/>
          </w:tcPr>
          <w:p w14:paraId="266BC510" w14:textId="6849C35E" w:rsidR="001912E4" w:rsidRPr="009C15BC" w:rsidRDefault="003B2474" w:rsidP="00A5131E">
            <w:pPr>
              <w:rPr>
                <w:rFonts w:ascii="Times  New Roman" w:hAnsi="Times  New Roman"/>
                <w:sz w:val="26"/>
                <w:szCs w:val="26"/>
              </w:rPr>
            </w:pPr>
            <w:r w:rsidRPr="009C15BC">
              <w:rPr>
                <w:rFonts w:ascii="Times  New Roman" w:hAnsi="Times  New Roman"/>
                <w:sz w:val="26"/>
                <w:szCs w:val="26"/>
              </w:rPr>
              <w:t>1.4 Admin chọn mục “Quản lý đơn hàng”</w:t>
            </w:r>
          </w:p>
        </w:tc>
        <w:tc>
          <w:tcPr>
            <w:tcW w:w="3117" w:type="dxa"/>
          </w:tcPr>
          <w:p w14:paraId="0F73AD10" w14:textId="5EED4F54" w:rsidR="001912E4" w:rsidRPr="009C15BC" w:rsidRDefault="003B2474" w:rsidP="00A5131E">
            <w:pPr>
              <w:rPr>
                <w:rFonts w:ascii="Times  New Roman" w:hAnsi="Times  New Roman"/>
                <w:sz w:val="26"/>
                <w:szCs w:val="26"/>
              </w:rPr>
            </w:pPr>
            <w:r w:rsidRPr="009C15BC">
              <w:rPr>
                <w:rFonts w:ascii="Times  New Roman" w:hAnsi="Times  New Roman"/>
                <w:sz w:val="26"/>
                <w:szCs w:val="26"/>
              </w:rPr>
              <w:t>1.4 Hệ thống hiển thị danh sách các đơn hàng hiện có</w:t>
            </w:r>
          </w:p>
        </w:tc>
      </w:tr>
      <w:tr w:rsidR="001912E4" w:rsidRPr="009C15BC" w14:paraId="7EC0F541" w14:textId="77777777" w:rsidTr="00A5131E">
        <w:tc>
          <w:tcPr>
            <w:tcW w:w="3116" w:type="dxa"/>
          </w:tcPr>
          <w:p w14:paraId="4C07605C" w14:textId="77777777" w:rsidR="001912E4" w:rsidRPr="009C15BC" w:rsidRDefault="001912E4" w:rsidP="00A5131E">
            <w:pPr>
              <w:rPr>
                <w:rFonts w:ascii="Times  New Roman" w:hAnsi="Times  New Roman"/>
                <w:sz w:val="26"/>
                <w:szCs w:val="26"/>
              </w:rPr>
            </w:pPr>
          </w:p>
        </w:tc>
        <w:tc>
          <w:tcPr>
            <w:tcW w:w="3117" w:type="dxa"/>
          </w:tcPr>
          <w:p w14:paraId="520879D2" w14:textId="725DE9FE" w:rsidR="001912E4" w:rsidRPr="009C15BC" w:rsidRDefault="003B2474" w:rsidP="00A5131E">
            <w:pPr>
              <w:rPr>
                <w:rFonts w:ascii="Times  New Roman" w:hAnsi="Times  New Roman"/>
                <w:sz w:val="26"/>
                <w:szCs w:val="26"/>
              </w:rPr>
            </w:pPr>
            <w:r w:rsidRPr="009C15BC">
              <w:rPr>
                <w:rFonts w:ascii="Times  New Roman" w:hAnsi="Times  New Roman"/>
                <w:sz w:val="26"/>
                <w:szCs w:val="26"/>
              </w:rPr>
              <w:t xml:space="preserve">1.5 Admin chọn đơn hàng cụ thể </w:t>
            </w:r>
          </w:p>
        </w:tc>
        <w:tc>
          <w:tcPr>
            <w:tcW w:w="3117" w:type="dxa"/>
          </w:tcPr>
          <w:p w14:paraId="2A36434F" w14:textId="537A620E" w:rsidR="001912E4" w:rsidRPr="009C15BC" w:rsidRDefault="003B2474" w:rsidP="00A5131E">
            <w:pPr>
              <w:rPr>
                <w:rFonts w:ascii="Times  New Roman" w:hAnsi="Times  New Roman"/>
                <w:sz w:val="26"/>
                <w:szCs w:val="26"/>
              </w:rPr>
            </w:pPr>
            <w:r w:rsidRPr="009C15BC">
              <w:rPr>
                <w:rFonts w:ascii="Times  New Roman" w:hAnsi="Times  New Roman"/>
                <w:sz w:val="26"/>
                <w:szCs w:val="26"/>
              </w:rPr>
              <w:t>1.6 Hệ thống hiển thị chi tiết đơn hàng</w:t>
            </w:r>
          </w:p>
        </w:tc>
      </w:tr>
      <w:tr w:rsidR="001912E4" w:rsidRPr="009C15BC" w14:paraId="6642891D" w14:textId="77777777" w:rsidTr="00A5131E">
        <w:tc>
          <w:tcPr>
            <w:tcW w:w="3116" w:type="dxa"/>
          </w:tcPr>
          <w:p w14:paraId="51A61428" w14:textId="77777777" w:rsidR="001912E4" w:rsidRPr="009C15BC" w:rsidRDefault="001912E4" w:rsidP="00A5131E">
            <w:pPr>
              <w:rPr>
                <w:rFonts w:ascii="Times  New Roman" w:hAnsi="Times  New Roman"/>
                <w:sz w:val="26"/>
                <w:szCs w:val="26"/>
              </w:rPr>
            </w:pPr>
          </w:p>
        </w:tc>
        <w:tc>
          <w:tcPr>
            <w:tcW w:w="3117" w:type="dxa"/>
          </w:tcPr>
          <w:p w14:paraId="6B601254" w14:textId="7ED1BD97" w:rsidR="001912E4" w:rsidRPr="009C15BC" w:rsidRDefault="003B2474" w:rsidP="003B2474">
            <w:pPr>
              <w:rPr>
                <w:rFonts w:ascii="Times  New Roman" w:hAnsi="Times  New Roman"/>
                <w:sz w:val="26"/>
                <w:szCs w:val="26"/>
              </w:rPr>
            </w:pPr>
            <w:r w:rsidRPr="009C15BC">
              <w:rPr>
                <w:rFonts w:ascii="Times  New Roman" w:hAnsi="Times  New Roman"/>
                <w:sz w:val="26"/>
                <w:szCs w:val="26"/>
              </w:rPr>
              <w:t>1.7 Admin thay đổi trạng thái của đơn hàng</w:t>
            </w:r>
          </w:p>
        </w:tc>
        <w:tc>
          <w:tcPr>
            <w:tcW w:w="3117" w:type="dxa"/>
          </w:tcPr>
          <w:p w14:paraId="5FAC0B83" w14:textId="1EA6DEA3" w:rsidR="001912E4" w:rsidRPr="009C15BC" w:rsidRDefault="003B2474" w:rsidP="00A5131E">
            <w:pPr>
              <w:rPr>
                <w:rFonts w:ascii="Times  New Roman" w:hAnsi="Times  New Roman"/>
                <w:sz w:val="26"/>
                <w:szCs w:val="26"/>
              </w:rPr>
            </w:pPr>
            <w:r w:rsidRPr="009C15BC">
              <w:rPr>
                <w:rFonts w:ascii="Times  New Roman" w:hAnsi="Times  New Roman"/>
                <w:sz w:val="26"/>
                <w:szCs w:val="26"/>
              </w:rPr>
              <w:t>1.8</w:t>
            </w:r>
            <w:r w:rsidR="00916EA3" w:rsidRPr="009C15BC">
              <w:rPr>
                <w:rFonts w:ascii="Times  New Roman" w:hAnsi="Times  New Roman"/>
                <w:sz w:val="26"/>
                <w:szCs w:val="26"/>
              </w:rPr>
              <w:t xml:space="preserve"> Hệ thống hiển thị trạng thái đơn hàng cho người dùng</w:t>
            </w:r>
          </w:p>
        </w:tc>
      </w:tr>
      <w:tr w:rsidR="001912E4" w:rsidRPr="009C15BC" w14:paraId="45D2DC0E" w14:textId="77777777" w:rsidTr="00A5131E">
        <w:tc>
          <w:tcPr>
            <w:tcW w:w="3116" w:type="dxa"/>
          </w:tcPr>
          <w:p w14:paraId="1B6C6F5D" w14:textId="01EEE695" w:rsidR="001912E4" w:rsidRPr="009C15BC" w:rsidRDefault="001912E4" w:rsidP="00A5131E">
            <w:pPr>
              <w:rPr>
                <w:rFonts w:ascii="Times  New Roman" w:hAnsi="Times  New Roman"/>
                <w:sz w:val="26"/>
                <w:szCs w:val="26"/>
              </w:rPr>
            </w:pPr>
          </w:p>
        </w:tc>
        <w:tc>
          <w:tcPr>
            <w:tcW w:w="3117" w:type="dxa"/>
          </w:tcPr>
          <w:p w14:paraId="29F91356" w14:textId="77777777" w:rsidR="001912E4" w:rsidRPr="009C15BC" w:rsidRDefault="001912E4" w:rsidP="00A5131E">
            <w:pPr>
              <w:rPr>
                <w:rFonts w:ascii="Times  New Roman" w:hAnsi="Times  New Roman"/>
                <w:sz w:val="26"/>
                <w:szCs w:val="26"/>
              </w:rPr>
            </w:pPr>
          </w:p>
        </w:tc>
        <w:tc>
          <w:tcPr>
            <w:tcW w:w="3117" w:type="dxa"/>
          </w:tcPr>
          <w:p w14:paraId="536787D5" w14:textId="77777777" w:rsidR="001912E4" w:rsidRPr="009C15BC" w:rsidRDefault="001912E4" w:rsidP="00A5131E">
            <w:pPr>
              <w:rPr>
                <w:rFonts w:ascii="Times  New Roman" w:hAnsi="Times  New Roman"/>
                <w:sz w:val="26"/>
                <w:szCs w:val="26"/>
              </w:rPr>
            </w:pPr>
          </w:p>
        </w:tc>
      </w:tr>
    </w:tbl>
    <w:p w14:paraId="269E0DBD" w14:textId="6D1907DE" w:rsidR="001912E4" w:rsidRPr="009C15BC" w:rsidRDefault="001912E4" w:rsidP="001912E4">
      <w:pPr>
        <w:rPr>
          <w:rFonts w:ascii="Times  New Roman" w:hAnsi="Times  New Roman"/>
          <w:sz w:val="26"/>
          <w:szCs w:val="26"/>
        </w:rPr>
      </w:pPr>
    </w:p>
    <w:p w14:paraId="744FD2B2" w14:textId="4C1E5720" w:rsidR="00916EA3" w:rsidRPr="009C15BC" w:rsidRDefault="00346C04" w:rsidP="00346C04">
      <w:pPr>
        <w:pStyle w:val="Heading3"/>
        <w:numPr>
          <w:ilvl w:val="0"/>
          <w:numId w:val="0"/>
        </w:numPr>
        <w:rPr>
          <w:rFonts w:ascii="Times  New Roman" w:hAnsi="Times  New Roman"/>
          <w:i w:val="0"/>
          <w:sz w:val="26"/>
          <w:szCs w:val="26"/>
        </w:rPr>
      </w:pPr>
      <w:bookmarkStart w:id="42" w:name="_Toc193446789"/>
      <w:r w:rsidRPr="009C15BC">
        <w:rPr>
          <w:rFonts w:ascii="Times  New Roman" w:hAnsi="Times  New Roman"/>
          <w:i w:val="0"/>
          <w:sz w:val="26"/>
          <w:szCs w:val="26"/>
        </w:rPr>
        <w:t>8.3 Các ràng buộc</w:t>
      </w:r>
      <w:bookmarkEnd w:id="42"/>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87A7BE8" w14:textId="77777777" w:rsidTr="00EC35C4">
        <w:tc>
          <w:tcPr>
            <w:tcW w:w="805" w:type="dxa"/>
          </w:tcPr>
          <w:p w14:paraId="00E75462"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459CE428"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2EE9A0F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53D1A94E"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2D58F34C"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1320EB84" w14:textId="77777777" w:rsidTr="00EC35C4">
        <w:tc>
          <w:tcPr>
            <w:tcW w:w="805" w:type="dxa"/>
          </w:tcPr>
          <w:p w14:paraId="56092E46" w14:textId="2E6BD5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39411549" w14:textId="268AD51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w:t>
            </w:r>
          </w:p>
        </w:tc>
        <w:tc>
          <w:tcPr>
            <w:tcW w:w="1620" w:type="dxa"/>
          </w:tcPr>
          <w:p w14:paraId="10DA73E7" w14:textId="4EE6EB6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9D2B5A" w14:textId="496C78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394EBA5" w14:textId="604E5DD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Số thứ tự của đơn hàng trong danh sách.</w:t>
            </w:r>
          </w:p>
        </w:tc>
      </w:tr>
      <w:tr w:rsidR="00346C04" w:rsidRPr="009C15BC" w14:paraId="1AC98AD9" w14:textId="77777777" w:rsidTr="00EC35C4">
        <w:tc>
          <w:tcPr>
            <w:tcW w:w="805" w:type="dxa"/>
          </w:tcPr>
          <w:p w14:paraId="2D28E1CB" w14:textId="1C9ED8D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146AE750" w14:textId="19F30CF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đơn hàng</w:t>
            </w:r>
          </w:p>
        </w:tc>
        <w:tc>
          <w:tcPr>
            <w:tcW w:w="1620" w:type="dxa"/>
          </w:tcPr>
          <w:p w14:paraId="6438B53D" w14:textId="1B8CEB7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E8DC272" w14:textId="172AB03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4F696EB9" w14:textId="22F97AC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Mã định danh duy nhất của đơn hàng.</w:t>
            </w:r>
          </w:p>
        </w:tc>
      </w:tr>
      <w:tr w:rsidR="00346C04" w:rsidRPr="009C15BC" w14:paraId="11115D37" w14:textId="77777777" w:rsidTr="00EC35C4">
        <w:tc>
          <w:tcPr>
            <w:tcW w:w="805" w:type="dxa"/>
          </w:tcPr>
          <w:p w14:paraId="3A6F3CF3" w14:textId="5AAA09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5882003C" w14:textId="4C0D7BB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khách hàng</w:t>
            </w:r>
          </w:p>
        </w:tc>
        <w:tc>
          <w:tcPr>
            <w:tcW w:w="1620" w:type="dxa"/>
          </w:tcPr>
          <w:p w14:paraId="0E4FD2FE" w14:textId="77EC0AF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275E21E8" w14:textId="5597E07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1478DA2" w14:textId="1A90756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Tên của khách hàng đã đặt hàng.</w:t>
            </w:r>
          </w:p>
        </w:tc>
      </w:tr>
      <w:tr w:rsidR="00346C04" w:rsidRPr="009C15BC" w14:paraId="145A954F" w14:textId="77777777" w:rsidTr="00EC35C4">
        <w:tc>
          <w:tcPr>
            <w:tcW w:w="805" w:type="dxa"/>
          </w:tcPr>
          <w:p w14:paraId="1314C7BD" w14:textId="1050E4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1F3F5569" w14:textId="041290B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đặt hàng</w:t>
            </w:r>
          </w:p>
        </w:tc>
        <w:tc>
          <w:tcPr>
            <w:tcW w:w="1620" w:type="dxa"/>
          </w:tcPr>
          <w:p w14:paraId="5BBC5604" w14:textId="37F2BCE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33CAC1F" w14:textId="1EA88D1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w:t>
            </w:r>
          </w:p>
        </w:tc>
        <w:tc>
          <w:tcPr>
            <w:tcW w:w="3235" w:type="dxa"/>
          </w:tcPr>
          <w:p w14:paraId="29A404D8" w14:textId="2104B3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Ngày và giờ mà đơn hàng được tạo.</w:t>
            </w:r>
          </w:p>
        </w:tc>
      </w:tr>
      <w:tr w:rsidR="00346C04" w:rsidRPr="009C15BC" w14:paraId="25ED2A10" w14:textId="77777777" w:rsidTr="00EC35C4">
        <w:tc>
          <w:tcPr>
            <w:tcW w:w="805" w:type="dxa"/>
          </w:tcPr>
          <w:p w14:paraId="04A15F5A" w14:textId="14911C2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3DD3BC9D" w14:textId="495E55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tiền</w:t>
            </w:r>
          </w:p>
        </w:tc>
        <w:tc>
          <w:tcPr>
            <w:tcW w:w="1620" w:type="dxa"/>
          </w:tcPr>
          <w:p w14:paraId="7EF7A05C" w14:textId="442ABA9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CCFD4A4" w14:textId="5765C68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Currency</w:t>
            </w:r>
          </w:p>
        </w:tc>
        <w:tc>
          <w:tcPr>
            <w:tcW w:w="3235" w:type="dxa"/>
          </w:tcPr>
          <w:p w14:paraId="4C1D9515" w14:textId="50E9E04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Tổng giá trị của đơn hàng.</w:t>
            </w:r>
          </w:p>
        </w:tc>
      </w:tr>
      <w:tr w:rsidR="00346C04" w:rsidRPr="009C15BC" w14:paraId="0A4A5B18" w14:textId="77777777" w:rsidTr="00EC35C4">
        <w:tc>
          <w:tcPr>
            <w:tcW w:w="805" w:type="dxa"/>
          </w:tcPr>
          <w:p w14:paraId="69556622" w14:textId="0FD6840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0C3C0630" w14:textId="06EEEC8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w:t>
            </w:r>
          </w:p>
        </w:tc>
        <w:tc>
          <w:tcPr>
            <w:tcW w:w="1620" w:type="dxa"/>
          </w:tcPr>
          <w:p w14:paraId="75C61F20" w14:textId="1FD0D5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4CA4F799" w14:textId="01B7F3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6FBB94DA" w14:textId="2BE666D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Trạng thái hiện tại của đơn hàng (đang xử lý, hoàn thành,...).</w:t>
            </w:r>
          </w:p>
        </w:tc>
      </w:tr>
      <w:tr w:rsidR="00346C04" w:rsidRPr="009C15BC" w14:paraId="24F848E2" w14:textId="77777777" w:rsidTr="00EC35C4">
        <w:tc>
          <w:tcPr>
            <w:tcW w:w="805" w:type="dxa"/>
          </w:tcPr>
          <w:p w14:paraId="26076D27" w14:textId="128F3BF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05F34744" w14:textId="4237C34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Chi tiết đơn hàng</w:t>
            </w:r>
          </w:p>
        </w:tc>
        <w:tc>
          <w:tcPr>
            <w:tcW w:w="1620" w:type="dxa"/>
          </w:tcPr>
          <w:p w14:paraId="6101A3DD" w14:textId="16AC599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6F83CEA" w14:textId="09B8609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4C459880" w14:textId="1122D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xem chi tiết đơn hàng.</w:t>
            </w:r>
          </w:p>
        </w:tc>
      </w:tr>
      <w:tr w:rsidR="00346C04" w:rsidRPr="009C15BC" w14:paraId="794F2A81" w14:textId="77777777" w:rsidTr="00EC35C4">
        <w:tc>
          <w:tcPr>
            <w:tcW w:w="805" w:type="dxa"/>
          </w:tcPr>
          <w:p w14:paraId="4BD1D675" w14:textId="6A67E73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4C1D1C12" w14:textId="3D5B525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Xóa</w:t>
            </w:r>
          </w:p>
        </w:tc>
        <w:tc>
          <w:tcPr>
            <w:tcW w:w="1620" w:type="dxa"/>
          </w:tcPr>
          <w:p w14:paraId="13CAC904" w14:textId="0CCE44D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658E5633" w14:textId="0CFDFD5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208DC1C3" w14:textId="4B536EE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Nhấn để xóa đơn hàng (nếu cần thiết).</w:t>
            </w:r>
          </w:p>
        </w:tc>
      </w:tr>
    </w:tbl>
    <w:p w14:paraId="24A2496B" w14:textId="77777777" w:rsidR="00346C04" w:rsidRPr="009C15BC" w:rsidRDefault="00346C04" w:rsidP="001912E4">
      <w:pPr>
        <w:rPr>
          <w:rFonts w:ascii="Times  New Roman" w:hAnsi="Times  New Roman"/>
          <w:sz w:val="26"/>
          <w:szCs w:val="26"/>
        </w:rPr>
      </w:pPr>
    </w:p>
    <w:p w14:paraId="51023FE6" w14:textId="77777777" w:rsidR="00A62300" w:rsidRPr="009C15BC" w:rsidRDefault="00A62300" w:rsidP="001912E4">
      <w:pPr>
        <w:rPr>
          <w:rFonts w:ascii="Times  New Roman" w:hAnsi="Times  New Roman"/>
          <w:sz w:val="26"/>
          <w:szCs w:val="26"/>
        </w:rPr>
      </w:pPr>
    </w:p>
    <w:p w14:paraId="6BD4BB4B" w14:textId="7AEC26B9" w:rsidR="00A62300" w:rsidRPr="009C15BC" w:rsidRDefault="00A62300" w:rsidP="00A62300">
      <w:pPr>
        <w:pStyle w:val="Heading2"/>
        <w:numPr>
          <w:ilvl w:val="0"/>
          <w:numId w:val="0"/>
        </w:numPr>
        <w:rPr>
          <w:rFonts w:ascii="Times  New Roman" w:hAnsi="Times  New Roman"/>
          <w:b w:val="0"/>
          <w:sz w:val="26"/>
          <w:szCs w:val="26"/>
        </w:rPr>
      </w:pPr>
      <w:bookmarkStart w:id="43" w:name="_Toc193446790"/>
      <w:r w:rsidRPr="009C15BC">
        <w:rPr>
          <w:rFonts w:ascii="Times  New Roman" w:hAnsi="Times  New Roman"/>
          <w:b w:val="0"/>
          <w:sz w:val="26"/>
          <w:szCs w:val="26"/>
        </w:rPr>
        <w:t>9. Mã giảm giá</w:t>
      </w:r>
      <w:r w:rsidR="000A49E3" w:rsidRPr="009C15BC">
        <w:rPr>
          <w:rFonts w:ascii="Times  New Roman" w:hAnsi="Times  New Roman"/>
          <w:b w:val="0"/>
          <w:sz w:val="26"/>
          <w:szCs w:val="26"/>
        </w:rPr>
        <w:t xml:space="preserve"> (Thanh)</w:t>
      </w:r>
      <w:bookmarkEnd w:id="43"/>
    </w:p>
    <w:p w14:paraId="5B220D47" w14:textId="2D56CFBB" w:rsidR="00A62300" w:rsidRPr="009C15BC" w:rsidRDefault="00A62300" w:rsidP="00A62300">
      <w:pPr>
        <w:pStyle w:val="Heading3"/>
        <w:numPr>
          <w:ilvl w:val="0"/>
          <w:numId w:val="0"/>
        </w:numPr>
        <w:rPr>
          <w:rFonts w:ascii="Times  New Roman" w:hAnsi="Times  New Roman"/>
          <w:i w:val="0"/>
          <w:sz w:val="26"/>
          <w:szCs w:val="26"/>
        </w:rPr>
      </w:pPr>
      <w:bookmarkStart w:id="44" w:name="_Toc193446791"/>
      <w:r w:rsidRPr="009C15BC">
        <w:rPr>
          <w:rFonts w:ascii="Times  New Roman" w:hAnsi="Times  New Roman"/>
          <w:i w:val="0"/>
          <w:sz w:val="26"/>
          <w:szCs w:val="26"/>
        </w:rPr>
        <w:t>9.1 Màn hình mã giảm giá</w:t>
      </w:r>
      <w:bookmarkEnd w:id="44"/>
    </w:p>
    <w:p w14:paraId="7AA09156" w14:textId="77777777" w:rsidR="00A62300" w:rsidRPr="009C15BC" w:rsidRDefault="00A62300" w:rsidP="00A62300">
      <w:pPr>
        <w:rPr>
          <w:rFonts w:ascii="Times  New Roman" w:hAnsi="Times  New Roman"/>
          <w:sz w:val="26"/>
          <w:szCs w:val="26"/>
        </w:rPr>
      </w:pPr>
    </w:p>
    <w:p w14:paraId="4B1D10C4" w14:textId="66307BCC"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EE790B" wp14:editId="0CBDBE0C">
            <wp:extent cx="2423160" cy="1897380"/>
            <wp:effectExtent l="0" t="0" r="0" b="7620"/>
            <wp:docPr id="341084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1897380"/>
                    </a:xfrm>
                    <a:prstGeom prst="rect">
                      <a:avLst/>
                    </a:prstGeom>
                    <a:noFill/>
                    <a:ln>
                      <a:noFill/>
                    </a:ln>
                  </pic:spPr>
                </pic:pic>
              </a:graphicData>
            </a:graphic>
          </wp:inline>
        </w:drawing>
      </w:r>
    </w:p>
    <w:p w14:paraId="1F065F71" w14:textId="77777777" w:rsidR="00A62300" w:rsidRPr="009C15BC" w:rsidRDefault="00A62300" w:rsidP="00A62300">
      <w:pPr>
        <w:rPr>
          <w:rFonts w:ascii="Times  New Roman" w:hAnsi="Times  New Roman"/>
          <w:sz w:val="26"/>
          <w:szCs w:val="26"/>
        </w:rPr>
      </w:pPr>
    </w:p>
    <w:p w14:paraId="44643F53" w14:textId="2A3CE529" w:rsidR="00A62300" w:rsidRPr="009C15BC" w:rsidRDefault="00A62300" w:rsidP="00A62300">
      <w:pPr>
        <w:pStyle w:val="Heading3"/>
        <w:numPr>
          <w:ilvl w:val="0"/>
          <w:numId w:val="0"/>
        </w:numPr>
        <w:rPr>
          <w:rFonts w:ascii="Times  New Roman" w:hAnsi="Times  New Roman"/>
          <w:i w:val="0"/>
          <w:sz w:val="26"/>
          <w:szCs w:val="26"/>
        </w:rPr>
      </w:pPr>
      <w:bookmarkStart w:id="45" w:name="_Toc193446792"/>
      <w:r w:rsidRPr="009C15BC">
        <w:rPr>
          <w:rFonts w:ascii="Times  New Roman" w:hAnsi="Times  New Roman"/>
          <w:i w:val="0"/>
          <w:sz w:val="26"/>
          <w:szCs w:val="26"/>
        </w:rPr>
        <w:t>9.2 Mô tả luồng hoạt động</w:t>
      </w:r>
      <w:bookmarkEnd w:id="45"/>
    </w:p>
    <w:tbl>
      <w:tblPr>
        <w:tblStyle w:val="TableGrid"/>
        <w:tblW w:w="0" w:type="auto"/>
        <w:tblLook w:val="04A0" w:firstRow="1" w:lastRow="0" w:firstColumn="1" w:lastColumn="0" w:noHBand="0" w:noVBand="1"/>
      </w:tblPr>
      <w:tblGrid>
        <w:gridCol w:w="3116"/>
        <w:gridCol w:w="3117"/>
        <w:gridCol w:w="3117"/>
      </w:tblGrid>
      <w:tr w:rsidR="00A62300" w:rsidRPr="009C15BC" w14:paraId="1E41ADC3" w14:textId="77777777" w:rsidTr="00EC35C4">
        <w:tc>
          <w:tcPr>
            <w:tcW w:w="3116" w:type="dxa"/>
          </w:tcPr>
          <w:p w14:paraId="54DE2785" w14:textId="77777777" w:rsidR="00A62300" w:rsidRPr="009C15BC" w:rsidRDefault="00A62300" w:rsidP="00A62300">
            <w:pPr>
              <w:pStyle w:val="ListParagraph"/>
              <w:numPr>
                <w:ilvl w:val="0"/>
                <w:numId w:val="42"/>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699F0762"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14EB344A"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2593F0DB" w14:textId="77777777" w:rsidTr="00EC35C4">
        <w:tc>
          <w:tcPr>
            <w:tcW w:w="3116" w:type="dxa"/>
          </w:tcPr>
          <w:p w14:paraId="58B3D22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1.Hiển thị màn hình nhập hoặc chọn mã giảm giá</w:t>
            </w:r>
          </w:p>
        </w:tc>
        <w:tc>
          <w:tcPr>
            <w:tcW w:w="3117" w:type="dxa"/>
          </w:tcPr>
          <w:p w14:paraId="05910FF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 xml:space="preserve">1.1 Người dùng truy cập vào trang web bán điện </w:t>
            </w:r>
            <w:r w:rsidRPr="009C15BC">
              <w:rPr>
                <w:rFonts w:ascii="Times  New Roman" w:hAnsi="Times  New Roman"/>
                <w:sz w:val="26"/>
                <w:szCs w:val="26"/>
              </w:rPr>
              <w:lastRenderedPageBreak/>
              <w:t>thoại</w:t>
            </w:r>
          </w:p>
        </w:tc>
        <w:tc>
          <w:tcPr>
            <w:tcW w:w="3117" w:type="dxa"/>
          </w:tcPr>
          <w:p w14:paraId="291F01C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lastRenderedPageBreak/>
              <w:t xml:space="preserve">1.2 Hiển thị danh sách sản phẩm với các mặt hàng </w:t>
            </w:r>
            <w:r w:rsidRPr="009C15BC">
              <w:rPr>
                <w:rFonts w:ascii="Times  New Roman" w:hAnsi="Times  New Roman"/>
                <w:sz w:val="26"/>
                <w:szCs w:val="26"/>
              </w:rPr>
              <w:lastRenderedPageBreak/>
              <w:t>điện thoại</w:t>
            </w:r>
          </w:p>
        </w:tc>
      </w:tr>
      <w:tr w:rsidR="00A62300" w:rsidRPr="009C15BC" w14:paraId="5F8BDDE6" w14:textId="77777777" w:rsidTr="00EC35C4">
        <w:tc>
          <w:tcPr>
            <w:tcW w:w="3116" w:type="dxa"/>
          </w:tcPr>
          <w:p w14:paraId="378BD8ED" w14:textId="77777777" w:rsidR="00A62300" w:rsidRPr="009C15BC" w:rsidRDefault="00A62300" w:rsidP="00EC35C4">
            <w:pPr>
              <w:rPr>
                <w:rFonts w:ascii="Times  New Roman" w:hAnsi="Times  New Roman"/>
                <w:sz w:val="26"/>
                <w:szCs w:val="26"/>
              </w:rPr>
            </w:pPr>
          </w:p>
        </w:tc>
        <w:tc>
          <w:tcPr>
            <w:tcW w:w="3117" w:type="dxa"/>
          </w:tcPr>
          <w:p w14:paraId="0B0DCDFF"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lựu chọn sản phẩm và đi đến giỏ hàng</w:t>
            </w:r>
          </w:p>
        </w:tc>
        <w:tc>
          <w:tcPr>
            <w:tcW w:w="3117" w:type="dxa"/>
          </w:tcPr>
          <w:p w14:paraId="2BA477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Hiển thị giao diện giỏ hàng</w:t>
            </w:r>
          </w:p>
        </w:tc>
      </w:tr>
      <w:tr w:rsidR="00A62300" w:rsidRPr="009C15BC" w14:paraId="6D185C4F" w14:textId="77777777" w:rsidTr="00EC35C4">
        <w:tc>
          <w:tcPr>
            <w:tcW w:w="3116" w:type="dxa"/>
          </w:tcPr>
          <w:p w14:paraId="13CCB3CC" w14:textId="77777777" w:rsidR="00A62300" w:rsidRPr="009C15BC" w:rsidRDefault="00A62300" w:rsidP="00EC35C4">
            <w:pPr>
              <w:rPr>
                <w:rFonts w:ascii="Times  New Roman" w:hAnsi="Times  New Roman"/>
                <w:sz w:val="26"/>
                <w:szCs w:val="26"/>
              </w:rPr>
            </w:pPr>
          </w:p>
        </w:tc>
        <w:tc>
          <w:tcPr>
            <w:tcW w:w="3117" w:type="dxa"/>
          </w:tcPr>
          <w:p w14:paraId="2F1A5A86"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1.5 Người dùng nhấn vào thanh toán</w:t>
            </w:r>
          </w:p>
        </w:tc>
        <w:tc>
          <w:tcPr>
            <w:tcW w:w="3117" w:type="dxa"/>
          </w:tcPr>
          <w:p w14:paraId="210F901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Hiển thị màn hình thanh toán chứa thông tin của sản phẩm</w:t>
            </w:r>
          </w:p>
        </w:tc>
      </w:tr>
      <w:tr w:rsidR="00A62300" w:rsidRPr="009C15BC" w14:paraId="3F2CD368" w14:textId="77777777" w:rsidTr="00EC35C4">
        <w:tc>
          <w:tcPr>
            <w:tcW w:w="3116" w:type="dxa"/>
          </w:tcPr>
          <w:p w14:paraId="5A9A303E" w14:textId="77777777" w:rsidR="00A62300" w:rsidRPr="009C15BC" w:rsidRDefault="00A62300" w:rsidP="00EC35C4">
            <w:pPr>
              <w:rPr>
                <w:rFonts w:ascii="Times  New Roman" w:hAnsi="Times  New Roman"/>
                <w:sz w:val="26"/>
                <w:szCs w:val="26"/>
              </w:rPr>
            </w:pPr>
          </w:p>
        </w:tc>
        <w:tc>
          <w:tcPr>
            <w:tcW w:w="3117" w:type="dxa"/>
          </w:tcPr>
          <w:p w14:paraId="6839A9F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1.6 Người dùng nhấn vào mã giảm giá nếu có hoặc nhập mã giảm giá</w:t>
            </w:r>
          </w:p>
        </w:tc>
        <w:tc>
          <w:tcPr>
            <w:tcW w:w="3117" w:type="dxa"/>
          </w:tcPr>
          <w:p w14:paraId="0739603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1.7 Xác nhận mã giảm giá và áp dụng vào giá sản phẩm</w:t>
            </w:r>
          </w:p>
        </w:tc>
      </w:tr>
      <w:tr w:rsidR="00A62300" w:rsidRPr="009C15BC" w14:paraId="49A741D0" w14:textId="77777777" w:rsidTr="00EC35C4">
        <w:tc>
          <w:tcPr>
            <w:tcW w:w="3116" w:type="dxa"/>
          </w:tcPr>
          <w:p w14:paraId="35B703D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2.trường hợp mã giảm giá hết hạn</w:t>
            </w:r>
          </w:p>
        </w:tc>
        <w:tc>
          <w:tcPr>
            <w:tcW w:w="3117" w:type="dxa"/>
          </w:tcPr>
          <w:p w14:paraId="491A23E5"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2.1 Người dùng truy cập vào trang web bán điện thoại</w:t>
            </w:r>
          </w:p>
        </w:tc>
        <w:tc>
          <w:tcPr>
            <w:tcW w:w="3117" w:type="dxa"/>
          </w:tcPr>
          <w:p w14:paraId="0ADFE02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2.2 Hiển thị danh sách sản phẩm với các mặt hàng điện thoại</w:t>
            </w:r>
          </w:p>
        </w:tc>
      </w:tr>
      <w:tr w:rsidR="00A62300" w:rsidRPr="009C15BC" w14:paraId="70118DBF" w14:textId="77777777" w:rsidTr="00EC35C4">
        <w:tc>
          <w:tcPr>
            <w:tcW w:w="3116" w:type="dxa"/>
          </w:tcPr>
          <w:p w14:paraId="309495E4" w14:textId="77777777" w:rsidR="00A62300" w:rsidRPr="009C15BC" w:rsidRDefault="00A62300" w:rsidP="00EC35C4">
            <w:pPr>
              <w:rPr>
                <w:rFonts w:ascii="Times  New Roman" w:hAnsi="Times  New Roman"/>
                <w:sz w:val="26"/>
                <w:szCs w:val="26"/>
              </w:rPr>
            </w:pPr>
          </w:p>
        </w:tc>
        <w:tc>
          <w:tcPr>
            <w:tcW w:w="3117" w:type="dxa"/>
          </w:tcPr>
          <w:p w14:paraId="4F4710B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2.3 Người dùng lựu chọn sản phẩm và đi đến giỏ hàng</w:t>
            </w:r>
          </w:p>
        </w:tc>
        <w:tc>
          <w:tcPr>
            <w:tcW w:w="3117" w:type="dxa"/>
          </w:tcPr>
          <w:p w14:paraId="74580700"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2.4 Hiển thị giao diện giỏ hàng</w:t>
            </w:r>
          </w:p>
        </w:tc>
      </w:tr>
      <w:tr w:rsidR="00A62300" w:rsidRPr="009C15BC" w14:paraId="611B14A9" w14:textId="77777777" w:rsidTr="00EC35C4">
        <w:tc>
          <w:tcPr>
            <w:tcW w:w="3116" w:type="dxa"/>
          </w:tcPr>
          <w:p w14:paraId="6C77D73D" w14:textId="77777777" w:rsidR="00A62300" w:rsidRPr="009C15BC" w:rsidRDefault="00A62300" w:rsidP="00EC35C4">
            <w:pPr>
              <w:rPr>
                <w:rFonts w:ascii="Times  New Roman" w:hAnsi="Times  New Roman"/>
                <w:sz w:val="26"/>
                <w:szCs w:val="26"/>
              </w:rPr>
            </w:pPr>
          </w:p>
        </w:tc>
        <w:tc>
          <w:tcPr>
            <w:tcW w:w="3117" w:type="dxa"/>
          </w:tcPr>
          <w:p w14:paraId="4C892CE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2.5 Người dùng nhấn vào thanh toán</w:t>
            </w:r>
          </w:p>
        </w:tc>
        <w:tc>
          <w:tcPr>
            <w:tcW w:w="3117" w:type="dxa"/>
          </w:tcPr>
          <w:p w14:paraId="458D8459"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Hiển thị màn hình thanh toán chứa thông tin của sản phẩm</w:t>
            </w:r>
          </w:p>
        </w:tc>
      </w:tr>
      <w:tr w:rsidR="00A62300" w:rsidRPr="009C15BC" w14:paraId="327C653D" w14:textId="77777777" w:rsidTr="00EC35C4">
        <w:tc>
          <w:tcPr>
            <w:tcW w:w="3116" w:type="dxa"/>
          </w:tcPr>
          <w:p w14:paraId="66F4786D" w14:textId="77777777" w:rsidR="00A62300" w:rsidRPr="009C15BC" w:rsidRDefault="00A62300" w:rsidP="00EC35C4">
            <w:pPr>
              <w:rPr>
                <w:rFonts w:ascii="Times  New Roman" w:hAnsi="Times  New Roman"/>
                <w:sz w:val="26"/>
                <w:szCs w:val="26"/>
              </w:rPr>
            </w:pPr>
          </w:p>
        </w:tc>
        <w:tc>
          <w:tcPr>
            <w:tcW w:w="3117" w:type="dxa"/>
          </w:tcPr>
          <w:p w14:paraId="4BBCD00E"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2.6 Người dùng nhấn vào mã giảm giá hoặc nhập mã giảm giá hết hạn</w:t>
            </w:r>
          </w:p>
        </w:tc>
        <w:tc>
          <w:tcPr>
            <w:tcW w:w="3117" w:type="dxa"/>
          </w:tcPr>
          <w:p w14:paraId="2586767D"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2.7 Thông báo “Mã giảm giá của bạn đã hết hạn vui lòng chọn lại !”</w:t>
            </w:r>
          </w:p>
        </w:tc>
      </w:tr>
    </w:tbl>
    <w:p w14:paraId="4875D763" w14:textId="77777777" w:rsidR="00A62300" w:rsidRPr="009C15BC" w:rsidRDefault="00A62300" w:rsidP="001912E4">
      <w:pPr>
        <w:rPr>
          <w:rFonts w:ascii="Times  New Roman" w:hAnsi="Times  New Roman"/>
          <w:sz w:val="26"/>
          <w:szCs w:val="26"/>
        </w:rPr>
      </w:pPr>
    </w:p>
    <w:p w14:paraId="26CA8ED2" w14:textId="6155A81B" w:rsidR="009D0150" w:rsidRPr="009C15BC" w:rsidRDefault="009D0150" w:rsidP="009D0150">
      <w:pPr>
        <w:pStyle w:val="Heading3"/>
        <w:numPr>
          <w:ilvl w:val="0"/>
          <w:numId w:val="0"/>
        </w:numPr>
        <w:rPr>
          <w:rFonts w:ascii="Times  New Roman" w:hAnsi="Times  New Roman"/>
          <w:i w:val="0"/>
          <w:sz w:val="26"/>
          <w:szCs w:val="26"/>
        </w:rPr>
      </w:pPr>
      <w:bookmarkStart w:id="46" w:name="_Toc193446793"/>
      <w:r w:rsidRPr="009C15BC">
        <w:rPr>
          <w:rFonts w:ascii="Times  New Roman" w:hAnsi="Times  New Roman"/>
          <w:i w:val="0"/>
          <w:sz w:val="26"/>
          <w:szCs w:val="26"/>
        </w:rPr>
        <w:t>9.3 Các ràng buộc</w:t>
      </w:r>
      <w:bookmarkEnd w:id="46"/>
    </w:p>
    <w:p w14:paraId="667C7D39" w14:textId="77777777" w:rsidR="009D0150" w:rsidRPr="009C15BC" w:rsidRDefault="009D0150" w:rsidP="001912E4">
      <w:pPr>
        <w:rPr>
          <w:rFonts w:ascii="Times  New Roman" w:hAnsi="Times  New Roman"/>
          <w:sz w:val="26"/>
          <w:szCs w:val="26"/>
        </w:rPr>
      </w:pPr>
    </w:p>
    <w:tbl>
      <w:tblPr>
        <w:tblStyle w:val="TableGrid"/>
        <w:tblW w:w="0" w:type="auto"/>
        <w:tblLook w:val="04A0" w:firstRow="1" w:lastRow="0" w:firstColumn="1" w:lastColumn="0" w:noHBand="0" w:noVBand="1"/>
      </w:tblPr>
      <w:tblGrid>
        <w:gridCol w:w="803"/>
        <w:gridCol w:w="1834"/>
        <w:gridCol w:w="1444"/>
        <w:gridCol w:w="1527"/>
        <w:gridCol w:w="3742"/>
      </w:tblGrid>
      <w:tr w:rsidR="009D0150" w:rsidRPr="009C15BC" w14:paraId="7A72D776" w14:textId="77777777" w:rsidTr="009D0150">
        <w:tc>
          <w:tcPr>
            <w:tcW w:w="805" w:type="dxa"/>
          </w:tcPr>
          <w:p w14:paraId="3F89ED8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00" w:type="dxa"/>
          </w:tcPr>
          <w:p w14:paraId="296951D2"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4874A49A"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3DDB9471"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2BDA8D7E"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081E7DAE" w14:textId="77777777" w:rsidTr="009D0150">
        <w:tc>
          <w:tcPr>
            <w:tcW w:w="805" w:type="dxa"/>
          </w:tcPr>
          <w:p w14:paraId="57D91B5C" w14:textId="144B503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3EFB8F8F" w14:textId="285022C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discount_code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157BFAF" w14:textId="77777777" w:rsidTr="00EC35C4">
              <w:trPr>
                <w:tblCellSpacing w:w="15" w:type="dxa"/>
              </w:trPr>
              <w:tc>
                <w:tcPr>
                  <w:tcW w:w="0" w:type="auto"/>
                  <w:vAlign w:val="center"/>
                  <w:hideMark/>
                </w:tcPr>
                <w:p w14:paraId="2552B789" w14:textId="77777777" w:rsidR="009D0150" w:rsidRPr="009C15BC" w:rsidRDefault="009D0150" w:rsidP="009D0150">
                  <w:pPr>
                    <w:rPr>
                      <w:rFonts w:ascii="Times  New Roman" w:hAnsi="Times  New Roman"/>
                      <w:sz w:val="26"/>
                      <w:szCs w:val="26"/>
                      <w:lang w:val="en-US"/>
                    </w:rPr>
                  </w:pPr>
                </w:p>
              </w:tc>
            </w:tr>
          </w:tbl>
          <w:p w14:paraId="4E619043"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9D0150" w:rsidRPr="009C15BC" w14:paraId="5CC17C61" w14:textId="77777777" w:rsidTr="00EC35C4">
              <w:trPr>
                <w:tblCellSpacing w:w="15" w:type="dxa"/>
              </w:trPr>
              <w:tc>
                <w:tcPr>
                  <w:tcW w:w="0" w:type="auto"/>
                  <w:vAlign w:val="center"/>
                  <w:hideMark/>
                </w:tcPr>
                <w:p w14:paraId="0FE8459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53BF3372" w14:textId="77777777" w:rsidR="009D0150" w:rsidRPr="009C15BC" w:rsidRDefault="009D0150" w:rsidP="009D0150">
            <w:pPr>
              <w:jc w:val="center"/>
              <w:rPr>
                <w:rFonts w:ascii="Times  New Roman" w:hAnsi="Times  New Roman"/>
                <w:sz w:val="26"/>
                <w:szCs w:val="26"/>
                <w:lang w:val="en-US"/>
              </w:rPr>
            </w:pPr>
          </w:p>
        </w:tc>
        <w:tc>
          <w:tcPr>
            <w:tcW w:w="1530" w:type="dxa"/>
          </w:tcPr>
          <w:p w14:paraId="692575BA" w14:textId="05CD71A1"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5D224E30" w14:textId="358CDF8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xml:space="preserve">- Must be 6-15 alphanumeric characters (A-Z, 0-9) </w:t>
            </w:r>
            <w:r w:rsidRPr="009C15BC">
              <w:rPr>
                <w:rFonts w:ascii="Times  New Roman" w:hAnsi="Times  New Roman"/>
                <w:sz w:val="26"/>
                <w:szCs w:val="26"/>
              </w:rPr>
              <w:br/>
              <w:t>- No spaces or special characters</w:t>
            </w:r>
          </w:p>
        </w:tc>
      </w:tr>
      <w:tr w:rsidR="009D0150" w:rsidRPr="009C15BC" w14:paraId="7854A61D" w14:textId="77777777" w:rsidTr="009D0150">
        <w:tc>
          <w:tcPr>
            <w:tcW w:w="805" w:type="dxa"/>
          </w:tcPr>
          <w:p w14:paraId="5BAC4B28" w14:textId="786897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2</w:t>
            </w:r>
          </w:p>
        </w:tc>
        <w:tc>
          <w:tcPr>
            <w:tcW w:w="1800" w:type="dxa"/>
          </w:tcPr>
          <w:p w14:paraId="7BCC2F58" w14:textId="5F96ADE2"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discount_value</w:t>
            </w:r>
          </w:p>
        </w:tc>
        <w:tc>
          <w:tcPr>
            <w:tcW w:w="1440" w:type="dxa"/>
          </w:tcPr>
          <w:p w14:paraId="63413FCC" w14:textId="3299A4B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593966A0" w14:textId="4B511D1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Float</w:t>
            </w:r>
          </w:p>
        </w:tc>
        <w:tc>
          <w:tcPr>
            <w:tcW w:w="3775" w:type="dxa"/>
          </w:tcPr>
          <w:p w14:paraId="0A22E916" w14:textId="01D57A3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5% - 90% (percentage) or 1 - 1,000,000 (fixed amount)</w:t>
            </w:r>
          </w:p>
        </w:tc>
      </w:tr>
      <w:tr w:rsidR="009D0150" w:rsidRPr="009C15BC" w14:paraId="0F11C9D0" w14:textId="77777777" w:rsidTr="009D0150">
        <w:tc>
          <w:tcPr>
            <w:tcW w:w="805" w:type="dxa"/>
          </w:tcPr>
          <w:p w14:paraId="6B0E8154" w14:textId="75BF0DD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3</w:t>
            </w:r>
          </w:p>
        </w:tc>
        <w:tc>
          <w:tcPr>
            <w:tcW w:w="1800" w:type="dxa"/>
          </w:tcPr>
          <w:p w14:paraId="26847571" w14:textId="3D82B3DF"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expiration_date</w:t>
            </w:r>
          </w:p>
        </w:tc>
        <w:tc>
          <w:tcPr>
            <w:tcW w:w="1440" w:type="dxa"/>
          </w:tcPr>
          <w:p w14:paraId="429A48B1" w14:textId="5A3B366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(date)</w:t>
            </w:r>
          </w:p>
        </w:tc>
        <w:tc>
          <w:tcPr>
            <w:tcW w:w="153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9D0150" w:rsidRPr="009C15BC" w14:paraId="1C5EC050" w14:textId="77777777" w:rsidTr="00EC35C4">
              <w:trPr>
                <w:tblCellSpacing w:w="15" w:type="dxa"/>
              </w:trPr>
              <w:tc>
                <w:tcPr>
                  <w:tcW w:w="0" w:type="auto"/>
                  <w:vAlign w:val="center"/>
                  <w:hideMark/>
                </w:tcPr>
                <w:p w14:paraId="2CA3A0DB"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DateTime</w:t>
                  </w:r>
                </w:p>
              </w:tc>
            </w:tr>
          </w:tbl>
          <w:p w14:paraId="7A046CD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77E286A8" w14:textId="77777777" w:rsidTr="00EC35C4">
              <w:trPr>
                <w:tblCellSpacing w:w="15" w:type="dxa"/>
              </w:trPr>
              <w:tc>
                <w:tcPr>
                  <w:tcW w:w="0" w:type="auto"/>
                  <w:vAlign w:val="center"/>
                  <w:hideMark/>
                </w:tcPr>
                <w:p w14:paraId="16D15625" w14:textId="77777777" w:rsidR="009D0150" w:rsidRPr="009C15BC" w:rsidRDefault="009D0150" w:rsidP="009D0150">
                  <w:pPr>
                    <w:rPr>
                      <w:rFonts w:ascii="Times  New Roman" w:hAnsi="Times  New Roman"/>
                      <w:sz w:val="26"/>
                      <w:szCs w:val="26"/>
                      <w:lang w:val="en-US"/>
                    </w:rPr>
                  </w:pPr>
                </w:p>
              </w:tc>
            </w:tr>
          </w:tbl>
          <w:p w14:paraId="33E38392" w14:textId="77777777" w:rsidR="009D0150" w:rsidRPr="009C15BC" w:rsidRDefault="009D0150" w:rsidP="009D0150">
            <w:pPr>
              <w:jc w:val="center"/>
              <w:rPr>
                <w:rFonts w:ascii="Times  New Roman" w:hAnsi="Times  New Roman"/>
                <w:sz w:val="26"/>
                <w:szCs w:val="26"/>
                <w:lang w:val="en-US"/>
              </w:rPr>
            </w:pPr>
          </w:p>
        </w:tc>
        <w:tc>
          <w:tcPr>
            <w:tcW w:w="3775" w:type="dxa"/>
          </w:tcPr>
          <w:p w14:paraId="3A3B46A4" w14:textId="4854C43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Must be a future date (&gt;= today)</w:t>
            </w:r>
          </w:p>
        </w:tc>
      </w:tr>
      <w:tr w:rsidR="009D0150" w:rsidRPr="009C15BC" w14:paraId="3359E242" w14:textId="77777777" w:rsidTr="009D0150">
        <w:tc>
          <w:tcPr>
            <w:tcW w:w="805" w:type="dxa"/>
          </w:tcPr>
          <w:p w14:paraId="1E8E59DE" w14:textId="76F8E62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4</w:t>
            </w:r>
          </w:p>
        </w:tc>
        <w:tc>
          <w:tcPr>
            <w:tcW w:w="1800" w:type="dxa"/>
          </w:tcPr>
          <w:p w14:paraId="561A6A0C" w14:textId="45A2FE8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usage_limit</w:t>
            </w:r>
          </w:p>
        </w:tc>
        <w:tc>
          <w:tcPr>
            <w:tcW w:w="1440" w:type="dxa"/>
          </w:tcPr>
          <w:p w14:paraId="4E632460" w14:textId="190C35A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Input (number)</w:t>
            </w:r>
          </w:p>
        </w:tc>
        <w:tc>
          <w:tcPr>
            <w:tcW w:w="1530" w:type="dxa"/>
          </w:tcPr>
          <w:p w14:paraId="4C7764CB" w14:textId="0473E82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1B62AB7F" w14:textId="6D9D930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1, Maximum: 1000</w:t>
            </w:r>
          </w:p>
        </w:tc>
      </w:tr>
      <w:tr w:rsidR="009D0150" w:rsidRPr="009C15BC" w14:paraId="2EC5DCA2" w14:textId="77777777" w:rsidTr="009D0150">
        <w:tc>
          <w:tcPr>
            <w:tcW w:w="805" w:type="dxa"/>
          </w:tcPr>
          <w:p w14:paraId="35854EBA" w14:textId="511F621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5</w:t>
            </w:r>
          </w:p>
        </w:tc>
        <w:tc>
          <w:tcPr>
            <w:tcW w:w="1800" w:type="dxa"/>
          </w:tcPr>
          <w:p w14:paraId="562A01D9" w14:textId="3C02FCA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status</w:t>
            </w:r>
          </w:p>
        </w:tc>
        <w:tc>
          <w:tcPr>
            <w:tcW w:w="1440" w:type="dxa"/>
          </w:tcPr>
          <w:p w14:paraId="2495B83A" w14:textId="59A43709"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Select (dropdown)</w:t>
            </w:r>
          </w:p>
        </w:tc>
        <w:tc>
          <w:tcPr>
            <w:tcW w:w="1530" w:type="dxa"/>
          </w:tcPr>
          <w:p w14:paraId="1EC94D1C" w14:textId="0BE04B5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Enum</w:t>
            </w:r>
          </w:p>
        </w:tc>
        <w:tc>
          <w:tcPr>
            <w:tcW w:w="3775" w:type="dxa"/>
          </w:tcPr>
          <w:p w14:paraId="2B9FDBF4" w14:textId="36B6C76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Values: Active, Expired, Used</w:t>
            </w:r>
          </w:p>
        </w:tc>
      </w:tr>
    </w:tbl>
    <w:p w14:paraId="78BA0F7C" w14:textId="77777777" w:rsidR="009D0150" w:rsidRPr="009C15BC" w:rsidRDefault="009D0150" w:rsidP="001912E4">
      <w:pPr>
        <w:rPr>
          <w:rFonts w:ascii="Times  New Roman" w:hAnsi="Times  New Roman"/>
          <w:sz w:val="26"/>
          <w:szCs w:val="26"/>
          <w:lang w:val="en-US"/>
        </w:rPr>
      </w:pPr>
    </w:p>
    <w:p w14:paraId="4C356BD8" w14:textId="77777777" w:rsidR="000A49E3" w:rsidRPr="009C15BC" w:rsidRDefault="000A49E3" w:rsidP="001912E4">
      <w:pPr>
        <w:rPr>
          <w:rFonts w:ascii="Times  New Roman" w:hAnsi="Times  New Roman"/>
          <w:sz w:val="26"/>
          <w:szCs w:val="26"/>
          <w:lang w:val="en-US"/>
        </w:rPr>
      </w:pPr>
    </w:p>
    <w:p w14:paraId="38E2F838" w14:textId="77632652" w:rsidR="000A49E3" w:rsidRPr="009C15BC" w:rsidRDefault="000A49E3" w:rsidP="000A49E3">
      <w:pPr>
        <w:pStyle w:val="Heading2"/>
        <w:numPr>
          <w:ilvl w:val="0"/>
          <w:numId w:val="0"/>
        </w:numPr>
        <w:rPr>
          <w:rFonts w:ascii="Times  New Roman" w:hAnsi="Times  New Roman"/>
          <w:b w:val="0"/>
          <w:sz w:val="26"/>
          <w:szCs w:val="26"/>
        </w:rPr>
      </w:pPr>
      <w:bookmarkStart w:id="47" w:name="_Toc193446794"/>
      <w:r w:rsidRPr="009C15BC">
        <w:rPr>
          <w:rFonts w:ascii="Times  New Roman" w:hAnsi="Times  New Roman"/>
          <w:b w:val="0"/>
          <w:sz w:val="26"/>
          <w:szCs w:val="26"/>
          <w:lang w:val="en-US"/>
        </w:rPr>
        <w:t xml:space="preserve">10. </w:t>
      </w:r>
      <w:r w:rsidRPr="009C15BC">
        <w:rPr>
          <w:rFonts w:ascii="Times  New Roman" w:hAnsi="Times  New Roman"/>
          <w:b w:val="0"/>
          <w:sz w:val="26"/>
          <w:szCs w:val="26"/>
        </w:rPr>
        <w:t>Thống kê (Huy)</w:t>
      </w:r>
      <w:bookmarkEnd w:id="47"/>
    </w:p>
    <w:p w14:paraId="68DED83A" w14:textId="3E12B5F8" w:rsidR="000A49E3" w:rsidRPr="009C15BC" w:rsidRDefault="000A49E3" w:rsidP="000A49E3">
      <w:pPr>
        <w:pStyle w:val="Heading3"/>
        <w:numPr>
          <w:ilvl w:val="0"/>
          <w:numId w:val="0"/>
        </w:numPr>
        <w:rPr>
          <w:rFonts w:ascii="Times  New Roman" w:hAnsi="Times  New Roman"/>
          <w:i w:val="0"/>
          <w:sz w:val="26"/>
          <w:szCs w:val="26"/>
        </w:rPr>
      </w:pPr>
      <w:bookmarkStart w:id="48" w:name="_Toc193446795"/>
      <w:r w:rsidRPr="009C15BC">
        <w:rPr>
          <w:rFonts w:ascii="Times  New Roman" w:hAnsi="Times  New Roman"/>
          <w:i w:val="0"/>
          <w:sz w:val="26"/>
          <w:szCs w:val="26"/>
        </w:rPr>
        <w:t>10.1 Màng hình thống kê</w:t>
      </w:r>
      <w:bookmarkEnd w:id="48"/>
    </w:p>
    <w:p w14:paraId="76596012" w14:textId="77777777" w:rsidR="000A49E3" w:rsidRPr="009C15BC" w:rsidRDefault="000A49E3" w:rsidP="000A49E3">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588E541B" wp14:editId="673D6D78">
            <wp:extent cx="5943600" cy="286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1310"/>
                    </a:xfrm>
                    <a:prstGeom prst="rect">
                      <a:avLst/>
                    </a:prstGeom>
                  </pic:spPr>
                </pic:pic>
              </a:graphicData>
            </a:graphic>
          </wp:inline>
        </w:drawing>
      </w:r>
    </w:p>
    <w:p w14:paraId="321E5030" w14:textId="77777777" w:rsidR="000A49E3" w:rsidRPr="009C15BC" w:rsidRDefault="000A49E3" w:rsidP="000A49E3">
      <w:pPr>
        <w:rPr>
          <w:rFonts w:ascii="Times  New Roman" w:hAnsi="Times  New Roman"/>
          <w:sz w:val="26"/>
          <w:szCs w:val="26"/>
        </w:rPr>
      </w:pPr>
    </w:p>
    <w:p w14:paraId="5DC789AC" w14:textId="6926166B" w:rsidR="000A49E3" w:rsidRPr="009C15BC" w:rsidRDefault="000A49E3" w:rsidP="000A49E3">
      <w:pPr>
        <w:pStyle w:val="Heading3"/>
        <w:numPr>
          <w:ilvl w:val="0"/>
          <w:numId w:val="0"/>
        </w:numPr>
        <w:rPr>
          <w:rFonts w:ascii="Times  New Roman" w:hAnsi="Times  New Roman"/>
          <w:i w:val="0"/>
          <w:sz w:val="26"/>
          <w:szCs w:val="26"/>
        </w:rPr>
      </w:pPr>
      <w:bookmarkStart w:id="49" w:name="_Toc193446796"/>
      <w:r w:rsidRPr="009C15BC">
        <w:rPr>
          <w:rFonts w:ascii="Times  New Roman" w:hAnsi="Times  New Roman"/>
          <w:i w:val="0"/>
          <w:sz w:val="26"/>
          <w:szCs w:val="26"/>
        </w:rPr>
        <w:t>10.2 Mô tả luồng hoạt động:</w:t>
      </w:r>
      <w:bookmarkEnd w:id="49"/>
    </w:p>
    <w:p w14:paraId="569EDBCD"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A49E3" w:rsidRPr="009C15BC" w14:paraId="67A06292" w14:textId="77777777" w:rsidTr="00EC35C4">
        <w:tc>
          <w:tcPr>
            <w:tcW w:w="3116" w:type="dxa"/>
          </w:tcPr>
          <w:p w14:paraId="4AF9847E"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Description</w:t>
            </w:r>
          </w:p>
        </w:tc>
        <w:tc>
          <w:tcPr>
            <w:tcW w:w="3117" w:type="dxa"/>
          </w:tcPr>
          <w:p w14:paraId="615CBD0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User Actions</w:t>
            </w:r>
          </w:p>
        </w:tc>
        <w:tc>
          <w:tcPr>
            <w:tcW w:w="3117" w:type="dxa"/>
          </w:tcPr>
          <w:p w14:paraId="3DCC748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System Actions</w:t>
            </w:r>
          </w:p>
        </w:tc>
      </w:tr>
      <w:tr w:rsidR="000A49E3" w:rsidRPr="009C15BC" w14:paraId="6031F185" w14:textId="77777777" w:rsidTr="00EC35C4">
        <w:tc>
          <w:tcPr>
            <w:tcW w:w="3116" w:type="dxa"/>
            <w:vMerge w:val="restart"/>
          </w:tcPr>
          <w:p w14:paraId="0EF265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1. Select Time Period</w:t>
            </w:r>
          </w:p>
          <w:p w14:paraId="043E6FEE" w14:textId="77777777" w:rsidR="000A49E3" w:rsidRPr="009C15BC" w:rsidRDefault="000A49E3" w:rsidP="00EC35C4">
            <w:pPr>
              <w:rPr>
                <w:rFonts w:ascii="Times  New Roman" w:hAnsi="Times  New Roman"/>
                <w:sz w:val="26"/>
                <w:szCs w:val="26"/>
              </w:rPr>
            </w:pPr>
          </w:p>
        </w:tc>
        <w:tc>
          <w:tcPr>
            <w:tcW w:w="3117" w:type="dxa"/>
          </w:tcPr>
          <w:p w14:paraId="6A589D9A"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Click on the date input field.</w:t>
            </w:r>
          </w:p>
        </w:tc>
        <w:tc>
          <w:tcPr>
            <w:tcW w:w="3117" w:type="dxa"/>
          </w:tcPr>
          <w:p w14:paraId="64A31A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the Month/Year Date Picker.</w:t>
            </w:r>
          </w:p>
        </w:tc>
      </w:tr>
      <w:tr w:rsidR="000A49E3" w:rsidRPr="009C15BC" w14:paraId="400887B4" w14:textId="77777777" w:rsidTr="00EC35C4">
        <w:tc>
          <w:tcPr>
            <w:tcW w:w="3116" w:type="dxa"/>
            <w:vMerge/>
          </w:tcPr>
          <w:p w14:paraId="770B5BF9" w14:textId="77777777" w:rsidR="000A49E3" w:rsidRPr="009C15BC" w:rsidRDefault="000A49E3" w:rsidP="00EC35C4">
            <w:pPr>
              <w:rPr>
                <w:rFonts w:ascii="Times  New Roman" w:hAnsi="Times  New Roman"/>
                <w:sz w:val="26"/>
                <w:szCs w:val="26"/>
              </w:rPr>
            </w:pPr>
          </w:p>
        </w:tc>
        <w:tc>
          <w:tcPr>
            <w:tcW w:w="3117" w:type="dxa"/>
          </w:tcPr>
          <w:p w14:paraId="09D4457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Select the desired month and year to view the report.</w:t>
            </w:r>
          </w:p>
        </w:tc>
        <w:tc>
          <w:tcPr>
            <w:tcW w:w="3117" w:type="dxa"/>
          </w:tcPr>
          <w:p w14:paraId="2F789568"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Fetch data based on the selected time period.</w:t>
            </w:r>
          </w:p>
        </w:tc>
      </w:tr>
      <w:tr w:rsidR="000A49E3" w:rsidRPr="009C15BC" w14:paraId="101E3C99" w14:textId="77777777" w:rsidTr="00EC35C4">
        <w:tc>
          <w:tcPr>
            <w:tcW w:w="3116" w:type="dxa"/>
            <w:vMerge/>
          </w:tcPr>
          <w:p w14:paraId="224AE4D3" w14:textId="77777777" w:rsidR="000A49E3" w:rsidRPr="009C15BC" w:rsidRDefault="000A49E3" w:rsidP="00EC35C4">
            <w:pPr>
              <w:rPr>
                <w:rFonts w:ascii="Times  New Roman" w:hAnsi="Times  New Roman"/>
                <w:sz w:val="26"/>
                <w:szCs w:val="26"/>
              </w:rPr>
            </w:pPr>
          </w:p>
        </w:tc>
        <w:tc>
          <w:tcPr>
            <w:tcW w:w="3117" w:type="dxa"/>
          </w:tcPr>
          <w:p w14:paraId="2E3943BA" w14:textId="77777777" w:rsidR="000A49E3" w:rsidRPr="009C15BC" w:rsidRDefault="000A49E3" w:rsidP="00EC35C4">
            <w:pPr>
              <w:rPr>
                <w:rFonts w:ascii="Times  New Roman" w:hAnsi="Times  New Roman"/>
                <w:sz w:val="26"/>
                <w:szCs w:val="26"/>
              </w:rPr>
            </w:pPr>
          </w:p>
        </w:tc>
        <w:tc>
          <w:tcPr>
            <w:tcW w:w="3117" w:type="dxa"/>
          </w:tcPr>
          <w:p w14:paraId="65E7FE93"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Reload the chart with the updated data.</w:t>
            </w:r>
          </w:p>
        </w:tc>
      </w:tr>
      <w:tr w:rsidR="000A49E3" w:rsidRPr="009C15BC" w14:paraId="4EA13886" w14:textId="77777777" w:rsidTr="00EC35C4">
        <w:tc>
          <w:tcPr>
            <w:tcW w:w="3116" w:type="dxa"/>
            <w:vMerge w:val="restart"/>
          </w:tcPr>
          <w:p w14:paraId="73078256"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2. View Report</w:t>
            </w:r>
          </w:p>
          <w:p w14:paraId="02200566" w14:textId="77777777" w:rsidR="000A49E3" w:rsidRPr="009C15BC" w:rsidRDefault="000A49E3" w:rsidP="00EC35C4">
            <w:pPr>
              <w:rPr>
                <w:rFonts w:ascii="Times  New Roman" w:hAnsi="Times  New Roman"/>
                <w:sz w:val="26"/>
                <w:szCs w:val="26"/>
              </w:rPr>
            </w:pPr>
          </w:p>
        </w:tc>
        <w:tc>
          <w:tcPr>
            <w:tcW w:w="3117" w:type="dxa"/>
          </w:tcPr>
          <w:p w14:paraId="217BB9C0"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Observe the revenue and order quantity chart.</w:t>
            </w:r>
          </w:p>
        </w:tc>
        <w:tc>
          <w:tcPr>
            <w:tcW w:w="3117" w:type="dxa"/>
          </w:tcPr>
          <w:p w14:paraId="2291CE39"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bar and line chart.</w:t>
            </w:r>
          </w:p>
        </w:tc>
      </w:tr>
      <w:tr w:rsidR="000A49E3" w:rsidRPr="009C15BC" w14:paraId="350CB808" w14:textId="77777777" w:rsidTr="00EC35C4">
        <w:tc>
          <w:tcPr>
            <w:tcW w:w="3116" w:type="dxa"/>
            <w:vMerge/>
          </w:tcPr>
          <w:p w14:paraId="1A024207" w14:textId="77777777" w:rsidR="000A49E3" w:rsidRPr="009C15BC" w:rsidRDefault="000A49E3" w:rsidP="00EC35C4">
            <w:pPr>
              <w:rPr>
                <w:rFonts w:ascii="Times  New Roman" w:hAnsi="Times  New Roman"/>
                <w:sz w:val="26"/>
                <w:szCs w:val="26"/>
              </w:rPr>
            </w:pPr>
          </w:p>
        </w:tc>
        <w:tc>
          <w:tcPr>
            <w:tcW w:w="3117" w:type="dxa"/>
          </w:tcPr>
          <w:p w14:paraId="63ABB5BF"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Compare data across different sales channels.</w:t>
            </w:r>
          </w:p>
        </w:tc>
        <w:tc>
          <w:tcPr>
            <w:tcW w:w="3117" w:type="dxa"/>
          </w:tcPr>
          <w:p w14:paraId="4D684ADC"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Show revenue and order values on the chart.</w:t>
            </w:r>
          </w:p>
        </w:tc>
      </w:tr>
      <w:tr w:rsidR="000A49E3" w:rsidRPr="009C15BC" w14:paraId="27B679EE" w14:textId="77777777" w:rsidTr="00EC35C4">
        <w:tc>
          <w:tcPr>
            <w:tcW w:w="3116" w:type="dxa"/>
            <w:vMerge/>
          </w:tcPr>
          <w:p w14:paraId="43FCEA24" w14:textId="77777777" w:rsidR="000A49E3" w:rsidRPr="009C15BC" w:rsidRDefault="000A49E3" w:rsidP="00EC35C4">
            <w:pPr>
              <w:rPr>
                <w:rFonts w:ascii="Times  New Roman" w:hAnsi="Times  New Roman"/>
                <w:sz w:val="26"/>
                <w:szCs w:val="26"/>
              </w:rPr>
            </w:pPr>
          </w:p>
        </w:tc>
        <w:tc>
          <w:tcPr>
            <w:tcW w:w="3117" w:type="dxa"/>
          </w:tcPr>
          <w:p w14:paraId="58AF3BBF" w14:textId="77777777" w:rsidR="000A49E3" w:rsidRPr="009C15BC" w:rsidRDefault="000A49E3" w:rsidP="00EC35C4">
            <w:pPr>
              <w:rPr>
                <w:rFonts w:ascii="Times  New Roman" w:hAnsi="Times  New Roman"/>
                <w:sz w:val="26"/>
                <w:szCs w:val="26"/>
              </w:rPr>
            </w:pPr>
          </w:p>
        </w:tc>
        <w:tc>
          <w:tcPr>
            <w:tcW w:w="3117" w:type="dxa"/>
          </w:tcPr>
          <w:p w14:paraId="5593F1F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Highlight sales channels with low revenue (0 or below 300K).</w:t>
            </w:r>
          </w:p>
        </w:tc>
      </w:tr>
      <w:tr w:rsidR="000A49E3" w:rsidRPr="009C15BC" w14:paraId="0B2E848A" w14:textId="77777777" w:rsidTr="00EC35C4">
        <w:tc>
          <w:tcPr>
            <w:tcW w:w="3116" w:type="dxa"/>
          </w:tcPr>
          <w:p w14:paraId="1E707A3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3. Analyze Data</w:t>
            </w:r>
          </w:p>
        </w:tc>
        <w:tc>
          <w:tcPr>
            <w:tcW w:w="3117" w:type="dxa"/>
          </w:tcPr>
          <w:p w14:paraId="5C0CCF17"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Hover over the chart to see details.</w:t>
            </w:r>
          </w:p>
        </w:tc>
        <w:tc>
          <w:tcPr>
            <w:tcW w:w="3117" w:type="dxa"/>
          </w:tcPr>
          <w:p w14:paraId="72719A04" w14:textId="77777777" w:rsidR="000A49E3" w:rsidRPr="009C15BC" w:rsidRDefault="000A49E3" w:rsidP="00EC35C4">
            <w:pPr>
              <w:rPr>
                <w:rFonts w:ascii="Times  New Roman" w:hAnsi="Times  New Roman"/>
                <w:sz w:val="26"/>
                <w:szCs w:val="26"/>
              </w:rPr>
            </w:pPr>
            <w:r w:rsidRPr="009C15BC">
              <w:rPr>
                <w:rFonts w:ascii="Times  New Roman" w:hAnsi="Times  New Roman"/>
                <w:color w:val="000000"/>
                <w:sz w:val="26"/>
                <w:szCs w:val="26"/>
              </w:rPr>
              <w:t>- Display a tooltip with detailed information on revenue and order quantity for each channel.</w:t>
            </w:r>
          </w:p>
        </w:tc>
      </w:tr>
    </w:tbl>
    <w:p w14:paraId="129F69FE" w14:textId="38F43D91" w:rsidR="000A49E3" w:rsidRPr="009C15BC" w:rsidRDefault="000A49E3" w:rsidP="000A49E3">
      <w:pPr>
        <w:pStyle w:val="Heading3"/>
        <w:numPr>
          <w:ilvl w:val="0"/>
          <w:numId w:val="0"/>
        </w:numPr>
        <w:rPr>
          <w:rFonts w:ascii="Times  New Roman" w:hAnsi="Times  New Roman"/>
          <w:i w:val="0"/>
          <w:sz w:val="26"/>
          <w:szCs w:val="26"/>
        </w:rPr>
      </w:pPr>
      <w:bookmarkStart w:id="50" w:name="_Toc193446797"/>
      <w:r w:rsidRPr="009C15BC">
        <w:rPr>
          <w:rFonts w:ascii="Times  New Roman" w:hAnsi="Times  New Roman"/>
          <w:i w:val="0"/>
          <w:sz w:val="26"/>
          <w:szCs w:val="26"/>
        </w:rPr>
        <w:lastRenderedPageBreak/>
        <w:t>10.3 Các ràng buộc:</w:t>
      </w:r>
      <w:bookmarkEnd w:id="50"/>
    </w:p>
    <w:p w14:paraId="2289B8BE" w14:textId="77777777" w:rsidR="000A49E3" w:rsidRPr="009C15BC" w:rsidRDefault="000A49E3" w:rsidP="000A49E3">
      <w:pPr>
        <w:rPr>
          <w:rFonts w:ascii="Times  New Roman" w:hAnsi="Times  New Roman"/>
          <w:sz w:val="26"/>
          <w:szCs w:val="26"/>
        </w:rPr>
      </w:pPr>
    </w:p>
    <w:tbl>
      <w:tblPr>
        <w:tblStyle w:val="TableGrid"/>
        <w:tblW w:w="0" w:type="auto"/>
        <w:tblLook w:val="04A0" w:firstRow="1" w:lastRow="0" w:firstColumn="1" w:lastColumn="0" w:noHBand="0" w:noVBand="1"/>
      </w:tblPr>
      <w:tblGrid>
        <w:gridCol w:w="1828"/>
        <w:gridCol w:w="1871"/>
        <w:gridCol w:w="1861"/>
        <w:gridCol w:w="1862"/>
        <w:gridCol w:w="1928"/>
      </w:tblGrid>
      <w:tr w:rsidR="000A49E3" w:rsidRPr="009C15BC" w14:paraId="03094E7F" w14:textId="77777777" w:rsidTr="00EC35C4">
        <w:tc>
          <w:tcPr>
            <w:tcW w:w="1846" w:type="dxa"/>
          </w:tcPr>
          <w:p w14:paraId="08B1F02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1883" w:type="dxa"/>
          </w:tcPr>
          <w:p w14:paraId="2D57729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869" w:type="dxa"/>
          </w:tcPr>
          <w:p w14:paraId="0ED4FECE"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865" w:type="dxa"/>
          </w:tcPr>
          <w:p w14:paraId="1C3FCB6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1887" w:type="dxa"/>
          </w:tcPr>
          <w:p w14:paraId="566BDCF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0A49E3" w:rsidRPr="009C15BC" w14:paraId="0A9F17C3" w14:textId="77777777" w:rsidTr="00EC35C4">
        <w:tc>
          <w:tcPr>
            <w:tcW w:w="1846" w:type="dxa"/>
            <w:vAlign w:val="center"/>
          </w:tcPr>
          <w:p w14:paraId="1715124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1</w:t>
            </w:r>
          </w:p>
        </w:tc>
        <w:tc>
          <w:tcPr>
            <w:tcW w:w="1883" w:type="dxa"/>
            <w:vAlign w:val="center"/>
          </w:tcPr>
          <w:p w14:paraId="1E6B648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Picker</w:t>
            </w:r>
          </w:p>
        </w:tc>
        <w:tc>
          <w:tcPr>
            <w:tcW w:w="1869" w:type="dxa"/>
            <w:vAlign w:val="center"/>
          </w:tcPr>
          <w:p w14:paraId="18FD1A2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Dropdown Calendar</w:t>
            </w:r>
          </w:p>
        </w:tc>
        <w:tc>
          <w:tcPr>
            <w:tcW w:w="1865" w:type="dxa"/>
            <w:vAlign w:val="center"/>
          </w:tcPr>
          <w:p w14:paraId="40E185C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Date (MM/YYYY)</w:t>
            </w:r>
          </w:p>
        </w:tc>
        <w:tc>
          <w:tcPr>
            <w:tcW w:w="1887" w:type="dxa"/>
            <w:vAlign w:val="center"/>
          </w:tcPr>
          <w:p w14:paraId="26D669A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Allows selecting a month and year for report filtering. Does not allow selecting a specific day.</w:t>
            </w:r>
          </w:p>
        </w:tc>
      </w:tr>
      <w:tr w:rsidR="000A49E3" w:rsidRPr="009C15BC" w14:paraId="264587DA" w14:textId="77777777" w:rsidTr="00EC35C4">
        <w:tc>
          <w:tcPr>
            <w:tcW w:w="1846" w:type="dxa"/>
            <w:vAlign w:val="center"/>
          </w:tcPr>
          <w:p w14:paraId="145F584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2</w:t>
            </w:r>
          </w:p>
        </w:tc>
        <w:tc>
          <w:tcPr>
            <w:tcW w:w="1883" w:type="dxa"/>
            <w:vAlign w:val="center"/>
          </w:tcPr>
          <w:p w14:paraId="28C962D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Revenue Data</w:t>
            </w:r>
          </w:p>
        </w:tc>
        <w:tc>
          <w:tcPr>
            <w:tcW w:w="1869" w:type="dxa"/>
            <w:vAlign w:val="center"/>
          </w:tcPr>
          <w:p w14:paraId="50E2D3C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(Bar)</w:t>
            </w:r>
          </w:p>
        </w:tc>
        <w:tc>
          <w:tcPr>
            <w:tcW w:w="1865" w:type="dxa"/>
            <w:vAlign w:val="center"/>
          </w:tcPr>
          <w:p w14:paraId="28E2B602"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(Millions)</w:t>
            </w:r>
          </w:p>
        </w:tc>
        <w:tc>
          <w:tcPr>
            <w:tcW w:w="1887" w:type="dxa"/>
            <w:vAlign w:val="center"/>
          </w:tcPr>
          <w:p w14:paraId="1C6D403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revenue by sales channel. Values must be ≥ 0.</w:t>
            </w:r>
          </w:p>
        </w:tc>
      </w:tr>
      <w:tr w:rsidR="000A49E3" w:rsidRPr="009C15BC" w14:paraId="67025ED5" w14:textId="77777777" w:rsidTr="00EC35C4">
        <w:tc>
          <w:tcPr>
            <w:tcW w:w="1846" w:type="dxa"/>
            <w:vAlign w:val="center"/>
          </w:tcPr>
          <w:p w14:paraId="54797210"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3</w:t>
            </w:r>
          </w:p>
        </w:tc>
        <w:tc>
          <w:tcPr>
            <w:tcW w:w="1883" w:type="dxa"/>
            <w:vAlign w:val="center"/>
          </w:tcPr>
          <w:p w14:paraId="5219AEAC"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Order Data</w:t>
            </w:r>
          </w:p>
        </w:tc>
        <w:tc>
          <w:tcPr>
            <w:tcW w:w="1869" w:type="dxa"/>
            <w:vAlign w:val="center"/>
          </w:tcPr>
          <w:p w14:paraId="3E4ED4AD"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Chart (Line)</w:t>
            </w:r>
          </w:p>
        </w:tc>
        <w:tc>
          <w:tcPr>
            <w:tcW w:w="1865" w:type="dxa"/>
            <w:vAlign w:val="center"/>
          </w:tcPr>
          <w:p w14:paraId="7141C2A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Integer</w:t>
            </w:r>
          </w:p>
        </w:tc>
        <w:tc>
          <w:tcPr>
            <w:tcW w:w="1887" w:type="dxa"/>
            <w:vAlign w:val="center"/>
          </w:tcPr>
          <w:p w14:paraId="02D601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the number of orders by sales channel. Values must be whole numbers ≥ 0.</w:t>
            </w:r>
          </w:p>
        </w:tc>
      </w:tr>
      <w:tr w:rsidR="000A49E3" w:rsidRPr="009C15BC" w14:paraId="31C2B72E" w14:textId="77777777" w:rsidTr="00EC35C4">
        <w:tc>
          <w:tcPr>
            <w:tcW w:w="1846" w:type="dxa"/>
            <w:vAlign w:val="center"/>
          </w:tcPr>
          <w:p w14:paraId="60FD0B3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4</w:t>
            </w:r>
          </w:p>
        </w:tc>
        <w:tc>
          <w:tcPr>
            <w:tcW w:w="1883" w:type="dxa"/>
            <w:vAlign w:val="center"/>
          </w:tcPr>
          <w:p w14:paraId="66A414C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Channel Names</w:t>
            </w:r>
          </w:p>
        </w:tc>
        <w:tc>
          <w:tcPr>
            <w:tcW w:w="1869" w:type="dxa"/>
            <w:vAlign w:val="center"/>
          </w:tcPr>
          <w:p w14:paraId="3FBEAB7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Text (X-Axis)</w:t>
            </w:r>
          </w:p>
        </w:tc>
        <w:tc>
          <w:tcPr>
            <w:tcW w:w="1865" w:type="dxa"/>
            <w:vAlign w:val="center"/>
          </w:tcPr>
          <w:p w14:paraId="10C456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String</w:t>
            </w:r>
          </w:p>
        </w:tc>
        <w:tc>
          <w:tcPr>
            <w:tcW w:w="1887" w:type="dxa"/>
            <w:vAlign w:val="center"/>
          </w:tcPr>
          <w:p w14:paraId="573F483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Names of sales channels such as WooCommerce, Sapo, Haravan, Shopee, Lazada, etc.</w:t>
            </w:r>
          </w:p>
        </w:tc>
      </w:tr>
      <w:tr w:rsidR="000A49E3" w:rsidRPr="009C15BC" w14:paraId="3FDF99CE" w14:textId="77777777" w:rsidTr="00EC35C4">
        <w:tc>
          <w:tcPr>
            <w:tcW w:w="1846" w:type="dxa"/>
            <w:vAlign w:val="center"/>
          </w:tcPr>
          <w:p w14:paraId="15FA3EF3"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5</w:t>
            </w:r>
          </w:p>
        </w:tc>
        <w:tc>
          <w:tcPr>
            <w:tcW w:w="1883" w:type="dxa"/>
            <w:vAlign w:val="center"/>
          </w:tcPr>
          <w:p w14:paraId="3C4D9E9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Tooltip Data</w:t>
            </w:r>
          </w:p>
        </w:tc>
        <w:tc>
          <w:tcPr>
            <w:tcW w:w="1869" w:type="dxa"/>
            <w:vAlign w:val="center"/>
          </w:tcPr>
          <w:p w14:paraId="08C99DB6"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Hover Effect</w:t>
            </w:r>
          </w:p>
        </w:tc>
        <w:tc>
          <w:tcPr>
            <w:tcW w:w="1865" w:type="dxa"/>
            <w:vAlign w:val="center"/>
          </w:tcPr>
          <w:p w14:paraId="39B411F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Float, Integer</w:t>
            </w:r>
          </w:p>
        </w:tc>
        <w:tc>
          <w:tcPr>
            <w:tcW w:w="1887" w:type="dxa"/>
            <w:vAlign w:val="center"/>
          </w:tcPr>
          <w:p w14:paraId="4C219861"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Displays detailed revenue and order quantity for each channel when hovering over the chart.</w:t>
            </w:r>
          </w:p>
        </w:tc>
      </w:tr>
      <w:tr w:rsidR="000A49E3" w:rsidRPr="009C15BC" w14:paraId="207C1595" w14:textId="77777777" w:rsidTr="00EC35C4">
        <w:tc>
          <w:tcPr>
            <w:tcW w:w="1846" w:type="dxa"/>
            <w:vAlign w:val="center"/>
          </w:tcPr>
          <w:p w14:paraId="001C42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6</w:t>
            </w:r>
          </w:p>
        </w:tc>
        <w:tc>
          <w:tcPr>
            <w:tcW w:w="1883" w:type="dxa"/>
            <w:vAlign w:val="center"/>
          </w:tcPr>
          <w:p w14:paraId="57220B6F"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Legend</w:t>
            </w:r>
          </w:p>
        </w:tc>
        <w:tc>
          <w:tcPr>
            <w:tcW w:w="1869" w:type="dxa"/>
            <w:vAlign w:val="center"/>
          </w:tcPr>
          <w:p w14:paraId="501D8F8B"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Color Indicators</w:t>
            </w:r>
          </w:p>
        </w:tc>
        <w:tc>
          <w:tcPr>
            <w:tcW w:w="1865" w:type="dxa"/>
            <w:vAlign w:val="center"/>
          </w:tcPr>
          <w:p w14:paraId="1918B724"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6436AC4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Includes two colors: Orange (Revenue) and Black (Order Quantity).</w:t>
            </w:r>
          </w:p>
        </w:tc>
      </w:tr>
      <w:tr w:rsidR="000A49E3" w:rsidRPr="009C15BC" w14:paraId="1F714C71" w14:textId="77777777" w:rsidTr="00EC35C4">
        <w:trPr>
          <w:trHeight w:val="3397"/>
        </w:trPr>
        <w:tc>
          <w:tcPr>
            <w:tcW w:w="1846" w:type="dxa"/>
            <w:vAlign w:val="center"/>
          </w:tcPr>
          <w:p w14:paraId="5354BD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lastRenderedPageBreak/>
              <w:t>7</w:t>
            </w:r>
          </w:p>
        </w:tc>
        <w:tc>
          <w:tcPr>
            <w:tcW w:w="1883" w:type="dxa"/>
            <w:vAlign w:val="center"/>
          </w:tcPr>
          <w:p w14:paraId="74EE7049"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 Update</w:t>
            </w:r>
          </w:p>
        </w:tc>
        <w:tc>
          <w:tcPr>
            <w:tcW w:w="1869" w:type="dxa"/>
            <w:vAlign w:val="center"/>
          </w:tcPr>
          <w:p w14:paraId="7A568765"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Event Listener</w:t>
            </w:r>
          </w:p>
        </w:tc>
        <w:tc>
          <w:tcPr>
            <w:tcW w:w="1865" w:type="dxa"/>
            <w:vAlign w:val="center"/>
          </w:tcPr>
          <w:p w14:paraId="649516AA"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w:t>
            </w:r>
          </w:p>
        </w:tc>
        <w:tc>
          <w:tcPr>
            <w:tcW w:w="1887" w:type="dxa"/>
            <w:vAlign w:val="center"/>
          </w:tcPr>
          <w:p w14:paraId="46936407" w14:textId="77777777" w:rsidR="000A49E3" w:rsidRPr="009C15BC" w:rsidRDefault="000A49E3" w:rsidP="00EC35C4">
            <w:pPr>
              <w:jc w:val="center"/>
              <w:rPr>
                <w:rFonts w:ascii="Times  New Roman" w:hAnsi="Times  New Roman"/>
                <w:sz w:val="26"/>
                <w:szCs w:val="26"/>
                <w:lang w:val="en-US"/>
              </w:rPr>
            </w:pPr>
            <w:r w:rsidRPr="009C15BC">
              <w:rPr>
                <w:rFonts w:ascii="Times  New Roman" w:hAnsi="Times  New Roman"/>
                <w:color w:val="000000"/>
                <w:sz w:val="26"/>
                <w:szCs w:val="26"/>
              </w:rPr>
              <w:t>Automatically updates the chart data when the user changes the month/year selection.</w:t>
            </w:r>
          </w:p>
        </w:tc>
      </w:tr>
    </w:tbl>
    <w:p w14:paraId="4AF42CD0" w14:textId="77777777" w:rsidR="000A49E3" w:rsidRPr="009C15BC" w:rsidRDefault="000A49E3" w:rsidP="001912E4">
      <w:pPr>
        <w:rPr>
          <w:rFonts w:ascii="Times  New Roman" w:hAnsi="Times  New Roman"/>
          <w:sz w:val="26"/>
          <w:szCs w:val="26"/>
        </w:rPr>
      </w:pPr>
    </w:p>
    <w:p w14:paraId="2EE2459A" w14:textId="7020C41B" w:rsidR="00A62300" w:rsidRPr="009C15BC" w:rsidRDefault="00A62300" w:rsidP="00A62300">
      <w:pPr>
        <w:pStyle w:val="Heading2"/>
        <w:numPr>
          <w:ilvl w:val="0"/>
          <w:numId w:val="0"/>
        </w:numPr>
        <w:rPr>
          <w:rFonts w:ascii="Times  New Roman" w:hAnsi="Times  New Roman"/>
          <w:b w:val="0"/>
          <w:sz w:val="26"/>
          <w:szCs w:val="26"/>
        </w:rPr>
      </w:pPr>
      <w:bookmarkStart w:id="51" w:name="_Toc193446798"/>
      <w:r w:rsidRPr="009C15BC">
        <w:rPr>
          <w:rFonts w:ascii="Times  New Roman" w:hAnsi="Times  New Roman"/>
          <w:b w:val="0"/>
          <w:sz w:val="26"/>
          <w:szCs w:val="26"/>
        </w:rPr>
        <w:t>11.Đánh giá sản phẩm</w:t>
      </w:r>
      <w:r w:rsidR="000A49E3" w:rsidRPr="009C15BC">
        <w:rPr>
          <w:rFonts w:ascii="Times  New Roman" w:hAnsi="Times  New Roman"/>
          <w:b w:val="0"/>
          <w:sz w:val="26"/>
          <w:szCs w:val="26"/>
        </w:rPr>
        <w:t xml:space="preserve"> (Thanh)</w:t>
      </w:r>
      <w:bookmarkEnd w:id="51"/>
    </w:p>
    <w:p w14:paraId="3994EADB" w14:textId="2B118EA3" w:rsidR="00A62300" w:rsidRPr="009C15BC" w:rsidRDefault="00A62300" w:rsidP="00A62300">
      <w:pPr>
        <w:pStyle w:val="Heading3"/>
        <w:numPr>
          <w:ilvl w:val="0"/>
          <w:numId w:val="0"/>
        </w:numPr>
        <w:rPr>
          <w:rFonts w:ascii="Times  New Roman" w:hAnsi="Times  New Roman"/>
          <w:i w:val="0"/>
          <w:sz w:val="26"/>
          <w:szCs w:val="26"/>
        </w:rPr>
      </w:pPr>
      <w:bookmarkStart w:id="52" w:name="_Toc193446799"/>
      <w:r w:rsidRPr="009C15BC">
        <w:rPr>
          <w:rFonts w:ascii="Times  New Roman" w:hAnsi="Times  New Roman"/>
          <w:i w:val="0"/>
          <w:sz w:val="26"/>
          <w:szCs w:val="26"/>
        </w:rPr>
        <w:t>11.1Màn hình đánh giá sản phẩm</w:t>
      </w:r>
      <w:bookmarkEnd w:id="52"/>
    </w:p>
    <w:p w14:paraId="53140FD4" w14:textId="77777777" w:rsidR="00A62300" w:rsidRPr="009C15BC" w:rsidRDefault="00A62300" w:rsidP="00A62300">
      <w:pPr>
        <w:rPr>
          <w:rFonts w:ascii="Times  New Roman" w:hAnsi="Times  New Roman"/>
          <w:sz w:val="26"/>
          <w:szCs w:val="26"/>
        </w:rPr>
      </w:pPr>
    </w:p>
    <w:p w14:paraId="37D864A9" w14:textId="155AA414" w:rsidR="00A62300" w:rsidRPr="009C15BC" w:rsidRDefault="00A62300" w:rsidP="00A62300">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2A4CE5D" wp14:editId="4765542A">
            <wp:extent cx="5288280" cy="2743200"/>
            <wp:effectExtent l="0" t="0" r="7620" b="0"/>
            <wp:docPr id="1385322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8280" cy="2743200"/>
                    </a:xfrm>
                    <a:prstGeom prst="rect">
                      <a:avLst/>
                    </a:prstGeom>
                    <a:noFill/>
                    <a:ln>
                      <a:noFill/>
                    </a:ln>
                  </pic:spPr>
                </pic:pic>
              </a:graphicData>
            </a:graphic>
          </wp:inline>
        </w:drawing>
      </w:r>
    </w:p>
    <w:p w14:paraId="54E90D62" w14:textId="77777777" w:rsidR="00A62300" w:rsidRPr="009C15BC" w:rsidRDefault="00A62300" w:rsidP="00A62300">
      <w:pPr>
        <w:rPr>
          <w:rFonts w:ascii="Times  New Roman" w:hAnsi="Times  New Roman"/>
          <w:sz w:val="26"/>
          <w:szCs w:val="26"/>
        </w:rPr>
      </w:pPr>
    </w:p>
    <w:p w14:paraId="21029918" w14:textId="7AC47322" w:rsidR="00A62300" w:rsidRPr="009C15BC" w:rsidRDefault="00A62300" w:rsidP="00A62300">
      <w:pPr>
        <w:pStyle w:val="Heading3"/>
        <w:numPr>
          <w:ilvl w:val="0"/>
          <w:numId w:val="0"/>
        </w:numPr>
        <w:rPr>
          <w:rFonts w:ascii="Times  New Roman" w:hAnsi="Times  New Roman"/>
          <w:i w:val="0"/>
          <w:sz w:val="26"/>
          <w:szCs w:val="26"/>
        </w:rPr>
      </w:pPr>
      <w:bookmarkStart w:id="53" w:name="_Toc193446800"/>
      <w:r w:rsidRPr="009C15BC">
        <w:rPr>
          <w:rFonts w:ascii="Times  New Roman" w:hAnsi="Times  New Roman"/>
          <w:i w:val="0"/>
          <w:sz w:val="26"/>
          <w:szCs w:val="26"/>
        </w:rPr>
        <w:t>11.2 Mô tả luồng hoạt động</w:t>
      </w:r>
      <w:bookmarkEnd w:id="53"/>
    </w:p>
    <w:tbl>
      <w:tblPr>
        <w:tblStyle w:val="TableGrid"/>
        <w:tblW w:w="0" w:type="auto"/>
        <w:tblLook w:val="04A0" w:firstRow="1" w:lastRow="0" w:firstColumn="1" w:lastColumn="0" w:noHBand="0" w:noVBand="1"/>
      </w:tblPr>
      <w:tblGrid>
        <w:gridCol w:w="3116"/>
        <w:gridCol w:w="3117"/>
        <w:gridCol w:w="3117"/>
      </w:tblGrid>
      <w:tr w:rsidR="00A62300" w:rsidRPr="009C15BC" w14:paraId="12C9ABB8" w14:textId="77777777" w:rsidTr="00EC35C4">
        <w:tc>
          <w:tcPr>
            <w:tcW w:w="3116" w:type="dxa"/>
          </w:tcPr>
          <w:p w14:paraId="7BB7F6C5" w14:textId="77777777" w:rsidR="00A62300" w:rsidRPr="009C15BC" w:rsidRDefault="00A62300" w:rsidP="00A62300">
            <w:pPr>
              <w:pStyle w:val="ListParagraph"/>
              <w:numPr>
                <w:ilvl w:val="0"/>
                <w:numId w:val="43"/>
              </w:numPr>
              <w:jc w:val="center"/>
              <w:rPr>
                <w:rFonts w:ascii="Times  New Roman" w:hAnsi="Times  New Roman"/>
                <w:sz w:val="26"/>
                <w:szCs w:val="26"/>
              </w:rPr>
            </w:pPr>
            <w:r w:rsidRPr="009C15BC">
              <w:rPr>
                <w:rFonts w:ascii="Times  New Roman" w:hAnsi="Times  New Roman"/>
                <w:sz w:val="26"/>
                <w:szCs w:val="26"/>
              </w:rPr>
              <w:t>Mô tả</w:t>
            </w:r>
          </w:p>
        </w:tc>
        <w:tc>
          <w:tcPr>
            <w:tcW w:w="3117" w:type="dxa"/>
          </w:tcPr>
          <w:p w14:paraId="5B82E797"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Người dùng</w:t>
            </w:r>
          </w:p>
        </w:tc>
        <w:tc>
          <w:tcPr>
            <w:tcW w:w="3117" w:type="dxa"/>
          </w:tcPr>
          <w:p w14:paraId="47FB67CB" w14:textId="77777777" w:rsidR="00A62300" w:rsidRPr="009C15BC" w:rsidRDefault="00A62300" w:rsidP="00EC35C4">
            <w:pPr>
              <w:jc w:val="center"/>
              <w:rPr>
                <w:rFonts w:ascii="Times  New Roman" w:hAnsi="Times  New Roman"/>
                <w:sz w:val="26"/>
                <w:szCs w:val="26"/>
              </w:rPr>
            </w:pPr>
            <w:r w:rsidRPr="009C15BC">
              <w:rPr>
                <w:rFonts w:ascii="Times  New Roman" w:hAnsi="Times  New Roman"/>
                <w:sz w:val="26"/>
                <w:szCs w:val="26"/>
              </w:rPr>
              <w:t>Hệ thống</w:t>
            </w:r>
          </w:p>
        </w:tc>
      </w:tr>
      <w:tr w:rsidR="00A62300" w:rsidRPr="009C15BC" w14:paraId="5BF3242C" w14:textId="77777777" w:rsidTr="00EC35C4">
        <w:tc>
          <w:tcPr>
            <w:tcW w:w="3116" w:type="dxa"/>
          </w:tcPr>
          <w:p w14:paraId="5DCD6492"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1.Sau khi khách hàng nhận được hàng thì được phép đánh giá sản phẩm</w:t>
            </w:r>
          </w:p>
        </w:tc>
        <w:tc>
          <w:tcPr>
            <w:tcW w:w="3117" w:type="dxa"/>
          </w:tcPr>
          <w:p w14:paraId="2B980DC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1.1 Người dùng truy cập vào trang web bán điện thoại</w:t>
            </w:r>
          </w:p>
        </w:tc>
        <w:tc>
          <w:tcPr>
            <w:tcW w:w="3117" w:type="dxa"/>
          </w:tcPr>
          <w:p w14:paraId="0354815B"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1.2 Hiển thị danh sách sản phẩm với các mặt hàng điện thoại</w:t>
            </w:r>
          </w:p>
        </w:tc>
      </w:tr>
      <w:tr w:rsidR="00A62300" w:rsidRPr="009C15BC" w14:paraId="6219E144" w14:textId="77777777" w:rsidTr="00EC35C4">
        <w:tc>
          <w:tcPr>
            <w:tcW w:w="3116" w:type="dxa"/>
          </w:tcPr>
          <w:p w14:paraId="19BF9AF5" w14:textId="77777777" w:rsidR="00A62300" w:rsidRPr="009C15BC" w:rsidRDefault="00A62300" w:rsidP="00EC35C4">
            <w:pPr>
              <w:rPr>
                <w:rFonts w:ascii="Times  New Roman" w:hAnsi="Times  New Roman"/>
                <w:sz w:val="26"/>
                <w:szCs w:val="26"/>
              </w:rPr>
            </w:pPr>
          </w:p>
          <w:p w14:paraId="66A873DB" w14:textId="77777777" w:rsidR="00A62300" w:rsidRPr="009C15BC" w:rsidRDefault="00A62300" w:rsidP="00EC35C4">
            <w:pPr>
              <w:rPr>
                <w:rFonts w:ascii="Times  New Roman" w:hAnsi="Times  New Roman"/>
                <w:sz w:val="26"/>
                <w:szCs w:val="26"/>
              </w:rPr>
            </w:pPr>
          </w:p>
        </w:tc>
        <w:tc>
          <w:tcPr>
            <w:tcW w:w="3117" w:type="dxa"/>
          </w:tcPr>
          <w:p w14:paraId="67718401"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1.3 Người dùng truy cập vào đơn hàng đã giao và viết đánh giá cho sản phẩm</w:t>
            </w:r>
          </w:p>
        </w:tc>
        <w:tc>
          <w:tcPr>
            <w:tcW w:w="3117" w:type="dxa"/>
          </w:tcPr>
          <w:p w14:paraId="08E20657" w14:textId="77777777" w:rsidR="00A62300" w:rsidRPr="009C15BC" w:rsidRDefault="00A62300" w:rsidP="00EC35C4">
            <w:pPr>
              <w:rPr>
                <w:rFonts w:ascii="Times  New Roman" w:hAnsi="Times  New Roman"/>
                <w:sz w:val="26"/>
                <w:szCs w:val="26"/>
              </w:rPr>
            </w:pPr>
            <w:r w:rsidRPr="009C15BC">
              <w:rPr>
                <w:rFonts w:ascii="Times  New Roman" w:hAnsi="Times  New Roman"/>
                <w:sz w:val="26"/>
                <w:szCs w:val="26"/>
              </w:rPr>
              <w:t>1.4 Lưu lại thông tin đánh giá và hiển thị trong trang chi tiết sản phẩm</w:t>
            </w:r>
          </w:p>
        </w:tc>
      </w:tr>
    </w:tbl>
    <w:p w14:paraId="14A94A47" w14:textId="769BAEE0" w:rsidR="009D0150" w:rsidRPr="009C15BC" w:rsidRDefault="009D0150" w:rsidP="009D0150">
      <w:pPr>
        <w:pStyle w:val="Heading3"/>
        <w:numPr>
          <w:ilvl w:val="0"/>
          <w:numId w:val="0"/>
        </w:numPr>
        <w:rPr>
          <w:rFonts w:ascii="Times  New Roman" w:hAnsi="Times  New Roman"/>
          <w:i w:val="0"/>
          <w:sz w:val="26"/>
          <w:szCs w:val="26"/>
        </w:rPr>
      </w:pPr>
      <w:bookmarkStart w:id="54" w:name="_Toc193446801"/>
      <w:r w:rsidRPr="009C15BC">
        <w:rPr>
          <w:rFonts w:ascii="Times  New Roman" w:hAnsi="Times  New Roman"/>
          <w:i w:val="0"/>
          <w:sz w:val="26"/>
          <w:szCs w:val="26"/>
        </w:rPr>
        <w:t>11.3 Các ràng buộc</w:t>
      </w:r>
      <w:bookmarkEnd w:id="54"/>
    </w:p>
    <w:p w14:paraId="4760216A"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0"/>
        <w:gridCol w:w="1819"/>
        <w:gridCol w:w="1534"/>
        <w:gridCol w:w="1517"/>
        <w:gridCol w:w="3680"/>
      </w:tblGrid>
      <w:tr w:rsidR="009D0150" w:rsidRPr="009C15BC" w14:paraId="66043CB0" w14:textId="77777777" w:rsidTr="00EC35C4">
        <w:tc>
          <w:tcPr>
            <w:tcW w:w="805" w:type="dxa"/>
          </w:tcPr>
          <w:p w14:paraId="495FB484"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lastRenderedPageBreak/>
              <w:t>STT</w:t>
            </w:r>
          </w:p>
        </w:tc>
        <w:tc>
          <w:tcPr>
            <w:tcW w:w="1800" w:type="dxa"/>
          </w:tcPr>
          <w:p w14:paraId="779CFFCB"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440" w:type="dxa"/>
          </w:tcPr>
          <w:p w14:paraId="5D0E18C3"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530" w:type="dxa"/>
          </w:tcPr>
          <w:p w14:paraId="00D8E129"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775" w:type="dxa"/>
          </w:tcPr>
          <w:p w14:paraId="1B42A016" w14:textId="77777777" w:rsidR="009D0150" w:rsidRPr="009C15BC" w:rsidRDefault="009D0150"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9D0150" w:rsidRPr="009C15BC" w14:paraId="123E08ED" w14:textId="77777777" w:rsidTr="00EC35C4">
        <w:tc>
          <w:tcPr>
            <w:tcW w:w="805" w:type="dxa"/>
          </w:tcPr>
          <w:p w14:paraId="7F26BAAD" w14:textId="789063CC"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1</w:t>
            </w:r>
          </w:p>
        </w:tc>
        <w:tc>
          <w:tcPr>
            <w:tcW w:w="1800" w:type="dxa"/>
          </w:tcPr>
          <w:p w14:paraId="0BD476D0" w14:textId="56518AF6"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review_text</w:t>
            </w:r>
          </w:p>
        </w:tc>
        <w:tc>
          <w:tcPr>
            <w:tcW w:w="1440" w:type="dxa"/>
          </w:tcPr>
          <w:p w14:paraId="70DEB5B1" w14:textId="114CD0F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Textarea</w:t>
            </w:r>
          </w:p>
        </w:tc>
        <w:tc>
          <w:tcPr>
            <w:tcW w:w="1530" w:type="dxa"/>
          </w:tcPr>
          <w:p w14:paraId="2AED46FB" w14:textId="4AF9662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6BC8D270" w14:textId="5CD0B883"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(not null) </w:t>
            </w:r>
            <w:r w:rsidRPr="009C15BC">
              <w:rPr>
                <w:rFonts w:ascii="Times  New Roman" w:hAnsi="Times  New Roman"/>
                <w:sz w:val="26"/>
                <w:szCs w:val="26"/>
              </w:rPr>
              <w:br/>
              <w:t>- Minimum 10 characters, Maximum 500 characters</w:t>
            </w:r>
          </w:p>
        </w:tc>
      </w:tr>
      <w:tr w:rsidR="009D0150" w:rsidRPr="009C15BC" w14:paraId="46D41F1A" w14:textId="77777777" w:rsidTr="00EC35C4">
        <w:tc>
          <w:tcPr>
            <w:tcW w:w="805" w:type="dxa"/>
          </w:tcPr>
          <w:p w14:paraId="494C5E03" w14:textId="315C11A7"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1800" w:type="dxa"/>
          </w:tcPr>
          <w:p w14:paraId="11BF82D1" w14:textId="4E436B5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rating</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4C19375D" w14:textId="77777777" w:rsidTr="00EC35C4">
              <w:trPr>
                <w:tblCellSpacing w:w="15" w:type="dxa"/>
              </w:trPr>
              <w:tc>
                <w:tcPr>
                  <w:tcW w:w="0" w:type="auto"/>
                  <w:vAlign w:val="center"/>
                  <w:hideMark/>
                </w:tcPr>
                <w:p w14:paraId="0B796B6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Select (dropdown)</w:t>
                  </w:r>
                </w:p>
              </w:tc>
            </w:tr>
          </w:tbl>
          <w:p w14:paraId="7E6DBD6D"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1D265926" w14:textId="77777777" w:rsidTr="00EC35C4">
              <w:trPr>
                <w:tblCellSpacing w:w="15" w:type="dxa"/>
              </w:trPr>
              <w:tc>
                <w:tcPr>
                  <w:tcW w:w="0" w:type="auto"/>
                  <w:vAlign w:val="center"/>
                  <w:hideMark/>
                </w:tcPr>
                <w:p w14:paraId="53090C36" w14:textId="77777777" w:rsidR="009D0150" w:rsidRPr="009C15BC" w:rsidRDefault="009D0150" w:rsidP="009D0150">
                  <w:pPr>
                    <w:rPr>
                      <w:rFonts w:ascii="Times  New Roman" w:hAnsi="Times  New Roman"/>
                      <w:sz w:val="26"/>
                      <w:szCs w:val="26"/>
                      <w:lang w:val="en-US"/>
                    </w:rPr>
                  </w:pPr>
                </w:p>
              </w:tc>
            </w:tr>
          </w:tbl>
          <w:p w14:paraId="7B0A4AB6" w14:textId="77777777" w:rsidR="009D0150" w:rsidRPr="009C15BC" w:rsidRDefault="009D0150" w:rsidP="009D0150">
            <w:pPr>
              <w:jc w:val="center"/>
              <w:rPr>
                <w:rFonts w:ascii="Times  New Roman" w:hAnsi="Times  New Roman"/>
                <w:sz w:val="26"/>
                <w:szCs w:val="26"/>
                <w:lang w:val="en-US"/>
              </w:rPr>
            </w:pPr>
          </w:p>
        </w:tc>
        <w:tc>
          <w:tcPr>
            <w:tcW w:w="1530" w:type="dxa"/>
          </w:tcPr>
          <w:p w14:paraId="54E13090" w14:textId="6336BF00"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Integer</w:t>
            </w:r>
          </w:p>
        </w:tc>
        <w:tc>
          <w:tcPr>
            <w:tcW w:w="3775" w:type="dxa"/>
          </w:tcPr>
          <w:p w14:paraId="5E10D54F" w14:textId="464A45A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Range: 1 - 5 (stars)</w:t>
            </w:r>
          </w:p>
        </w:tc>
      </w:tr>
      <w:tr w:rsidR="009D0150" w:rsidRPr="009C15BC" w14:paraId="6EC65CA7" w14:textId="77777777" w:rsidTr="00EC35C4">
        <w:tc>
          <w:tcPr>
            <w:tcW w:w="805" w:type="dxa"/>
          </w:tcPr>
          <w:p w14:paraId="1F8250AE" w14:textId="6BD1D89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1800" w:type="dxa"/>
          </w:tcPr>
          <w:p w14:paraId="655DDE41" w14:textId="2A600685"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reviewer_name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9D0150" w:rsidRPr="009C15BC" w14:paraId="738A5BB9" w14:textId="77777777" w:rsidTr="00EC35C4">
              <w:trPr>
                <w:tblCellSpacing w:w="15" w:type="dxa"/>
              </w:trPr>
              <w:tc>
                <w:tcPr>
                  <w:tcW w:w="0" w:type="auto"/>
                  <w:vAlign w:val="center"/>
                  <w:hideMark/>
                </w:tcPr>
                <w:p w14:paraId="40E6DBC8"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Input (text)</w:t>
                  </w:r>
                </w:p>
              </w:tc>
            </w:tr>
          </w:tbl>
          <w:p w14:paraId="1DEDC0C5"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05C81B58" w14:textId="77777777" w:rsidTr="00EC35C4">
              <w:trPr>
                <w:tblCellSpacing w:w="15" w:type="dxa"/>
              </w:trPr>
              <w:tc>
                <w:tcPr>
                  <w:tcW w:w="0" w:type="auto"/>
                  <w:vAlign w:val="center"/>
                  <w:hideMark/>
                </w:tcPr>
                <w:p w14:paraId="45090315" w14:textId="77777777" w:rsidR="009D0150" w:rsidRPr="009C15BC" w:rsidRDefault="009D0150" w:rsidP="009D0150">
                  <w:pPr>
                    <w:rPr>
                      <w:rFonts w:ascii="Times  New Roman" w:hAnsi="Times  New Roman"/>
                      <w:sz w:val="26"/>
                      <w:szCs w:val="26"/>
                      <w:lang w:val="en-US"/>
                    </w:rPr>
                  </w:pPr>
                </w:p>
              </w:tc>
            </w:tr>
          </w:tbl>
          <w:p w14:paraId="5D24428C" w14:textId="77777777" w:rsidR="009D0150" w:rsidRPr="009C15BC" w:rsidRDefault="009D0150" w:rsidP="009D0150">
            <w:pPr>
              <w:jc w:val="center"/>
              <w:rPr>
                <w:rFonts w:ascii="Times  New Roman" w:hAnsi="Times  New Roman"/>
                <w:sz w:val="26"/>
                <w:szCs w:val="26"/>
                <w:lang w:val="en-US"/>
              </w:rPr>
            </w:pPr>
          </w:p>
        </w:tc>
        <w:tc>
          <w:tcPr>
            <w:tcW w:w="1530" w:type="dxa"/>
          </w:tcPr>
          <w:p w14:paraId="5319D404" w14:textId="68CDA2DB"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String</w:t>
            </w:r>
          </w:p>
        </w:tc>
        <w:tc>
          <w:tcPr>
            <w:tcW w:w="3775" w:type="dxa"/>
          </w:tcPr>
          <w:p w14:paraId="20E79185" w14:textId="33EDABFD"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rPr>
              <w:t xml:space="preserve">- Required </w:t>
            </w:r>
            <w:r w:rsidRPr="009C15BC">
              <w:rPr>
                <w:rFonts w:ascii="Times  New Roman" w:hAnsi="Times  New Roman"/>
                <w:sz w:val="26"/>
                <w:szCs w:val="26"/>
              </w:rPr>
              <w:br/>
              <w:t>- Minimum 3, Maximum 30 characters</w:t>
            </w:r>
          </w:p>
        </w:tc>
      </w:tr>
      <w:tr w:rsidR="009D0150" w:rsidRPr="009C15BC" w14:paraId="71995D94" w14:textId="77777777" w:rsidTr="00EC35C4">
        <w:tc>
          <w:tcPr>
            <w:tcW w:w="805" w:type="dxa"/>
          </w:tcPr>
          <w:p w14:paraId="6B247EC0" w14:textId="53F6FD1E"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1800" w:type="dxa"/>
          </w:tcPr>
          <w:p w14:paraId="721F782B" w14:textId="23A7DE2B"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review_date</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tblGrid>
            <w:tr w:rsidR="009D0150" w:rsidRPr="009C15BC" w14:paraId="5C07A3C8" w14:textId="77777777" w:rsidTr="00EC35C4">
              <w:trPr>
                <w:tblCellSpacing w:w="15" w:type="dxa"/>
              </w:trPr>
              <w:tc>
                <w:tcPr>
                  <w:tcW w:w="0" w:type="auto"/>
                  <w:vAlign w:val="center"/>
                  <w:hideMark/>
                </w:tcPr>
                <w:p w14:paraId="7A02E492"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Auto-filled</w:t>
                  </w:r>
                </w:p>
              </w:tc>
            </w:tr>
          </w:tbl>
          <w:p w14:paraId="2C231B7B"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4E1E0A59" w14:textId="77777777" w:rsidTr="00EC35C4">
              <w:trPr>
                <w:tblCellSpacing w:w="15" w:type="dxa"/>
              </w:trPr>
              <w:tc>
                <w:tcPr>
                  <w:tcW w:w="0" w:type="auto"/>
                  <w:vAlign w:val="center"/>
                  <w:hideMark/>
                </w:tcPr>
                <w:p w14:paraId="59E1FFC5" w14:textId="77777777" w:rsidR="009D0150" w:rsidRPr="009C15BC" w:rsidRDefault="009D0150" w:rsidP="009D0150">
                  <w:pPr>
                    <w:rPr>
                      <w:rFonts w:ascii="Times  New Roman" w:hAnsi="Times  New Roman"/>
                      <w:sz w:val="26"/>
                      <w:szCs w:val="26"/>
                      <w:lang w:val="en-US"/>
                    </w:rPr>
                  </w:pPr>
                </w:p>
              </w:tc>
            </w:tr>
          </w:tbl>
          <w:p w14:paraId="3C520388" w14:textId="77777777" w:rsidR="009D0150" w:rsidRPr="009C15BC" w:rsidRDefault="009D0150" w:rsidP="009D0150">
            <w:pPr>
              <w:rPr>
                <w:rFonts w:ascii="Times  New Roman" w:hAnsi="Times  New Roman"/>
                <w:sz w:val="26"/>
                <w:szCs w:val="26"/>
                <w:lang w:val="en-US"/>
              </w:rPr>
            </w:pPr>
          </w:p>
        </w:tc>
        <w:tc>
          <w:tcPr>
            <w:tcW w:w="1530" w:type="dxa"/>
          </w:tcPr>
          <w:p w14:paraId="315E4044" w14:textId="717FD3B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DateTime</w:t>
            </w:r>
          </w:p>
        </w:tc>
        <w:tc>
          <w:tcPr>
            <w:tcW w:w="3775" w:type="dxa"/>
          </w:tcPr>
          <w:p w14:paraId="07D42B9A" w14:textId="4FEB10F1"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Automatically set to the current date/time</w:t>
            </w:r>
          </w:p>
        </w:tc>
      </w:tr>
      <w:tr w:rsidR="009D0150" w:rsidRPr="009C15BC" w14:paraId="4A7F3A50" w14:textId="77777777" w:rsidTr="00EC35C4">
        <w:tc>
          <w:tcPr>
            <w:tcW w:w="805" w:type="dxa"/>
          </w:tcPr>
          <w:p w14:paraId="1C3DDB33" w14:textId="6787CE08" w:rsidR="009D0150" w:rsidRPr="009C15BC" w:rsidRDefault="009D0150" w:rsidP="009D0150">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1800" w:type="dxa"/>
          </w:tcPr>
          <w:p w14:paraId="0C0EFC49" w14:textId="0DECDD5E"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product_id</w:t>
            </w: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9D0150" w:rsidRPr="009C15BC" w14:paraId="1DC74216" w14:textId="77777777" w:rsidTr="00EC35C4">
              <w:trPr>
                <w:tblCellSpacing w:w="15" w:type="dxa"/>
              </w:trPr>
              <w:tc>
                <w:tcPr>
                  <w:tcW w:w="0" w:type="auto"/>
                  <w:vAlign w:val="center"/>
                  <w:hideMark/>
                </w:tcPr>
                <w:p w14:paraId="52F50B81" w14:textId="77777777" w:rsidR="009D0150" w:rsidRPr="009C15BC" w:rsidRDefault="009D0150" w:rsidP="009D0150">
                  <w:pPr>
                    <w:rPr>
                      <w:rFonts w:ascii="Times  New Roman" w:hAnsi="Times  New Roman"/>
                      <w:sz w:val="26"/>
                      <w:szCs w:val="26"/>
                      <w:lang w:val="en-US"/>
                    </w:rPr>
                  </w:pPr>
                  <w:r w:rsidRPr="009C15BC">
                    <w:rPr>
                      <w:rFonts w:ascii="Times  New Roman" w:hAnsi="Times  New Roman"/>
                      <w:sz w:val="26"/>
                      <w:szCs w:val="26"/>
                      <w:lang w:val="en-US"/>
                    </w:rPr>
                    <w:t>Hidden Input</w:t>
                  </w:r>
                </w:p>
              </w:tc>
            </w:tr>
          </w:tbl>
          <w:p w14:paraId="003F00E4" w14:textId="77777777" w:rsidR="009D0150" w:rsidRPr="009C15BC" w:rsidRDefault="009D0150" w:rsidP="009D0150">
            <w:pPr>
              <w:rPr>
                <w:rFonts w:ascii="Times  New Roman" w:hAnsi="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0150" w:rsidRPr="009C15BC" w14:paraId="2336F746" w14:textId="77777777" w:rsidTr="00EC35C4">
              <w:trPr>
                <w:tblCellSpacing w:w="15" w:type="dxa"/>
              </w:trPr>
              <w:tc>
                <w:tcPr>
                  <w:tcW w:w="0" w:type="auto"/>
                  <w:vAlign w:val="center"/>
                  <w:hideMark/>
                </w:tcPr>
                <w:p w14:paraId="0C11D577" w14:textId="77777777" w:rsidR="009D0150" w:rsidRPr="009C15BC" w:rsidRDefault="009D0150" w:rsidP="009D0150">
                  <w:pPr>
                    <w:rPr>
                      <w:rFonts w:ascii="Times  New Roman" w:hAnsi="Times  New Roman"/>
                      <w:sz w:val="26"/>
                      <w:szCs w:val="26"/>
                      <w:lang w:val="en-US"/>
                    </w:rPr>
                  </w:pPr>
                </w:p>
              </w:tc>
            </w:tr>
          </w:tbl>
          <w:p w14:paraId="35F13E4F" w14:textId="77777777" w:rsidR="009D0150" w:rsidRPr="009C15BC" w:rsidRDefault="009D0150" w:rsidP="009D0150">
            <w:pPr>
              <w:rPr>
                <w:rFonts w:ascii="Times  New Roman" w:hAnsi="Times  New Roman"/>
                <w:sz w:val="26"/>
                <w:szCs w:val="26"/>
                <w:lang w:val="en-US"/>
              </w:rPr>
            </w:pPr>
          </w:p>
        </w:tc>
        <w:tc>
          <w:tcPr>
            <w:tcW w:w="1530" w:type="dxa"/>
          </w:tcPr>
          <w:p w14:paraId="02F0229D" w14:textId="0EB8ED66"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String</w:t>
            </w:r>
          </w:p>
        </w:tc>
        <w:tc>
          <w:tcPr>
            <w:tcW w:w="3775" w:type="dxa"/>
          </w:tcPr>
          <w:p w14:paraId="516C8034" w14:textId="67781664" w:rsidR="009D0150" w:rsidRPr="009C15BC" w:rsidRDefault="009D0150" w:rsidP="009D0150">
            <w:pPr>
              <w:jc w:val="center"/>
              <w:rPr>
                <w:rFonts w:ascii="Times  New Roman" w:hAnsi="Times  New Roman"/>
                <w:sz w:val="26"/>
                <w:szCs w:val="26"/>
              </w:rPr>
            </w:pPr>
            <w:r w:rsidRPr="009C15BC">
              <w:rPr>
                <w:rFonts w:ascii="Times  New Roman" w:hAnsi="Times  New Roman"/>
                <w:sz w:val="26"/>
                <w:szCs w:val="26"/>
              </w:rPr>
              <w:t>- Required (Must be a valid product ID)</w:t>
            </w:r>
          </w:p>
        </w:tc>
      </w:tr>
    </w:tbl>
    <w:p w14:paraId="7D68235B" w14:textId="77777777" w:rsidR="009D0150" w:rsidRPr="009C15BC" w:rsidRDefault="009D0150" w:rsidP="009D0150">
      <w:pPr>
        <w:rPr>
          <w:rFonts w:ascii="Times  New Roman" w:hAnsi="Times  New Roman"/>
          <w:sz w:val="26"/>
          <w:szCs w:val="26"/>
        </w:rPr>
      </w:pPr>
    </w:p>
    <w:p w14:paraId="1C1AC31B" w14:textId="20C31CF5" w:rsidR="00916EA3" w:rsidRPr="009C15BC" w:rsidRDefault="00916EA3" w:rsidP="00916EA3">
      <w:pPr>
        <w:pStyle w:val="Heading2"/>
        <w:numPr>
          <w:ilvl w:val="0"/>
          <w:numId w:val="0"/>
        </w:numPr>
        <w:rPr>
          <w:rFonts w:ascii="Times  New Roman" w:hAnsi="Times  New Roman"/>
          <w:b w:val="0"/>
          <w:sz w:val="26"/>
          <w:szCs w:val="26"/>
        </w:rPr>
      </w:pPr>
      <w:bookmarkStart w:id="55" w:name="_Toc193446802"/>
      <w:r w:rsidRPr="009C15BC">
        <w:rPr>
          <w:rFonts w:ascii="Times  New Roman" w:hAnsi="Times  New Roman"/>
          <w:b w:val="0"/>
          <w:sz w:val="26"/>
          <w:szCs w:val="26"/>
        </w:rPr>
        <w:t>12.Chăm sóc khách hàng</w:t>
      </w:r>
      <w:r w:rsidR="000A49E3" w:rsidRPr="009C15BC">
        <w:rPr>
          <w:rFonts w:ascii="Times  New Roman" w:hAnsi="Times  New Roman"/>
          <w:b w:val="0"/>
          <w:sz w:val="26"/>
          <w:szCs w:val="26"/>
        </w:rPr>
        <w:t xml:space="preserve"> (Trieu)</w:t>
      </w:r>
      <w:bookmarkEnd w:id="55"/>
    </w:p>
    <w:p w14:paraId="32F58F83" w14:textId="1495DF3C" w:rsidR="00916EA3" w:rsidRPr="009C15BC" w:rsidRDefault="00916EA3" w:rsidP="00916EA3">
      <w:pPr>
        <w:pStyle w:val="Heading3"/>
        <w:numPr>
          <w:ilvl w:val="0"/>
          <w:numId w:val="0"/>
        </w:numPr>
        <w:rPr>
          <w:rFonts w:ascii="Times  New Roman" w:hAnsi="Times  New Roman"/>
          <w:i w:val="0"/>
          <w:sz w:val="26"/>
          <w:szCs w:val="26"/>
        </w:rPr>
      </w:pPr>
      <w:bookmarkStart w:id="56" w:name="_Toc193446803"/>
      <w:r w:rsidRPr="009C15BC">
        <w:rPr>
          <w:rFonts w:ascii="Times  New Roman" w:hAnsi="Times  New Roman"/>
          <w:i w:val="0"/>
          <w:sz w:val="26"/>
          <w:szCs w:val="26"/>
        </w:rPr>
        <w:t>12.1 Màng hình chức năng</w:t>
      </w:r>
      <w:bookmarkEnd w:id="56"/>
    </w:p>
    <w:p w14:paraId="2D379045" w14:textId="43A9333F" w:rsidR="008D10BD" w:rsidRPr="009C15BC" w:rsidRDefault="008D10BD" w:rsidP="008D10BD">
      <w:pPr>
        <w:rPr>
          <w:rFonts w:ascii="Times  New Roman" w:hAnsi="Times  New Roman"/>
          <w:sz w:val="26"/>
          <w:szCs w:val="26"/>
        </w:rPr>
      </w:pPr>
      <w:r w:rsidRPr="009C15BC">
        <w:rPr>
          <w:rFonts w:ascii="Times  New Roman" w:hAnsi="Times  New Roman"/>
          <w:noProof/>
          <w:sz w:val="26"/>
          <w:szCs w:val="26"/>
          <w:lang w:val="en-US"/>
        </w:rPr>
        <w:drawing>
          <wp:inline distT="0" distB="0" distL="0" distR="0" wp14:anchorId="4D1FC3CA" wp14:editId="4DF5199A">
            <wp:extent cx="5943600" cy="3930650"/>
            <wp:effectExtent l="0" t="0" r="0" b="0"/>
            <wp:docPr id="12109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2372" name=""/>
                    <pic:cNvPicPr/>
                  </pic:nvPicPr>
                  <pic:blipFill>
                    <a:blip r:embed="rId27"/>
                    <a:stretch>
                      <a:fillRect/>
                    </a:stretch>
                  </pic:blipFill>
                  <pic:spPr>
                    <a:xfrm>
                      <a:off x="0" y="0"/>
                      <a:ext cx="5943600" cy="3930650"/>
                    </a:xfrm>
                    <a:prstGeom prst="rect">
                      <a:avLst/>
                    </a:prstGeom>
                  </pic:spPr>
                </pic:pic>
              </a:graphicData>
            </a:graphic>
          </wp:inline>
        </w:drawing>
      </w:r>
    </w:p>
    <w:p w14:paraId="54A1B193" w14:textId="192CB7EC" w:rsidR="00916EA3" w:rsidRPr="009C15BC" w:rsidRDefault="00916EA3" w:rsidP="00916EA3">
      <w:pPr>
        <w:pStyle w:val="Heading3"/>
        <w:numPr>
          <w:ilvl w:val="0"/>
          <w:numId w:val="0"/>
        </w:numPr>
        <w:rPr>
          <w:rFonts w:ascii="Times  New Roman" w:hAnsi="Times  New Roman"/>
          <w:i w:val="0"/>
          <w:sz w:val="26"/>
          <w:szCs w:val="26"/>
          <w:lang w:val="en-US"/>
        </w:rPr>
      </w:pPr>
      <w:bookmarkStart w:id="57" w:name="_Toc193446804"/>
      <w:r w:rsidRPr="009C15BC">
        <w:rPr>
          <w:rFonts w:ascii="Times  New Roman" w:hAnsi="Times  New Roman"/>
          <w:i w:val="0"/>
          <w:sz w:val="26"/>
          <w:szCs w:val="26"/>
          <w:lang w:val="en-US"/>
        </w:rPr>
        <w:lastRenderedPageBreak/>
        <w:t>12.2 Mô tả luồng hoạt động</w:t>
      </w:r>
      <w:bookmarkEnd w:id="57"/>
    </w:p>
    <w:tbl>
      <w:tblPr>
        <w:tblStyle w:val="TableGrid"/>
        <w:tblW w:w="0" w:type="auto"/>
        <w:tblLook w:val="04A0" w:firstRow="1" w:lastRow="0" w:firstColumn="1" w:lastColumn="0" w:noHBand="0" w:noVBand="1"/>
      </w:tblPr>
      <w:tblGrid>
        <w:gridCol w:w="3116"/>
        <w:gridCol w:w="3117"/>
        <w:gridCol w:w="3117"/>
      </w:tblGrid>
      <w:tr w:rsidR="00916EA3" w:rsidRPr="009C15BC" w14:paraId="0D2C2E5C" w14:textId="77777777" w:rsidTr="00A5131E">
        <w:tc>
          <w:tcPr>
            <w:tcW w:w="3116" w:type="dxa"/>
          </w:tcPr>
          <w:p w14:paraId="0C4FECBF"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Scenario</w:t>
            </w:r>
          </w:p>
        </w:tc>
        <w:tc>
          <w:tcPr>
            <w:tcW w:w="3117" w:type="dxa"/>
          </w:tcPr>
          <w:p w14:paraId="713A0B90" w14:textId="77777777" w:rsidR="00916EA3" w:rsidRPr="009C15BC" w:rsidRDefault="00916EA3" w:rsidP="00A5131E">
            <w:pPr>
              <w:rPr>
                <w:rFonts w:ascii="Times  New Roman" w:hAnsi="Times  New Roman"/>
                <w:sz w:val="26"/>
                <w:szCs w:val="26"/>
              </w:rPr>
            </w:pPr>
            <w:r w:rsidRPr="009C15BC">
              <w:rPr>
                <w:rFonts w:ascii="Times  New Roman" w:hAnsi="Times  New Roman"/>
                <w:sz w:val="26"/>
                <w:szCs w:val="26"/>
              </w:rPr>
              <w:t>Actor</w:t>
            </w:r>
          </w:p>
        </w:tc>
        <w:tc>
          <w:tcPr>
            <w:tcW w:w="3117" w:type="dxa"/>
          </w:tcPr>
          <w:p w14:paraId="5ADA8BA5" w14:textId="77777777" w:rsidR="00916EA3" w:rsidRPr="009C15BC" w:rsidRDefault="00916EA3" w:rsidP="00A5131E">
            <w:pPr>
              <w:rPr>
                <w:rFonts w:ascii="Times  New Roman" w:hAnsi="Times  New Roman"/>
                <w:sz w:val="26"/>
                <w:szCs w:val="26"/>
                <w:lang w:val="en-US"/>
              </w:rPr>
            </w:pPr>
            <w:r w:rsidRPr="009C15BC">
              <w:rPr>
                <w:rFonts w:ascii="Times  New Roman" w:hAnsi="Times  New Roman"/>
                <w:sz w:val="26"/>
                <w:szCs w:val="26"/>
              </w:rPr>
              <w:t>System</w:t>
            </w:r>
            <w:r w:rsidRPr="009C15BC">
              <w:rPr>
                <w:rFonts w:ascii="Times  New Roman" w:hAnsi="Times  New Roman"/>
                <w:sz w:val="26"/>
                <w:szCs w:val="26"/>
                <w:lang w:val="en-US"/>
              </w:rPr>
              <w:t xml:space="preserve"> </w:t>
            </w:r>
          </w:p>
        </w:tc>
      </w:tr>
      <w:tr w:rsidR="00916EA3" w:rsidRPr="009C15BC" w14:paraId="6DEC7195" w14:textId="77777777" w:rsidTr="00A5131E">
        <w:tc>
          <w:tcPr>
            <w:tcW w:w="3116" w:type="dxa"/>
          </w:tcPr>
          <w:p w14:paraId="317D256B" w14:textId="580B974B" w:rsidR="00916EA3" w:rsidRPr="009C15BC" w:rsidRDefault="00DA4BF3" w:rsidP="00A5131E">
            <w:pPr>
              <w:rPr>
                <w:rFonts w:ascii="Times  New Roman" w:hAnsi="Times  New Roman"/>
                <w:sz w:val="26"/>
                <w:szCs w:val="26"/>
              </w:rPr>
            </w:pPr>
            <w:r w:rsidRPr="009C15BC">
              <w:rPr>
                <w:rFonts w:ascii="Times  New Roman" w:hAnsi="Times  New Roman"/>
                <w:sz w:val="26"/>
                <w:szCs w:val="26"/>
              </w:rPr>
              <w:t>1.Người dùng gửi yêu cầu hỗ trợ</w:t>
            </w:r>
          </w:p>
        </w:tc>
        <w:tc>
          <w:tcPr>
            <w:tcW w:w="3117" w:type="dxa"/>
          </w:tcPr>
          <w:p w14:paraId="2911506A" w14:textId="42DA6C18" w:rsidR="00916EA3" w:rsidRPr="009C15BC" w:rsidRDefault="00DA4BF3" w:rsidP="00DA4BF3">
            <w:pPr>
              <w:rPr>
                <w:rFonts w:ascii="Times  New Roman" w:hAnsi="Times  New Roman"/>
                <w:sz w:val="26"/>
                <w:szCs w:val="26"/>
              </w:rPr>
            </w:pPr>
            <w:r w:rsidRPr="009C15BC">
              <w:rPr>
                <w:rFonts w:ascii="Times  New Roman" w:hAnsi="Times  New Roman"/>
                <w:sz w:val="26"/>
                <w:szCs w:val="26"/>
              </w:rPr>
              <w:t>1.2 Người dùng nhấn vào ô chăm sóc khách hàng</w:t>
            </w:r>
          </w:p>
        </w:tc>
        <w:tc>
          <w:tcPr>
            <w:tcW w:w="3117" w:type="dxa"/>
          </w:tcPr>
          <w:p w14:paraId="1846C47B" w14:textId="72B3A822" w:rsidR="00916EA3" w:rsidRPr="009C15BC" w:rsidRDefault="00DA4BF3" w:rsidP="00A5131E">
            <w:pPr>
              <w:rPr>
                <w:rFonts w:ascii="Times  New Roman" w:hAnsi="Times  New Roman"/>
                <w:sz w:val="26"/>
                <w:szCs w:val="26"/>
              </w:rPr>
            </w:pPr>
            <w:r w:rsidRPr="009C15BC">
              <w:rPr>
                <w:rFonts w:ascii="Times  New Roman" w:hAnsi="Times  New Roman"/>
                <w:sz w:val="26"/>
                <w:szCs w:val="26"/>
              </w:rPr>
              <w:t>1.3 Hệ thống ghi nhận yêu cầu của người dùng</w:t>
            </w:r>
          </w:p>
        </w:tc>
      </w:tr>
      <w:tr w:rsidR="00916EA3" w:rsidRPr="009C15BC" w14:paraId="3A738103" w14:textId="77777777" w:rsidTr="00A5131E">
        <w:tc>
          <w:tcPr>
            <w:tcW w:w="3116" w:type="dxa"/>
          </w:tcPr>
          <w:p w14:paraId="6D3F0DEC" w14:textId="77777777" w:rsidR="00916EA3" w:rsidRPr="009C15BC" w:rsidRDefault="00916EA3" w:rsidP="00A5131E">
            <w:pPr>
              <w:rPr>
                <w:rFonts w:ascii="Times  New Roman" w:hAnsi="Times  New Roman"/>
                <w:sz w:val="26"/>
                <w:szCs w:val="26"/>
              </w:rPr>
            </w:pPr>
          </w:p>
        </w:tc>
        <w:tc>
          <w:tcPr>
            <w:tcW w:w="3117" w:type="dxa"/>
          </w:tcPr>
          <w:p w14:paraId="2705FD03" w14:textId="01A44D30" w:rsidR="00916EA3" w:rsidRPr="009C15BC" w:rsidRDefault="00DA4BF3" w:rsidP="00A5131E">
            <w:pPr>
              <w:rPr>
                <w:rFonts w:ascii="Times  New Roman" w:hAnsi="Times  New Roman"/>
                <w:sz w:val="26"/>
                <w:szCs w:val="26"/>
              </w:rPr>
            </w:pPr>
            <w:r w:rsidRPr="009C15BC">
              <w:rPr>
                <w:rFonts w:ascii="Times  New Roman" w:hAnsi="Times  New Roman"/>
                <w:sz w:val="26"/>
                <w:szCs w:val="26"/>
              </w:rPr>
              <w:t>1.4 Người dùng nhập nội dung</w:t>
            </w:r>
          </w:p>
        </w:tc>
        <w:tc>
          <w:tcPr>
            <w:tcW w:w="3117" w:type="dxa"/>
          </w:tcPr>
          <w:p w14:paraId="2BC833AF" w14:textId="187310EE" w:rsidR="00916EA3" w:rsidRPr="009C15BC" w:rsidRDefault="00DA4BF3" w:rsidP="00A5131E">
            <w:pPr>
              <w:rPr>
                <w:rFonts w:ascii="Times  New Roman" w:hAnsi="Times  New Roman"/>
                <w:sz w:val="26"/>
                <w:szCs w:val="26"/>
              </w:rPr>
            </w:pPr>
            <w:r w:rsidRPr="009C15BC">
              <w:rPr>
                <w:rFonts w:ascii="Times  New Roman" w:hAnsi="Times  New Roman"/>
                <w:sz w:val="26"/>
                <w:szCs w:val="26"/>
              </w:rPr>
              <w:t>1.4 Hệ thống lưu lại nội dung</w:t>
            </w:r>
          </w:p>
        </w:tc>
      </w:tr>
      <w:tr w:rsidR="00916EA3" w:rsidRPr="009C15BC" w14:paraId="563E6C34" w14:textId="77777777" w:rsidTr="00A5131E">
        <w:tc>
          <w:tcPr>
            <w:tcW w:w="3116" w:type="dxa"/>
          </w:tcPr>
          <w:p w14:paraId="6BC6C67F" w14:textId="6AFF616E" w:rsidR="00916EA3" w:rsidRPr="009C15BC" w:rsidRDefault="001237A3" w:rsidP="00A5131E">
            <w:pPr>
              <w:rPr>
                <w:rFonts w:ascii="Times  New Roman" w:hAnsi="Times  New Roman"/>
                <w:sz w:val="26"/>
                <w:szCs w:val="26"/>
              </w:rPr>
            </w:pPr>
            <w:r w:rsidRPr="009C15BC">
              <w:rPr>
                <w:rFonts w:ascii="Times  New Roman" w:hAnsi="Times  New Roman"/>
                <w:sz w:val="26"/>
                <w:szCs w:val="26"/>
              </w:rPr>
              <w:t>2. Admin xử lý các yêu cầu hỗ trợ</w:t>
            </w:r>
          </w:p>
        </w:tc>
        <w:tc>
          <w:tcPr>
            <w:tcW w:w="3117" w:type="dxa"/>
          </w:tcPr>
          <w:p w14:paraId="43B9D7FE" w14:textId="559F1249" w:rsidR="00916EA3" w:rsidRPr="009C15BC" w:rsidRDefault="001237A3" w:rsidP="00A5131E">
            <w:pPr>
              <w:rPr>
                <w:rFonts w:ascii="Times  New Roman" w:hAnsi="Times  New Roman"/>
                <w:sz w:val="26"/>
                <w:szCs w:val="26"/>
              </w:rPr>
            </w:pPr>
            <w:r w:rsidRPr="009C15BC">
              <w:rPr>
                <w:rFonts w:ascii="Times  New Roman" w:hAnsi="Times  New Roman"/>
                <w:sz w:val="26"/>
                <w:szCs w:val="26"/>
              </w:rPr>
              <w:t>2.1 Admin nhấn vào mục “Chăm sóc khách hàng”</w:t>
            </w:r>
          </w:p>
        </w:tc>
        <w:tc>
          <w:tcPr>
            <w:tcW w:w="3117" w:type="dxa"/>
          </w:tcPr>
          <w:p w14:paraId="4BA00DCE" w14:textId="162DDD4C" w:rsidR="00916EA3" w:rsidRPr="009C15BC" w:rsidRDefault="001237A3" w:rsidP="00A5131E">
            <w:pPr>
              <w:rPr>
                <w:rFonts w:ascii="Times  New Roman" w:hAnsi="Times  New Roman"/>
                <w:sz w:val="26"/>
                <w:szCs w:val="26"/>
              </w:rPr>
            </w:pPr>
            <w:r w:rsidRPr="009C15BC">
              <w:rPr>
                <w:rFonts w:ascii="Times  New Roman" w:hAnsi="Times  New Roman"/>
                <w:sz w:val="26"/>
                <w:szCs w:val="26"/>
              </w:rPr>
              <w:t>2.2 Hệ thống hiển thị các yêu cầu của khách hàng</w:t>
            </w:r>
          </w:p>
        </w:tc>
      </w:tr>
      <w:tr w:rsidR="00916EA3" w:rsidRPr="009C15BC" w14:paraId="4C339A82" w14:textId="77777777" w:rsidTr="00A5131E">
        <w:tc>
          <w:tcPr>
            <w:tcW w:w="3116" w:type="dxa"/>
          </w:tcPr>
          <w:p w14:paraId="79CA922F" w14:textId="77777777" w:rsidR="00916EA3" w:rsidRPr="009C15BC" w:rsidRDefault="00916EA3" w:rsidP="00A5131E">
            <w:pPr>
              <w:rPr>
                <w:rFonts w:ascii="Times  New Roman" w:hAnsi="Times  New Roman"/>
                <w:sz w:val="26"/>
                <w:szCs w:val="26"/>
              </w:rPr>
            </w:pPr>
          </w:p>
        </w:tc>
        <w:tc>
          <w:tcPr>
            <w:tcW w:w="3117" w:type="dxa"/>
          </w:tcPr>
          <w:p w14:paraId="6B571C2B" w14:textId="0C4FA485" w:rsidR="00916EA3" w:rsidRPr="009C15BC" w:rsidRDefault="001237A3" w:rsidP="00A5131E">
            <w:pPr>
              <w:rPr>
                <w:rFonts w:ascii="Times  New Roman" w:hAnsi="Times  New Roman"/>
                <w:sz w:val="26"/>
                <w:szCs w:val="26"/>
              </w:rPr>
            </w:pPr>
            <w:r w:rsidRPr="009C15BC">
              <w:rPr>
                <w:rFonts w:ascii="Times  New Roman" w:hAnsi="Times  New Roman"/>
                <w:sz w:val="26"/>
                <w:szCs w:val="26"/>
              </w:rPr>
              <w:t xml:space="preserve">2.3 Admin đọc nội dung và xử lý </w:t>
            </w:r>
          </w:p>
        </w:tc>
        <w:tc>
          <w:tcPr>
            <w:tcW w:w="3117" w:type="dxa"/>
          </w:tcPr>
          <w:p w14:paraId="07E08AA5" w14:textId="0F750C81" w:rsidR="00916EA3" w:rsidRPr="009C15BC" w:rsidRDefault="001237A3" w:rsidP="00A5131E">
            <w:pPr>
              <w:rPr>
                <w:rFonts w:ascii="Times  New Roman" w:hAnsi="Times  New Roman"/>
                <w:sz w:val="26"/>
                <w:szCs w:val="26"/>
              </w:rPr>
            </w:pPr>
            <w:r w:rsidRPr="009C15BC">
              <w:rPr>
                <w:rFonts w:ascii="Times  New Roman" w:hAnsi="Times  New Roman"/>
                <w:sz w:val="26"/>
                <w:szCs w:val="26"/>
              </w:rPr>
              <w:t>2.4 Hệ thống hiển thị các nội dung đã được xử lý xong</w:t>
            </w:r>
          </w:p>
        </w:tc>
      </w:tr>
      <w:tr w:rsidR="00916EA3" w:rsidRPr="009C15BC" w14:paraId="3E4DE554" w14:textId="77777777" w:rsidTr="00A5131E">
        <w:tc>
          <w:tcPr>
            <w:tcW w:w="3116" w:type="dxa"/>
          </w:tcPr>
          <w:p w14:paraId="163C2C7B" w14:textId="77777777" w:rsidR="00916EA3" w:rsidRPr="009C15BC" w:rsidRDefault="00916EA3" w:rsidP="00A5131E">
            <w:pPr>
              <w:rPr>
                <w:rFonts w:ascii="Times  New Roman" w:hAnsi="Times  New Roman"/>
                <w:sz w:val="26"/>
                <w:szCs w:val="26"/>
              </w:rPr>
            </w:pPr>
          </w:p>
        </w:tc>
        <w:tc>
          <w:tcPr>
            <w:tcW w:w="3117" w:type="dxa"/>
          </w:tcPr>
          <w:p w14:paraId="1D831672" w14:textId="56D78FBC"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2.5 Admin thay đổi trạng thái</w:t>
            </w:r>
          </w:p>
        </w:tc>
        <w:tc>
          <w:tcPr>
            <w:tcW w:w="3117" w:type="dxa"/>
          </w:tcPr>
          <w:p w14:paraId="4900C9E3" w14:textId="6CF19CAE" w:rsidR="00916EA3" w:rsidRPr="009C15BC" w:rsidRDefault="001237A3" w:rsidP="00A5131E">
            <w:pPr>
              <w:rPr>
                <w:rFonts w:ascii="Times  New Roman" w:hAnsi="Times  New Roman"/>
                <w:sz w:val="26"/>
                <w:szCs w:val="26"/>
                <w:lang w:val="en-US"/>
              </w:rPr>
            </w:pPr>
            <w:r w:rsidRPr="009C15BC">
              <w:rPr>
                <w:rFonts w:ascii="Times  New Roman" w:hAnsi="Times  New Roman"/>
                <w:sz w:val="26"/>
                <w:szCs w:val="26"/>
                <w:lang w:val="en-US"/>
              </w:rPr>
              <w:t>2.6 Hệ thống hiển thị đã xử lý</w:t>
            </w:r>
          </w:p>
        </w:tc>
      </w:tr>
    </w:tbl>
    <w:p w14:paraId="6398894A" w14:textId="77777777" w:rsidR="00916EA3" w:rsidRPr="009C15BC" w:rsidRDefault="00916EA3" w:rsidP="00916EA3">
      <w:pPr>
        <w:rPr>
          <w:rFonts w:ascii="Times  New Roman" w:hAnsi="Times  New Roman"/>
          <w:sz w:val="26"/>
          <w:szCs w:val="26"/>
        </w:rPr>
      </w:pPr>
    </w:p>
    <w:p w14:paraId="42F1CD88" w14:textId="3DEADB36" w:rsidR="00346C04" w:rsidRPr="009C15BC" w:rsidRDefault="00346C04" w:rsidP="00346C04">
      <w:pPr>
        <w:pStyle w:val="Heading3"/>
        <w:numPr>
          <w:ilvl w:val="0"/>
          <w:numId w:val="0"/>
        </w:numPr>
        <w:rPr>
          <w:rFonts w:ascii="Times  New Roman" w:hAnsi="Times  New Roman"/>
          <w:i w:val="0"/>
          <w:sz w:val="26"/>
          <w:szCs w:val="26"/>
        </w:rPr>
      </w:pPr>
      <w:bookmarkStart w:id="58" w:name="_Toc193446805"/>
      <w:r w:rsidRPr="009C15BC">
        <w:rPr>
          <w:rFonts w:ascii="Times  New Roman" w:hAnsi="Times  New Roman"/>
          <w:i w:val="0"/>
          <w:sz w:val="26"/>
          <w:szCs w:val="26"/>
        </w:rPr>
        <w:t>12.3 Các ràng buộc</w:t>
      </w:r>
      <w:bookmarkEnd w:id="58"/>
    </w:p>
    <w:p w14:paraId="19AF5761" w14:textId="77777777" w:rsidR="009D0150" w:rsidRPr="009C15BC" w:rsidRDefault="009D0150" w:rsidP="009D0150">
      <w:pPr>
        <w:rPr>
          <w:rFonts w:ascii="Times  New Roman" w:hAnsi="Times  New Roman"/>
          <w:sz w:val="26"/>
          <w:szCs w:val="26"/>
        </w:rPr>
      </w:pPr>
    </w:p>
    <w:tbl>
      <w:tblPr>
        <w:tblStyle w:val="TableGrid"/>
        <w:tblW w:w="0" w:type="auto"/>
        <w:tblLook w:val="04A0" w:firstRow="1" w:lastRow="0" w:firstColumn="1" w:lastColumn="0" w:noHBand="0" w:noVBand="1"/>
      </w:tblPr>
      <w:tblGrid>
        <w:gridCol w:w="805"/>
        <w:gridCol w:w="2070"/>
        <w:gridCol w:w="1620"/>
        <w:gridCol w:w="1620"/>
        <w:gridCol w:w="3235"/>
      </w:tblGrid>
      <w:tr w:rsidR="00346C04" w:rsidRPr="009C15BC" w14:paraId="4D92D135" w14:textId="77777777" w:rsidTr="00EC35C4">
        <w:tc>
          <w:tcPr>
            <w:tcW w:w="805" w:type="dxa"/>
          </w:tcPr>
          <w:p w14:paraId="48A7D8EB"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STT</w:t>
            </w:r>
          </w:p>
        </w:tc>
        <w:tc>
          <w:tcPr>
            <w:tcW w:w="2070" w:type="dxa"/>
          </w:tcPr>
          <w:p w14:paraId="6A399067"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Field name</w:t>
            </w:r>
          </w:p>
        </w:tc>
        <w:tc>
          <w:tcPr>
            <w:tcW w:w="1620" w:type="dxa"/>
          </w:tcPr>
          <w:p w14:paraId="3D65A1E0"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Control Type</w:t>
            </w:r>
          </w:p>
        </w:tc>
        <w:tc>
          <w:tcPr>
            <w:tcW w:w="1620" w:type="dxa"/>
          </w:tcPr>
          <w:p w14:paraId="7EFFDBC6"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Data Type</w:t>
            </w:r>
          </w:p>
        </w:tc>
        <w:tc>
          <w:tcPr>
            <w:tcW w:w="3235" w:type="dxa"/>
          </w:tcPr>
          <w:p w14:paraId="389F2D1F" w14:textId="7777777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Description</w:t>
            </w:r>
          </w:p>
        </w:tc>
      </w:tr>
      <w:tr w:rsidR="00346C04" w:rsidRPr="009C15BC" w14:paraId="548D8756" w14:textId="77777777" w:rsidTr="00EC35C4">
        <w:tc>
          <w:tcPr>
            <w:tcW w:w="805" w:type="dxa"/>
          </w:tcPr>
          <w:p w14:paraId="4D44ABCB" w14:textId="2A5166D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1</w:t>
            </w:r>
          </w:p>
        </w:tc>
        <w:tc>
          <w:tcPr>
            <w:tcW w:w="2070" w:type="dxa"/>
          </w:tcPr>
          <w:p w14:paraId="5E7F7B5D" w14:textId="1DD2F63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Serial Number</w:t>
            </w:r>
          </w:p>
        </w:tc>
        <w:tc>
          <w:tcPr>
            <w:tcW w:w="1620" w:type="dxa"/>
          </w:tcPr>
          <w:p w14:paraId="5BAC78D9" w14:textId="6378049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02A5036A" w14:textId="66276AF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0F80A02D" w14:textId="6275900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The serial number of the support request in the list.</w:t>
            </w:r>
          </w:p>
        </w:tc>
      </w:tr>
      <w:tr w:rsidR="00346C04" w:rsidRPr="009C15BC" w14:paraId="5A6DDECD" w14:textId="77777777" w:rsidTr="00EC35C4">
        <w:tc>
          <w:tcPr>
            <w:tcW w:w="805" w:type="dxa"/>
          </w:tcPr>
          <w:p w14:paraId="6FC19748" w14:textId="433CFEAA"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2</w:t>
            </w:r>
          </w:p>
        </w:tc>
        <w:tc>
          <w:tcPr>
            <w:tcW w:w="2070" w:type="dxa"/>
          </w:tcPr>
          <w:p w14:paraId="70D58A88" w14:textId="71DF964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ID</w:t>
            </w:r>
          </w:p>
        </w:tc>
        <w:tc>
          <w:tcPr>
            <w:tcW w:w="1620" w:type="dxa"/>
          </w:tcPr>
          <w:p w14:paraId="4B307A78" w14:textId="2E88A2C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1DD71933" w14:textId="025CD45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5FEE7791" w14:textId="6E71784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Unique identifier for the support request.</w:t>
            </w:r>
          </w:p>
        </w:tc>
      </w:tr>
      <w:tr w:rsidR="00346C04" w:rsidRPr="009C15BC" w14:paraId="7AD83260" w14:textId="77777777" w:rsidTr="00EC35C4">
        <w:tc>
          <w:tcPr>
            <w:tcW w:w="805" w:type="dxa"/>
          </w:tcPr>
          <w:p w14:paraId="16DF56A5" w14:textId="1B40FB8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3</w:t>
            </w:r>
          </w:p>
        </w:tc>
        <w:tc>
          <w:tcPr>
            <w:tcW w:w="2070" w:type="dxa"/>
          </w:tcPr>
          <w:p w14:paraId="110BBA1B" w14:textId="2306D871"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Customer Name</w:t>
            </w:r>
          </w:p>
        </w:tc>
        <w:tc>
          <w:tcPr>
            <w:tcW w:w="1620" w:type="dxa"/>
          </w:tcPr>
          <w:p w14:paraId="09EF6033" w14:textId="06D418F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3F4A3575" w14:textId="43C3EDCF"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1CF1946F" w14:textId="09A6556D"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Name of the customer who submitted the request.</w:t>
            </w:r>
          </w:p>
        </w:tc>
      </w:tr>
      <w:tr w:rsidR="00346C04" w:rsidRPr="009C15BC" w14:paraId="0B6B54B9" w14:textId="77777777" w:rsidTr="00EC35C4">
        <w:tc>
          <w:tcPr>
            <w:tcW w:w="805" w:type="dxa"/>
          </w:tcPr>
          <w:p w14:paraId="2609BF9D" w14:textId="2EB0A925"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4</w:t>
            </w:r>
          </w:p>
        </w:tc>
        <w:tc>
          <w:tcPr>
            <w:tcW w:w="2070" w:type="dxa"/>
          </w:tcPr>
          <w:p w14:paraId="5F08B7F6" w14:textId="50F501C4"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Request Date</w:t>
            </w:r>
          </w:p>
        </w:tc>
        <w:tc>
          <w:tcPr>
            <w:tcW w:w="1620" w:type="dxa"/>
          </w:tcPr>
          <w:p w14:paraId="6C862E9B" w14:textId="0D55583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72B6F321" w14:textId="07325C9C"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Date</w:t>
            </w:r>
          </w:p>
        </w:tc>
        <w:tc>
          <w:tcPr>
            <w:tcW w:w="3235" w:type="dxa"/>
          </w:tcPr>
          <w:p w14:paraId="6F9A3EE2" w14:textId="777D2D6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Date when the support request was submitted.</w:t>
            </w:r>
          </w:p>
        </w:tc>
      </w:tr>
      <w:tr w:rsidR="00346C04" w:rsidRPr="009C15BC" w14:paraId="575D7DF6" w14:textId="77777777" w:rsidTr="00EC35C4">
        <w:tc>
          <w:tcPr>
            <w:tcW w:w="805" w:type="dxa"/>
          </w:tcPr>
          <w:p w14:paraId="1289D429" w14:textId="0A21551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5</w:t>
            </w:r>
          </w:p>
        </w:tc>
        <w:tc>
          <w:tcPr>
            <w:tcW w:w="2070" w:type="dxa"/>
          </w:tcPr>
          <w:p w14:paraId="4C9CE643" w14:textId="020F67B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Status</w:t>
            </w:r>
          </w:p>
        </w:tc>
        <w:tc>
          <w:tcPr>
            <w:tcW w:w="1620" w:type="dxa"/>
          </w:tcPr>
          <w:p w14:paraId="3A3A691D" w14:textId="422317E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Label</w:t>
            </w:r>
          </w:p>
        </w:tc>
        <w:tc>
          <w:tcPr>
            <w:tcW w:w="1620" w:type="dxa"/>
          </w:tcPr>
          <w:p w14:paraId="6DDF5007" w14:textId="5F19D1F8"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String</w:t>
            </w:r>
          </w:p>
        </w:tc>
        <w:tc>
          <w:tcPr>
            <w:tcW w:w="3235" w:type="dxa"/>
          </w:tcPr>
          <w:p w14:paraId="2B0E1C39" w14:textId="1CA15E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Current status of the request (e.g., in process, resolved).</w:t>
            </w:r>
          </w:p>
        </w:tc>
      </w:tr>
      <w:tr w:rsidR="00346C04" w:rsidRPr="009C15BC" w14:paraId="2FF0BF9D" w14:textId="77777777" w:rsidTr="00EC35C4">
        <w:tc>
          <w:tcPr>
            <w:tcW w:w="805" w:type="dxa"/>
          </w:tcPr>
          <w:p w14:paraId="6784ED62" w14:textId="69FCAA3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6</w:t>
            </w:r>
          </w:p>
        </w:tc>
        <w:tc>
          <w:tcPr>
            <w:tcW w:w="2070" w:type="dxa"/>
          </w:tcPr>
          <w:p w14:paraId="7193C92D" w14:textId="58B23E9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1620" w:type="dxa"/>
          </w:tcPr>
          <w:p w14:paraId="4D99B7DC" w14:textId="0E49982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1D2F5E26" w14:textId="4C4ACEC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D3B8882" w14:textId="78A2E91E"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details or delete the support request.</w:t>
            </w:r>
          </w:p>
        </w:tc>
      </w:tr>
      <w:tr w:rsidR="00346C04" w:rsidRPr="009C15BC" w14:paraId="0A064F93" w14:textId="77777777" w:rsidTr="00EC35C4">
        <w:tc>
          <w:tcPr>
            <w:tcW w:w="805" w:type="dxa"/>
          </w:tcPr>
          <w:p w14:paraId="43B69A9D" w14:textId="4F5850D2"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7</w:t>
            </w:r>
          </w:p>
        </w:tc>
        <w:tc>
          <w:tcPr>
            <w:tcW w:w="2070" w:type="dxa"/>
          </w:tcPr>
          <w:p w14:paraId="4F563EF1" w14:textId="0F9AE229"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Support Request Details</w:t>
            </w:r>
          </w:p>
        </w:tc>
        <w:tc>
          <w:tcPr>
            <w:tcW w:w="1620" w:type="dxa"/>
          </w:tcPr>
          <w:p w14:paraId="3AB98F73" w14:textId="381AA22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7BC0F7D4" w14:textId="6078D6A0"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34F0840A" w14:textId="52ADFF1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view the details of the support request.</w:t>
            </w:r>
          </w:p>
        </w:tc>
      </w:tr>
      <w:tr w:rsidR="00346C04" w:rsidRPr="009C15BC" w14:paraId="1CCD9FEB" w14:textId="77777777" w:rsidTr="00EC35C4">
        <w:tc>
          <w:tcPr>
            <w:tcW w:w="805" w:type="dxa"/>
          </w:tcPr>
          <w:p w14:paraId="67DAD297" w14:textId="1D3BD87B"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lang w:val="en-US"/>
              </w:rPr>
              <w:t>8</w:t>
            </w:r>
          </w:p>
        </w:tc>
        <w:tc>
          <w:tcPr>
            <w:tcW w:w="2070" w:type="dxa"/>
          </w:tcPr>
          <w:p w14:paraId="50CDE07E" w14:textId="66832AA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Update Status</w:t>
            </w:r>
          </w:p>
        </w:tc>
        <w:tc>
          <w:tcPr>
            <w:tcW w:w="1620" w:type="dxa"/>
          </w:tcPr>
          <w:p w14:paraId="052A225C" w14:textId="7EAE8487"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Button</w:t>
            </w:r>
          </w:p>
        </w:tc>
        <w:tc>
          <w:tcPr>
            <w:tcW w:w="1620" w:type="dxa"/>
          </w:tcPr>
          <w:p w14:paraId="3C74DC11" w14:textId="78E40886"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Action</w:t>
            </w:r>
          </w:p>
        </w:tc>
        <w:tc>
          <w:tcPr>
            <w:tcW w:w="3235" w:type="dxa"/>
          </w:tcPr>
          <w:p w14:paraId="6A2B5E4D" w14:textId="67E26B03" w:rsidR="00346C04" w:rsidRPr="009C15BC" w:rsidRDefault="00346C04" w:rsidP="00EC35C4">
            <w:pPr>
              <w:jc w:val="center"/>
              <w:rPr>
                <w:rFonts w:ascii="Times  New Roman" w:hAnsi="Times  New Roman"/>
                <w:sz w:val="26"/>
                <w:szCs w:val="26"/>
                <w:lang w:val="en-US"/>
              </w:rPr>
            </w:pPr>
            <w:r w:rsidRPr="009C15BC">
              <w:rPr>
                <w:rFonts w:ascii="Times  New Roman" w:hAnsi="Times  New Roman"/>
                <w:sz w:val="26"/>
                <w:szCs w:val="26"/>
              </w:rPr>
              <w:t>Click to update the status of the support request.</w:t>
            </w:r>
          </w:p>
        </w:tc>
      </w:tr>
      <w:bookmarkEnd w:id="4"/>
      <w:bookmarkEnd w:id="5"/>
      <w:bookmarkEnd w:id="6"/>
      <w:bookmarkEnd w:id="7"/>
      <w:bookmarkEnd w:id="8"/>
    </w:tbl>
    <w:p w14:paraId="48B45183" w14:textId="0801D94D" w:rsidR="00346C04" w:rsidRDefault="00346C04" w:rsidP="00346C04">
      <w:pPr>
        <w:rPr>
          <w:rFonts w:ascii="Times  New Roman" w:hAnsi="Times  New Roman"/>
          <w:sz w:val="26"/>
          <w:szCs w:val="26"/>
        </w:rPr>
      </w:pPr>
    </w:p>
    <w:p w14:paraId="49FA1E5D" w14:textId="7B706938" w:rsidR="004C7B37" w:rsidRDefault="004C7B37" w:rsidP="00346C04">
      <w:pPr>
        <w:rPr>
          <w:rFonts w:ascii="Times  New Roman" w:hAnsi="Times  New Roman"/>
          <w:sz w:val="26"/>
          <w:szCs w:val="26"/>
        </w:rPr>
      </w:pPr>
    </w:p>
    <w:p w14:paraId="22817A30" w14:textId="3B8C7E62" w:rsidR="004C7B37" w:rsidRPr="004C7B37" w:rsidRDefault="004C7B37" w:rsidP="004C7B37">
      <w:pPr>
        <w:pStyle w:val="Heading1"/>
        <w:numPr>
          <w:ilvl w:val="0"/>
          <w:numId w:val="0"/>
        </w:numPr>
        <w:rPr>
          <w:rFonts w:ascii="Times New Roman" w:hAnsi="Times New Roman"/>
          <w:lang w:val="en-US"/>
        </w:rPr>
      </w:pPr>
      <w:bookmarkStart w:id="59" w:name="_Toc193446806"/>
      <w:r w:rsidRPr="004C7B37">
        <w:rPr>
          <w:rFonts w:ascii="Times New Roman" w:hAnsi="Times New Roman"/>
          <w:lang w:val="en-US"/>
        </w:rPr>
        <w:lastRenderedPageBreak/>
        <w:t>III. Database:</w:t>
      </w:r>
      <w:bookmarkEnd w:id="59"/>
    </w:p>
    <w:p w14:paraId="17D94793" w14:textId="27247529" w:rsidR="004C7B37" w:rsidRDefault="004C7B37" w:rsidP="004C7B37">
      <w:pPr>
        <w:pStyle w:val="Heading2"/>
        <w:numPr>
          <w:ilvl w:val="0"/>
          <w:numId w:val="45"/>
        </w:numPr>
        <w:rPr>
          <w:rFonts w:ascii="Times New Roman" w:hAnsi="Times New Roman"/>
          <w:b w:val="0"/>
          <w:sz w:val="24"/>
          <w:szCs w:val="24"/>
          <w:lang w:val="en-US"/>
        </w:rPr>
      </w:pPr>
      <w:bookmarkStart w:id="60" w:name="_Toc193446807"/>
      <w:r w:rsidRPr="004C7B37">
        <w:rPr>
          <w:rFonts w:ascii="Times New Roman" w:hAnsi="Times New Roman"/>
          <w:b w:val="0"/>
          <w:sz w:val="24"/>
          <w:szCs w:val="24"/>
          <w:lang w:val="en-US"/>
        </w:rPr>
        <w:t>Designing Database:</w:t>
      </w:r>
      <w:bookmarkEnd w:id="60"/>
    </w:p>
    <w:p w14:paraId="2F64B2B2" w14:textId="6EED1313" w:rsidR="004C7B37" w:rsidRDefault="004C7B37" w:rsidP="004C7B37">
      <w:pPr>
        <w:pStyle w:val="NormalWeb"/>
      </w:pPr>
      <w:r>
        <w:rPr>
          <w:noProof/>
        </w:rPr>
        <w:drawing>
          <wp:inline distT="0" distB="0" distL="0" distR="0" wp14:anchorId="2A057BA2" wp14:editId="635B1071">
            <wp:extent cx="6353175" cy="5066239"/>
            <wp:effectExtent l="0" t="0" r="0" b="1270"/>
            <wp:docPr id="13" name="Picture 13" descr="C:\Users\Administrator\AppData\Local\Packages\Microsoft.Windows.Photos_8wekyb3d8bbwe\TempState\ShareServiceTempFolder\Untitled Diagram.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Packages\Microsoft.Windows.Photos_8wekyb3d8bbwe\TempState\ShareServiceTempFolder\Untitled Diagram.drawi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1201" cy="5080614"/>
                    </a:xfrm>
                    <a:prstGeom prst="rect">
                      <a:avLst/>
                    </a:prstGeom>
                    <a:noFill/>
                    <a:ln>
                      <a:noFill/>
                    </a:ln>
                  </pic:spPr>
                </pic:pic>
              </a:graphicData>
            </a:graphic>
          </wp:inline>
        </w:drawing>
      </w:r>
    </w:p>
    <w:p w14:paraId="03E9E5FF" w14:textId="77777777" w:rsidR="004C7B37" w:rsidRPr="004C7B37" w:rsidRDefault="004C7B37" w:rsidP="004C7B37">
      <w:pPr>
        <w:rPr>
          <w:lang w:val="en-US"/>
        </w:rPr>
      </w:pPr>
    </w:p>
    <w:p w14:paraId="2DAB3CC8" w14:textId="21E882CA" w:rsidR="004C7B37" w:rsidRPr="004C7B37" w:rsidRDefault="004C7B37" w:rsidP="004C7B37">
      <w:pPr>
        <w:pStyle w:val="Heading2"/>
        <w:numPr>
          <w:ilvl w:val="0"/>
          <w:numId w:val="45"/>
        </w:numPr>
        <w:rPr>
          <w:rFonts w:ascii="Times New Roman" w:hAnsi="Times New Roman"/>
          <w:sz w:val="24"/>
          <w:szCs w:val="24"/>
          <w:lang w:val="en-US"/>
        </w:rPr>
      </w:pPr>
      <w:bookmarkStart w:id="61" w:name="_Toc193446808"/>
      <w:r w:rsidRPr="004C7B37">
        <w:rPr>
          <w:rFonts w:ascii="Times New Roman" w:hAnsi="Times New Roman"/>
          <w:sz w:val="24"/>
          <w:szCs w:val="24"/>
          <w:lang w:val="en-US"/>
        </w:rPr>
        <w:t>Description:</w:t>
      </w:r>
      <w:bookmarkEnd w:id="61"/>
    </w:p>
    <w:p w14:paraId="5FB0F3E3" w14:textId="77777777" w:rsidR="004C7B37" w:rsidRPr="004C7B37" w:rsidRDefault="004C7B37" w:rsidP="004C7B37">
      <w:pPr>
        <w:pStyle w:val="Heading3"/>
        <w:numPr>
          <w:ilvl w:val="0"/>
          <w:numId w:val="0"/>
        </w:numPr>
        <w:rPr>
          <w:rFonts w:ascii="Times New Roman" w:hAnsi="Times New Roman"/>
          <w:i w:val="0"/>
          <w:sz w:val="24"/>
          <w:szCs w:val="24"/>
        </w:rPr>
      </w:pPr>
      <w:bookmarkStart w:id="62" w:name="_Toc193446809"/>
      <w:r w:rsidRPr="004C7B37">
        <w:rPr>
          <w:rFonts w:ascii="Times New Roman" w:hAnsi="Times New Roman"/>
          <w:i w:val="0"/>
          <w:sz w:val="24"/>
          <w:szCs w:val="24"/>
        </w:rPr>
        <w:t>1.Bảng Sản Phẩm</w:t>
      </w:r>
      <w:bookmarkEnd w:id="62"/>
    </w:p>
    <w:tbl>
      <w:tblPr>
        <w:tblStyle w:val="TableGrid"/>
        <w:tblW w:w="0" w:type="auto"/>
        <w:tblLook w:val="04A0" w:firstRow="1" w:lastRow="0" w:firstColumn="1" w:lastColumn="0" w:noHBand="0" w:noVBand="1"/>
      </w:tblPr>
      <w:tblGrid>
        <w:gridCol w:w="670"/>
        <w:gridCol w:w="1603"/>
        <w:gridCol w:w="4795"/>
        <w:gridCol w:w="2282"/>
      </w:tblGrid>
      <w:tr w:rsidR="004C7B37" w14:paraId="028EB4F2" w14:textId="77777777" w:rsidTr="00B91F72">
        <w:tc>
          <w:tcPr>
            <w:tcW w:w="599" w:type="dxa"/>
          </w:tcPr>
          <w:p w14:paraId="22893F02" w14:textId="77777777" w:rsidR="004C7B37" w:rsidRPr="005A436F" w:rsidRDefault="004C7B37" w:rsidP="00B91F72">
            <w:pPr>
              <w:rPr>
                <w:b/>
                <w:bCs/>
              </w:rPr>
            </w:pPr>
            <w:r w:rsidRPr="005A436F">
              <w:rPr>
                <w:b/>
                <w:bCs/>
              </w:rPr>
              <w:t>STT</w:t>
            </w:r>
          </w:p>
        </w:tc>
        <w:tc>
          <w:tcPr>
            <w:tcW w:w="1466" w:type="dxa"/>
          </w:tcPr>
          <w:p w14:paraId="0642E6A7" w14:textId="77777777" w:rsidR="004C7B37" w:rsidRPr="005A436F" w:rsidRDefault="004C7B37" w:rsidP="00B91F72">
            <w:pPr>
              <w:rPr>
                <w:b/>
                <w:bCs/>
              </w:rPr>
            </w:pPr>
            <w:r w:rsidRPr="005A436F">
              <w:rPr>
                <w:b/>
                <w:bCs/>
              </w:rPr>
              <w:t>FIeld</w:t>
            </w:r>
          </w:p>
        </w:tc>
        <w:tc>
          <w:tcPr>
            <w:tcW w:w="4984" w:type="dxa"/>
          </w:tcPr>
          <w:p w14:paraId="4F974D9D" w14:textId="77777777" w:rsidR="004C7B37" w:rsidRPr="005A436F" w:rsidRDefault="004C7B37" w:rsidP="00B91F72">
            <w:pPr>
              <w:rPr>
                <w:b/>
                <w:bCs/>
              </w:rPr>
            </w:pPr>
            <w:r w:rsidRPr="005A436F">
              <w:rPr>
                <w:b/>
                <w:bCs/>
              </w:rPr>
              <w:t xml:space="preserve">Chức Năng </w:t>
            </w:r>
          </w:p>
        </w:tc>
        <w:tc>
          <w:tcPr>
            <w:tcW w:w="2301" w:type="dxa"/>
          </w:tcPr>
          <w:p w14:paraId="7A895BAB" w14:textId="77777777" w:rsidR="004C7B37" w:rsidRPr="005A436F" w:rsidRDefault="004C7B37" w:rsidP="00B91F72">
            <w:pPr>
              <w:rPr>
                <w:b/>
                <w:bCs/>
              </w:rPr>
            </w:pPr>
            <w:r w:rsidRPr="005A436F">
              <w:rPr>
                <w:b/>
                <w:bCs/>
              </w:rPr>
              <w:t>Ràng Buộc</w:t>
            </w:r>
          </w:p>
        </w:tc>
      </w:tr>
      <w:tr w:rsidR="004C7B37" w14:paraId="43477E00" w14:textId="77777777" w:rsidTr="00B91F72">
        <w:tc>
          <w:tcPr>
            <w:tcW w:w="599" w:type="dxa"/>
          </w:tcPr>
          <w:p w14:paraId="37C06B47" w14:textId="77777777" w:rsidR="004C7B37" w:rsidRDefault="004C7B37" w:rsidP="00B91F72">
            <w:r>
              <w:t>1</w:t>
            </w:r>
          </w:p>
        </w:tc>
        <w:tc>
          <w:tcPr>
            <w:tcW w:w="1466" w:type="dxa"/>
          </w:tcPr>
          <w:p w14:paraId="6BE04195" w14:textId="77777777" w:rsidR="004C7B37" w:rsidRDefault="004C7B37" w:rsidP="00B91F72">
            <w:r>
              <w:t>ma_san_pham</w:t>
            </w:r>
          </w:p>
        </w:tc>
        <w:tc>
          <w:tcPr>
            <w:tcW w:w="4984" w:type="dxa"/>
          </w:tcPr>
          <w:p w14:paraId="1540EA37" w14:textId="77777777" w:rsidR="004C7B37" w:rsidRDefault="004C7B37" w:rsidP="00B91F72">
            <w:r w:rsidRPr="008A728C">
              <w:t>Định danh duy nhất cho sản phẩm</w:t>
            </w:r>
          </w:p>
        </w:tc>
        <w:tc>
          <w:tcPr>
            <w:tcW w:w="2301" w:type="dxa"/>
          </w:tcPr>
          <w:p w14:paraId="766607D5" w14:textId="77777777" w:rsidR="004C7B37" w:rsidRDefault="004C7B37" w:rsidP="00B91F72">
            <w:r>
              <w:t>Khóa chính , VACHAR (10)</w:t>
            </w:r>
          </w:p>
        </w:tc>
      </w:tr>
      <w:tr w:rsidR="004C7B37" w14:paraId="21A221AA" w14:textId="77777777" w:rsidTr="00B91F72">
        <w:tc>
          <w:tcPr>
            <w:tcW w:w="599" w:type="dxa"/>
          </w:tcPr>
          <w:p w14:paraId="28B99726" w14:textId="77777777" w:rsidR="004C7B37" w:rsidRDefault="004C7B37" w:rsidP="00B91F72">
            <w:r>
              <w:t>2</w:t>
            </w:r>
          </w:p>
        </w:tc>
        <w:tc>
          <w:tcPr>
            <w:tcW w:w="1466" w:type="dxa"/>
          </w:tcPr>
          <w:p w14:paraId="72E85BC7" w14:textId="77777777" w:rsidR="004C7B37" w:rsidRDefault="004C7B37" w:rsidP="00B91F72">
            <w:r>
              <w:t>ten_san_pham</w:t>
            </w:r>
          </w:p>
        </w:tc>
        <w:tc>
          <w:tcPr>
            <w:tcW w:w="4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C7B37" w:rsidRPr="008A728C" w14:paraId="7A4DFB5A" w14:textId="77777777" w:rsidTr="00B91F72">
              <w:trPr>
                <w:tblCellSpacing w:w="15" w:type="dxa"/>
              </w:trPr>
              <w:tc>
                <w:tcPr>
                  <w:tcW w:w="0" w:type="auto"/>
                  <w:vAlign w:val="center"/>
                  <w:hideMark/>
                </w:tcPr>
                <w:p w14:paraId="5715CC5D" w14:textId="77777777" w:rsidR="004C7B37" w:rsidRPr="008A728C" w:rsidRDefault="004C7B37" w:rsidP="00B91F72">
                  <w:pPr>
                    <w:spacing w:line="240" w:lineRule="auto"/>
                  </w:pPr>
                  <w:r w:rsidRPr="008A728C">
                    <w:t>Tên sản phẩm</w:t>
                  </w:r>
                </w:p>
              </w:tc>
            </w:tr>
          </w:tbl>
          <w:p w14:paraId="1CB0974B" w14:textId="77777777" w:rsidR="004C7B37" w:rsidRPr="008A728C" w:rsidRDefault="004C7B37" w:rsidP="00B91F7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C7B37" w:rsidRPr="008A728C" w14:paraId="146A9288" w14:textId="77777777" w:rsidTr="00B91F72">
              <w:trPr>
                <w:tblCellSpacing w:w="15" w:type="dxa"/>
              </w:trPr>
              <w:tc>
                <w:tcPr>
                  <w:tcW w:w="0" w:type="auto"/>
                  <w:vAlign w:val="center"/>
                  <w:hideMark/>
                </w:tcPr>
                <w:p w14:paraId="3DA8EBCB" w14:textId="77777777" w:rsidR="004C7B37" w:rsidRPr="008A728C" w:rsidRDefault="004C7B37" w:rsidP="00B91F72">
                  <w:pPr>
                    <w:spacing w:line="240" w:lineRule="auto"/>
                  </w:pPr>
                </w:p>
              </w:tc>
            </w:tr>
          </w:tbl>
          <w:p w14:paraId="57841F55" w14:textId="77777777" w:rsidR="004C7B37" w:rsidRDefault="004C7B37" w:rsidP="00B91F72"/>
        </w:tc>
        <w:tc>
          <w:tcPr>
            <w:tcW w:w="2301" w:type="dxa"/>
          </w:tcPr>
          <w:p w14:paraId="02B2D500" w14:textId="77777777" w:rsidR="004C7B37" w:rsidRDefault="004C7B37" w:rsidP="00B91F72">
            <w:r>
              <w:t>VACHAR (255), tối thiểu 10 ký tự , tối đa 255 ký tự</w:t>
            </w:r>
          </w:p>
        </w:tc>
      </w:tr>
      <w:tr w:rsidR="004C7B37" w14:paraId="2730AFE2" w14:textId="77777777" w:rsidTr="00B91F72">
        <w:tc>
          <w:tcPr>
            <w:tcW w:w="599" w:type="dxa"/>
          </w:tcPr>
          <w:p w14:paraId="63F2473B" w14:textId="77777777" w:rsidR="004C7B37" w:rsidRDefault="004C7B37" w:rsidP="00B91F72">
            <w:r>
              <w:t>3</w:t>
            </w:r>
          </w:p>
        </w:tc>
        <w:tc>
          <w:tcPr>
            <w:tcW w:w="1466" w:type="dxa"/>
          </w:tcPr>
          <w:p w14:paraId="60A3966C" w14:textId="77777777" w:rsidR="004C7B37" w:rsidRDefault="004C7B37" w:rsidP="00B91F72">
            <w:r>
              <w:t>mo_ta</w:t>
            </w:r>
          </w:p>
        </w:tc>
        <w:tc>
          <w:tcPr>
            <w:tcW w:w="4984" w:type="dxa"/>
          </w:tcPr>
          <w:p w14:paraId="7ECE8DF7" w14:textId="77777777" w:rsidR="004C7B37" w:rsidRDefault="004C7B37" w:rsidP="00B91F72">
            <w:r w:rsidRPr="008A728C">
              <w:t>Mô tả chi tiết về sản phẩm</w:t>
            </w:r>
          </w:p>
        </w:tc>
        <w:tc>
          <w:tcPr>
            <w:tcW w:w="2301" w:type="dxa"/>
          </w:tcPr>
          <w:p w14:paraId="552929AD" w14:textId="77777777" w:rsidR="004C7B37" w:rsidRDefault="004C7B37" w:rsidP="00B91F72">
            <w:r>
              <w:t>kiểu TEXT</w:t>
            </w:r>
          </w:p>
        </w:tc>
      </w:tr>
      <w:tr w:rsidR="004C7B37" w14:paraId="1B7EC9B5" w14:textId="77777777" w:rsidTr="00B91F72">
        <w:tc>
          <w:tcPr>
            <w:tcW w:w="599" w:type="dxa"/>
          </w:tcPr>
          <w:p w14:paraId="11D8495F" w14:textId="77777777" w:rsidR="004C7B37" w:rsidRDefault="004C7B37" w:rsidP="00B91F72">
            <w:r>
              <w:t>4</w:t>
            </w:r>
          </w:p>
        </w:tc>
        <w:tc>
          <w:tcPr>
            <w:tcW w:w="1466" w:type="dxa"/>
          </w:tcPr>
          <w:p w14:paraId="318373F1" w14:textId="77777777" w:rsidR="004C7B37" w:rsidRDefault="004C7B37" w:rsidP="00B91F72">
            <w:r>
              <w:t>gia</w:t>
            </w:r>
          </w:p>
        </w:tc>
        <w:tc>
          <w:tcPr>
            <w:tcW w:w="4984" w:type="dxa"/>
          </w:tcPr>
          <w:p w14:paraId="1B03A165" w14:textId="77777777" w:rsidR="004C7B37" w:rsidRDefault="004C7B37" w:rsidP="00B91F72">
            <w:r w:rsidRPr="008A728C">
              <w:t>Giá bán sản phẩm</w:t>
            </w:r>
          </w:p>
        </w:tc>
        <w:tc>
          <w:tcPr>
            <w:tcW w:w="2301" w:type="dxa"/>
          </w:tcPr>
          <w:p w14:paraId="7553660C" w14:textId="77777777" w:rsidR="004C7B37" w:rsidRDefault="004C7B37" w:rsidP="00B91F72">
            <w:r>
              <w:t>kiểu DECIMAL(10.2)</w:t>
            </w:r>
          </w:p>
        </w:tc>
      </w:tr>
      <w:tr w:rsidR="004C7B37" w14:paraId="038EED1C" w14:textId="77777777" w:rsidTr="00B91F72">
        <w:tc>
          <w:tcPr>
            <w:tcW w:w="599" w:type="dxa"/>
          </w:tcPr>
          <w:p w14:paraId="6A0CD53B" w14:textId="77777777" w:rsidR="004C7B37" w:rsidRDefault="004C7B37" w:rsidP="00B91F72">
            <w:r>
              <w:lastRenderedPageBreak/>
              <w:t>5</w:t>
            </w:r>
          </w:p>
        </w:tc>
        <w:tc>
          <w:tcPr>
            <w:tcW w:w="1466" w:type="dxa"/>
          </w:tcPr>
          <w:p w14:paraId="095D2648" w14:textId="77777777" w:rsidR="004C7B37" w:rsidRDefault="004C7B37" w:rsidP="00B91F72">
            <w:r>
              <w:t>hinh_anh</w:t>
            </w:r>
          </w:p>
        </w:tc>
        <w:tc>
          <w:tcPr>
            <w:tcW w:w="4984" w:type="dxa"/>
          </w:tcPr>
          <w:p w14:paraId="55925692" w14:textId="77777777" w:rsidR="004C7B37" w:rsidRDefault="004C7B37" w:rsidP="00B91F72">
            <w:r w:rsidRPr="008A728C">
              <w:t>Đường dẫn hình ảnh sản phẩm</w:t>
            </w:r>
          </w:p>
        </w:tc>
        <w:tc>
          <w:tcPr>
            <w:tcW w:w="2301" w:type="dxa"/>
          </w:tcPr>
          <w:p w14:paraId="6A1004A4" w14:textId="77777777" w:rsidR="004C7B37" w:rsidRDefault="004C7B37" w:rsidP="00B91F72">
            <w:r>
              <w:t>kiểu VACHAR(255)</w:t>
            </w:r>
          </w:p>
        </w:tc>
      </w:tr>
      <w:tr w:rsidR="004C7B37" w14:paraId="1637FE79" w14:textId="77777777" w:rsidTr="00B91F72">
        <w:tc>
          <w:tcPr>
            <w:tcW w:w="599" w:type="dxa"/>
          </w:tcPr>
          <w:p w14:paraId="1D2B035F" w14:textId="77777777" w:rsidR="004C7B37" w:rsidRDefault="004C7B37" w:rsidP="00B91F72">
            <w:r>
              <w:t>6</w:t>
            </w:r>
          </w:p>
        </w:tc>
        <w:tc>
          <w:tcPr>
            <w:tcW w:w="1466" w:type="dxa"/>
          </w:tcPr>
          <w:p w14:paraId="162D0FD5" w14:textId="77777777" w:rsidR="004C7B37" w:rsidRDefault="004C7B37" w:rsidP="00B91F72">
            <w:r>
              <w:t>so_luong</w:t>
            </w:r>
          </w:p>
        </w:tc>
        <w:tc>
          <w:tcPr>
            <w:tcW w:w="4984" w:type="dxa"/>
          </w:tcPr>
          <w:p w14:paraId="59C51A52" w14:textId="77777777" w:rsidR="004C7B37" w:rsidRDefault="004C7B37" w:rsidP="00B91F72">
            <w:r w:rsidRPr="008A728C">
              <w:t>Số lượng sản phẩm tồn kho</w:t>
            </w:r>
          </w:p>
        </w:tc>
        <w:tc>
          <w:tcPr>
            <w:tcW w:w="2301" w:type="dxa"/>
          </w:tcPr>
          <w:p w14:paraId="798FA19D" w14:textId="77777777" w:rsidR="004C7B37" w:rsidRDefault="004C7B37" w:rsidP="00B91F72">
            <w:r>
              <w:t>kiểu INT,tối thiểu 1 (nếu không thì thông báo hết hàng)</w:t>
            </w:r>
          </w:p>
        </w:tc>
      </w:tr>
      <w:tr w:rsidR="004C7B37" w14:paraId="13D71034" w14:textId="77777777" w:rsidTr="00B91F72">
        <w:tc>
          <w:tcPr>
            <w:tcW w:w="599" w:type="dxa"/>
          </w:tcPr>
          <w:p w14:paraId="7D2A13F0" w14:textId="77777777" w:rsidR="004C7B37" w:rsidRDefault="004C7B37" w:rsidP="00B91F72">
            <w:r>
              <w:t>7</w:t>
            </w:r>
          </w:p>
        </w:tc>
        <w:tc>
          <w:tcPr>
            <w:tcW w:w="1466" w:type="dxa"/>
          </w:tcPr>
          <w:p w14:paraId="524BCFEE" w14:textId="77777777" w:rsidR="004C7B37" w:rsidRDefault="004C7B37" w:rsidP="00B91F72">
            <w:r>
              <w:t>ma_loai</w:t>
            </w:r>
          </w:p>
        </w:tc>
        <w:tc>
          <w:tcPr>
            <w:tcW w:w="4984" w:type="dxa"/>
          </w:tcPr>
          <w:p w14:paraId="4174AD1C" w14:textId="77777777" w:rsidR="004C7B37" w:rsidRDefault="004C7B37" w:rsidP="00B91F72">
            <w:r w:rsidRPr="008A728C">
              <w:t xml:space="preserve">Liên kết sản phẩm với </w:t>
            </w:r>
            <w:r>
              <w:t xml:space="preserve">bảng </w:t>
            </w:r>
            <w:r w:rsidRPr="008A728C">
              <w:t>danh mục</w:t>
            </w:r>
          </w:p>
        </w:tc>
        <w:tc>
          <w:tcPr>
            <w:tcW w:w="2301" w:type="dxa"/>
          </w:tcPr>
          <w:p w14:paraId="3421E83C" w14:textId="77777777" w:rsidR="004C7B37" w:rsidRDefault="004C7B37" w:rsidP="00B91F72">
            <w:r>
              <w:t>kiểu VACHAR(10), khóa ngoại với bảng Danh Mục</w:t>
            </w:r>
          </w:p>
        </w:tc>
      </w:tr>
      <w:tr w:rsidR="004C7B37" w14:paraId="58401C2E" w14:textId="77777777" w:rsidTr="00B91F72">
        <w:tc>
          <w:tcPr>
            <w:tcW w:w="599" w:type="dxa"/>
          </w:tcPr>
          <w:p w14:paraId="3C955C87" w14:textId="77777777" w:rsidR="004C7B37" w:rsidRDefault="004C7B37" w:rsidP="00B91F72">
            <w:r>
              <w:t>8</w:t>
            </w:r>
          </w:p>
        </w:tc>
        <w:tc>
          <w:tcPr>
            <w:tcW w:w="1466" w:type="dxa"/>
          </w:tcPr>
          <w:p w14:paraId="490B8561" w14:textId="77777777" w:rsidR="004C7B37" w:rsidRDefault="004C7B37" w:rsidP="00B91F72">
            <w:r>
              <w:t>ma_giam_gia</w:t>
            </w:r>
          </w:p>
        </w:tc>
        <w:tc>
          <w:tcPr>
            <w:tcW w:w="4984" w:type="dxa"/>
          </w:tcPr>
          <w:p w14:paraId="5A08A803" w14:textId="77777777" w:rsidR="004C7B37" w:rsidRPr="008A728C" w:rsidRDefault="004C7B37" w:rsidP="00B91F72">
            <w:pPr>
              <w:tabs>
                <w:tab w:val="left" w:pos="1277"/>
              </w:tabs>
            </w:pPr>
            <w:r>
              <w:t>Giảm giá sản phẩm</w:t>
            </w:r>
          </w:p>
        </w:tc>
        <w:tc>
          <w:tcPr>
            <w:tcW w:w="2301" w:type="dxa"/>
          </w:tcPr>
          <w:p w14:paraId="192269C3" w14:textId="77777777" w:rsidR="004C7B37" w:rsidRDefault="004C7B37" w:rsidP="00B91F72">
            <w:r>
              <w:t>kiểu VACHAR(10)</w:t>
            </w:r>
          </w:p>
        </w:tc>
      </w:tr>
    </w:tbl>
    <w:p w14:paraId="2E85EF59" w14:textId="77777777" w:rsidR="004C7B37" w:rsidRDefault="004C7B37" w:rsidP="004C7B37"/>
    <w:p w14:paraId="633BEC9E" w14:textId="77777777" w:rsidR="004C7B37" w:rsidRDefault="004C7B37" w:rsidP="004C7B37"/>
    <w:p w14:paraId="0CF14796" w14:textId="77777777" w:rsidR="004C7B37" w:rsidRPr="004C7B37" w:rsidRDefault="004C7B37" w:rsidP="004C7B37">
      <w:pPr>
        <w:pStyle w:val="Heading3"/>
        <w:numPr>
          <w:ilvl w:val="0"/>
          <w:numId w:val="0"/>
        </w:numPr>
        <w:rPr>
          <w:rFonts w:ascii="Times New Roman" w:hAnsi="Times New Roman"/>
          <w:i w:val="0"/>
          <w:sz w:val="24"/>
          <w:szCs w:val="24"/>
        </w:rPr>
      </w:pPr>
      <w:bookmarkStart w:id="63" w:name="_Toc193446810"/>
      <w:r w:rsidRPr="004C7B37">
        <w:rPr>
          <w:rFonts w:ascii="Times New Roman" w:hAnsi="Times New Roman"/>
          <w:i w:val="0"/>
          <w:sz w:val="24"/>
          <w:szCs w:val="24"/>
        </w:rPr>
        <w:t>2.Bảng Danh Mục</w:t>
      </w:r>
      <w:bookmarkEnd w:id="63"/>
    </w:p>
    <w:tbl>
      <w:tblPr>
        <w:tblStyle w:val="TableGrid"/>
        <w:tblW w:w="0" w:type="auto"/>
        <w:tblLook w:val="04A0" w:firstRow="1" w:lastRow="0" w:firstColumn="1" w:lastColumn="0" w:noHBand="0" w:noVBand="1"/>
      </w:tblPr>
      <w:tblGrid>
        <w:gridCol w:w="670"/>
        <w:gridCol w:w="1460"/>
        <w:gridCol w:w="4932"/>
        <w:gridCol w:w="2288"/>
      </w:tblGrid>
      <w:tr w:rsidR="004C7B37" w14:paraId="1DBEE8CB" w14:textId="77777777" w:rsidTr="00B91F72">
        <w:tc>
          <w:tcPr>
            <w:tcW w:w="599" w:type="dxa"/>
          </w:tcPr>
          <w:p w14:paraId="1F540555" w14:textId="77777777" w:rsidR="004C7B37" w:rsidRPr="005A436F" w:rsidRDefault="004C7B37" w:rsidP="00B91F72">
            <w:pPr>
              <w:rPr>
                <w:b/>
                <w:bCs/>
              </w:rPr>
            </w:pPr>
            <w:r w:rsidRPr="005A436F">
              <w:rPr>
                <w:b/>
                <w:bCs/>
              </w:rPr>
              <w:t>STT</w:t>
            </w:r>
          </w:p>
        </w:tc>
        <w:tc>
          <w:tcPr>
            <w:tcW w:w="1466" w:type="dxa"/>
          </w:tcPr>
          <w:p w14:paraId="755D5E6D" w14:textId="77777777" w:rsidR="004C7B37" w:rsidRPr="005A436F" w:rsidRDefault="004C7B37" w:rsidP="00B91F72">
            <w:pPr>
              <w:rPr>
                <w:b/>
                <w:bCs/>
              </w:rPr>
            </w:pPr>
            <w:r w:rsidRPr="005A436F">
              <w:rPr>
                <w:b/>
                <w:bCs/>
              </w:rPr>
              <w:t>FIeld</w:t>
            </w:r>
          </w:p>
        </w:tc>
        <w:tc>
          <w:tcPr>
            <w:tcW w:w="4984" w:type="dxa"/>
          </w:tcPr>
          <w:p w14:paraId="19FC5F8E" w14:textId="77777777" w:rsidR="004C7B37" w:rsidRPr="005A436F" w:rsidRDefault="004C7B37" w:rsidP="00B91F72">
            <w:pPr>
              <w:rPr>
                <w:b/>
                <w:bCs/>
              </w:rPr>
            </w:pPr>
            <w:r w:rsidRPr="005A436F">
              <w:rPr>
                <w:b/>
                <w:bCs/>
              </w:rPr>
              <w:t xml:space="preserve">Chức Năng </w:t>
            </w:r>
          </w:p>
        </w:tc>
        <w:tc>
          <w:tcPr>
            <w:tcW w:w="2301" w:type="dxa"/>
          </w:tcPr>
          <w:p w14:paraId="01EA8A0E" w14:textId="77777777" w:rsidR="004C7B37" w:rsidRPr="005A436F" w:rsidRDefault="004C7B37" w:rsidP="00B91F72">
            <w:pPr>
              <w:rPr>
                <w:b/>
                <w:bCs/>
              </w:rPr>
            </w:pPr>
            <w:r w:rsidRPr="005A436F">
              <w:rPr>
                <w:b/>
                <w:bCs/>
              </w:rPr>
              <w:t>Ràng Buộc</w:t>
            </w:r>
          </w:p>
        </w:tc>
      </w:tr>
      <w:tr w:rsidR="004C7B37" w14:paraId="3B69D24F" w14:textId="77777777" w:rsidTr="00B91F72">
        <w:tc>
          <w:tcPr>
            <w:tcW w:w="599" w:type="dxa"/>
          </w:tcPr>
          <w:p w14:paraId="3FF585F2" w14:textId="77777777" w:rsidR="004C7B37" w:rsidRDefault="004C7B37" w:rsidP="00B91F72">
            <w:r>
              <w:t>1</w:t>
            </w:r>
          </w:p>
        </w:tc>
        <w:tc>
          <w:tcPr>
            <w:tcW w:w="1466" w:type="dxa"/>
          </w:tcPr>
          <w:p w14:paraId="4920695C" w14:textId="77777777" w:rsidR="004C7B37" w:rsidRDefault="004C7B37" w:rsidP="00B91F72">
            <w:r>
              <w:t>ma_loai</w:t>
            </w:r>
          </w:p>
        </w:tc>
        <w:tc>
          <w:tcPr>
            <w:tcW w:w="4984" w:type="dxa"/>
          </w:tcPr>
          <w:p w14:paraId="7B76BD18" w14:textId="77777777" w:rsidR="004C7B37" w:rsidRDefault="004C7B37" w:rsidP="00B91F72">
            <w:r w:rsidRPr="00673391">
              <w:t>Định danh danh mục sản phẩm</w:t>
            </w:r>
          </w:p>
        </w:tc>
        <w:tc>
          <w:tcPr>
            <w:tcW w:w="2301" w:type="dxa"/>
          </w:tcPr>
          <w:p w14:paraId="15413749" w14:textId="77777777" w:rsidR="004C7B37" w:rsidRDefault="004C7B37" w:rsidP="00B91F72">
            <w:r>
              <w:t>khóa chính, kiểu</w:t>
            </w:r>
          </w:p>
          <w:p w14:paraId="01F29ED9" w14:textId="77777777" w:rsidR="004C7B37" w:rsidRDefault="004C7B37" w:rsidP="00B91F72">
            <w:r>
              <w:t xml:space="preserve">VACHAR (10) </w:t>
            </w:r>
          </w:p>
          <w:p w14:paraId="53C4AE91" w14:textId="77777777" w:rsidR="004C7B37" w:rsidRDefault="004C7B37" w:rsidP="00B91F72">
            <w:r>
              <w:t>tối đa 10 ký tự</w:t>
            </w:r>
          </w:p>
        </w:tc>
      </w:tr>
      <w:tr w:rsidR="004C7B37" w14:paraId="152AD5C3" w14:textId="77777777" w:rsidTr="00B91F72">
        <w:tc>
          <w:tcPr>
            <w:tcW w:w="599" w:type="dxa"/>
          </w:tcPr>
          <w:p w14:paraId="65B6052D" w14:textId="77777777" w:rsidR="004C7B37" w:rsidRDefault="004C7B37" w:rsidP="00B91F72">
            <w:r>
              <w:t>2</w:t>
            </w:r>
          </w:p>
        </w:tc>
        <w:tc>
          <w:tcPr>
            <w:tcW w:w="1466" w:type="dxa"/>
          </w:tcPr>
          <w:p w14:paraId="12F17F72" w14:textId="77777777" w:rsidR="004C7B37" w:rsidRDefault="004C7B37" w:rsidP="00B91F72">
            <w:r>
              <w:t>ten_loai</w:t>
            </w:r>
          </w:p>
        </w:tc>
        <w:tc>
          <w:tcPr>
            <w:tcW w:w="4984" w:type="dxa"/>
          </w:tcPr>
          <w:p w14:paraId="55B2E1B3" w14:textId="77777777" w:rsidR="004C7B37" w:rsidRDefault="004C7B37" w:rsidP="00B91F72">
            <w:r w:rsidRPr="00673391">
              <w:t>Tên danh mục sản phẩm</w:t>
            </w:r>
          </w:p>
        </w:tc>
        <w:tc>
          <w:tcPr>
            <w:tcW w:w="2301" w:type="dxa"/>
          </w:tcPr>
          <w:p w14:paraId="4A896D17" w14:textId="77777777" w:rsidR="004C7B37" w:rsidRDefault="004C7B37" w:rsidP="00B91F72">
            <w:r>
              <w:t>VACHAR (255)</w:t>
            </w:r>
          </w:p>
        </w:tc>
      </w:tr>
      <w:tr w:rsidR="004C7B37" w14:paraId="2E150591" w14:textId="77777777" w:rsidTr="00B91F72">
        <w:tc>
          <w:tcPr>
            <w:tcW w:w="599" w:type="dxa"/>
          </w:tcPr>
          <w:p w14:paraId="27575B7B" w14:textId="77777777" w:rsidR="004C7B37" w:rsidRDefault="004C7B37" w:rsidP="00B91F72">
            <w:r>
              <w:t>3</w:t>
            </w:r>
          </w:p>
        </w:tc>
        <w:tc>
          <w:tcPr>
            <w:tcW w:w="1466" w:type="dxa"/>
          </w:tcPr>
          <w:p w14:paraId="5D5D35A7" w14:textId="77777777" w:rsidR="004C7B37" w:rsidRDefault="004C7B37" w:rsidP="00B91F72">
            <w:r>
              <w:t>mo_ta</w:t>
            </w:r>
          </w:p>
        </w:tc>
        <w:tc>
          <w:tcPr>
            <w:tcW w:w="4984" w:type="dxa"/>
          </w:tcPr>
          <w:p w14:paraId="5BE03BCE" w14:textId="77777777" w:rsidR="004C7B37" w:rsidRDefault="004C7B37" w:rsidP="00B91F72">
            <w:r w:rsidRPr="00673391">
              <w:t>Mô tả chi tiết danh mục</w:t>
            </w:r>
          </w:p>
        </w:tc>
        <w:tc>
          <w:tcPr>
            <w:tcW w:w="2301" w:type="dxa"/>
          </w:tcPr>
          <w:p w14:paraId="44633C81" w14:textId="77777777" w:rsidR="004C7B37" w:rsidRDefault="004C7B37" w:rsidP="00B91F72">
            <w:r>
              <w:t>TEXT</w:t>
            </w:r>
          </w:p>
        </w:tc>
      </w:tr>
    </w:tbl>
    <w:p w14:paraId="77836A4F" w14:textId="77777777" w:rsidR="004C7B37" w:rsidRDefault="004C7B37" w:rsidP="004C7B37"/>
    <w:p w14:paraId="0792425A" w14:textId="77777777" w:rsidR="004C7B37" w:rsidRPr="004C7B37" w:rsidRDefault="004C7B37" w:rsidP="004C7B37">
      <w:pPr>
        <w:pStyle w:val="Heading3"/>
        <w:numPr>
          <w:ilvl w:val="0"/>
          <w:numId w:val="0"/>
        </w:numPr>
        <w:rPr>
          <w:rFonts w:ascii="Times New Roman" w:hAnsi="Times New Roman"/>
          <w:i w:val="0"/>
          <w:sz w:val="24"/>
          <w:szCs w:val="24"/>
        </w:rPr>
      </w:pPr>
      <w:bookmarkStart w:id="64" w:name="_Toc193446811"/>
      <w:r w:rsidRPr="004C7B37">
        <w:rPr>
          <w:rFonts w:ascii="Times New Roman" w:hAnsi="Times New Roman"/>
          <w:i w:val="0"/>
          <w:sz w:val="24"/>
          <w:szCs w:val="24"/>
        </w:rPr>
        <w:t>3.Bảng Người Dùng</w:t>
      </w:r>
      <w:bookmarkEnd w:id="64"/>
    </w:p>
    <w:tbl>
      <w:tblPr>
        <w:tblStyle w:val="TableGrid"/>
        <w:tblW w:w="0" w:type="auto"/>
        <w:tblLook w:val="04A0" w:firstRow="1" w:lastRow="0" w:firstColumn="1" w:lastColumn="0" w:noHBand="0" w:noVBand="1"/>
      </w:tblPr>
      <w:tblGrid>
        <w:gridCol w:w="670"/>
        <w:gridCol w:w="1776"/>
        <w:gridCol w:w="4642"/>
        <w:gridCol w:w="2262"/>
      </w:tblGrid>
      <w:tr w:rsidR="004C7B37" w14:paraId="5A2901C3" w14:textId="77777777" w:rsidTr="00B91F72">
        <w:tc>
          <w:tcPr>
            <w:tcW w:w="599" w:type="dxa"/>
          </w:tcPr>
          <w:p w14:paraId="11082EAC" w14:textId="77777777" w:rsidR="004C7B37" w:rsidRPr="005A436F" w:rsidRDefault="004C7B37" w:rsidP="00B91F72">
            <w:pPr>
              <w:rPr>
                <w:b/>
                <w:bCs/>
              </w:rPr>
            </w:pPr>
            <w:r w:rsidRPr="005A436F">
              <w:rPr>
                <w:b/>
                <w:bCs/>
              </w:rPr>
              <w:t>STT</w:t>
            </w:r>
          </w:p>
        </w:tc>
        <w:tc>
          <w:tcPr>
            <w:tcW w:w="1466" w:type="dxa"/>
          </w:tcPr>
          <w:p w14:paraId="01F323E7" w14:textId="77777777" w:rsidR="004C7B37" w:rsidRPr="005A436F" w:rsidRDefault="004C7B37" w:rsidP="00B91F72">
            <w:pPr>
              <w:rPr>
                <w:b/>
                <w:bCs/>
              </w:rPr>
            </w:pPr>
            <w:r w:rsidRPr="005A436F">
              <w:rPr>
                <w:b/>
                <w:bCs/>
              </w:rPr>
              <w:t>FIeld</w:t>
            </w:r>
          </w:p>
        </w:tc>
        <w:tc>
          <w:tcPr>
            <w:tcW w:w="4984" w:type="dxa"/>
          </w:tcPr>
          <w:p w14:paraId="67B4F6DC" w14:textId="77777777" w:rsidR="004C7B37" w:rsidRPr="005A436F" w:rsidRDefault="004C7B37" w:rsidP="00B91F72">
            <w:pPr>
              <w:rPr>
                <w:b/>
                <w:bCs/>
              </w:rPr>
            </w:pPr>
            <w:r w:rsidRPr="005A436F">
              <w:rPr>
                <w:b/>
                <w:bCs/>
              </w:rPr>
              <w:t xml:space="preserve">Chức Năng </w:t>
            </w:r>
          </w:p>
        </w:tc>
        <w:tc>
          <w:tcPr>
            <w:tcW w:w="2301" w:type="dxa"/>
          </w:tcPr>
          <w:p w14:paraId="246F3AA1" w14:textId="77777777" w:rsidR="004C7B37" w:rsidRPr="005A436F" w:rsidRDefault="004C7B37" w:rsidP="00B91F72">
            <w:pPr>
              <w:rPr>
                <w:b/>
                <w:bCs/>
              </w:rPr>
            </w:pPr>
            <w:r w:rsidRPr="005A436F">
              <w:rPr>
                <w:b/>
                <w:bCs/>
              </w:rPr>
              <w:t>Ràng Buộc</w:t>
            </w:r>
          </w:p>
        </w:tc>
      </w:tr>
      <w:tr w:rsidR="004C7B37" w14:paraId="4F2F351D" w14:textId="77777777" w:rsidTr="00B91F72">
        <w:tc>
          <w:tcPr>
            <w:tcW w:w="599" w:type="dxa"/>
          </w:tcPr>
          <w:p w14:paraId="7235766B" w14:textId="77777777" w:rsidR="004C7B37" w:rsidRDefault="004C7B37" w:rsidP="00B91F72">
            <w:r>
              <w:t>1</w:t>
            </w:r>
          </w:p>
        </w:tc>
        <w:tc>
          <w:tcPr>
            <w:tcW w:w="1466" w:type="dxa"/>
          </w:tcPr>
          <w:p w14:paraId="080CEC3F" w14:textId="77777777" w:rsidR="004C7B37" w:rsidRDefault="004C7B37" w:rsidP="00B91F72">
            <w:r>
              <w:t>ma_nguoi_dung</w:t>
            </w:r>
          </w:p>
        </w:tc>
        <w:tc>
          <w:tcPr>
            <w:tcW w:w="4984" w:type="dxa"/>
          </w:tcPr>
          <w:p w14:paraId="72CFECA6" w14:textId="77777777" w:rsidR="004C7B37" w:rsidRDefault="004C7B37" w:rsidP="00B91F72">
            <w:r w:rsidRPr="00BB4EFE">
              <w:t>Định danh duy nhất cho mỗi người dùng</w:t>
            </w:r>
          </w:p>
        </w:tc>
        <w:tc>
          <w:tcPr>
            <w:tcW w:w="2301" w:type="dxa"/>
          </w:tcPr>
          <w:p w14:paraId="2DB68C40" w14:textId="77777777" w:rsidR="004C7B37" w:rsidRDefault="004C7B37" w:rsidP="00B91F72">
            <w:r>
              <w:t>kiểu VACHAR(10), khóa chính</w:t>
            </w:r>
          </w:p>
        </w:tc>
      </w:tr>
      <w:tr w:rsidR="004C7B37" w14:paraId="2591953D" w14:textId="77777777" w:rsidTr="00B91F72">
        <w:tc>
          <w:tcPr>
            <w:tcW w:w="599" w:type="dxa"/>
          </w:tcPr>
          <w:p w14:paraId="61156669" w14:textId="77777777" w:rsidR="004C7B37" w:rsidRDefault="004C7B37" w:rsidP="00B91F72">
            <w:r>
              <w:t>2</w:t>
            </w:r>
          </w:p>
        </w:tc>
        <w:tc>
          <w:tcPr>
            <w:tcW w:w="1466" w:type="dxa"/>
          </w:tcPr>
          <w:p w14:paraId="0D06B1EC" w14:textId="77777777" w:rsidR="004C7B37" w:rsidRDefault="004C7B37" w:rsidP="00B91F72">
            <w:r>
              <w:t>ten_dang_nhap</w:t>
            </w:r>
          </w:p>
        </w:tc>
        <w:tc>
          <w:tcPr>
            <w:tcW w:w="4984" w:type="dxa"/>
          </w:tcPr>
          <w:p w14:paraId="54E4742A" w14:textId="77777777" w:rsidR="004C7B37" w:rsidRDefault="004C7B37" w:rsidP="00B91F72">
            <w:r w:rsidRPr="00BB4EFE">
              <w:t>Tên đăng nhập duy nhất</w:t>
            </w:r>
          </w:p>
        </w:tc>
        <w:tc>
          <w:tcPr>
            <w:tcW w:w="2301" w:type="dxa"/>
          </w:tcPr>
          <w:p w14:paraId="5B494965" w14:textId="77777777" w:rsidR="004C7B37" w:rsidRDefault="004C7B37" w:rsidP="00B91F72">
            <w:r>
              <w:t>kiểu VACHAR(255)</w:t>
            </w:r>
          </w:p>
        </w:tc>
      </w:tr>
      <w:tr w:rsidR="004C7B37" w14:paraId="73AF7C4D" w14:textId="77777777" w:rsidTr="00B91F72">
        <w:tc>
          <w:tcPr>
            <w:tcW w:w="599" w:type="dxa"/>
          </w:tcPr>
          <w:p w14:paraId="5D170E10" w14:textId="77777777" w:rsidR="004C7B37" w:rsidRDefault="004C7B37" w:rsidP="00B91F72">
            <w:r>
              <w:t>3</w:t>
            </w:r>
          </w:p>
        </w:tc>
        <w:tc>
          <w:tcPr>
            <w:tcW w:w="1466" w:type="dxa"/>
          </w:tcPr>
          <w:p w14:paraId="588371E6" w14:textId="77777777" w:rsidR="004C7B37" w:rsidRDefault="004C7B37" w:rsidP="00B91F72">
            <w:r>
              <w:t>mat_khau</w:t>
            </w:r>
          </w:p>
        </w:tc>
        <w:tc>
          <w:tcPr>
            <w:tcW w:w="4984" w:type="dxa"/>
          </w:tcPr>
          <w:p w14:paraId="45B56895" w14:textId="77777777" w:rsidR="004C7B37" w:rsidRDefault="004C7B37" w:rsidP="00B91F72">
            <w:r w:rsidRPr="00BB4EFE">
              <w:t>Mật khẩu đã mã hóa</w:t>
            </w:r>
          </w:p>
        </w:tc>
        <w:tc>
          <w:tcPr>
            <w:tcW w:w="2301" w:type="dxa"/>
          </w:tcPr>
          <w:p w14:paraId="5B7A08C6" w14:textId="77777777" w:rsidR="004C7B37" w:rsidRDefault="004C7B37" w:rsidP="00B91F72">
            <w:r>
              <w:t>kiểu VACHAR(255)</w:t>
            </w:r>
          </w:p>
        </w:tc>
      </w:tr>
      <w:tr w:rsidR="004C7B37" w14:paraId="49CBB3F9" w14:textId="77777777" w:rsidTr="00B91F72">
        <w:tc>
          <w:tcPr>
            <w:tcW w:w="599" w:type="dxa"/>
          </w:tcPr>
          <w:p w14:paraId="2E409727" w14:textId="77777777" w:rsidR="004C7B37" w:rsidRDefault="004C7B37" w:rsidP="00B91F72">
            <w:r>
              <w:t>4</w:t>
            </w:r>
          </w:p>
        </w:tc>
        <w:tc>
          <w:tcPr>
            <w:tcW w:w="1466" w:type="dxa"/>
          </w:tcPr>
          <w:p w14:paraId="7EF36C56" w14:textId="77777777" w:rsidR="004C7B37" w:rsidRDefault="004C7B37" w:rsidP="00B91F72">
            <w:r>
              <w:t>email</w:t>
            </w:r>
          </w:p>
        </w:tc>
        <w:tc>
          <w:tcPr>
            <w:tcW w:w="4984" w:type="dxa"/>
          </w:tcPr>
          <w:p w14:paraId="5B900FC8" w14:textId="77777777" w:rsidR="004C7B37" w:rsidRDefault="004C7B37" w:rsidP="00B91F72">
            <w:r w:rsidRPr="00BB4EFE">
              <w:t>Địa chỉ email người dùng</w:t>
            </w:r>
          </w:p>
        </w:tc>
        <w:tc>
          <w:tcPr>
            <w:tcW w:w="2301" w:type="dxa"/>
          </w:tcPr>
          <w:p w14:paraId="40BA6544" w14:textId="77777777" w:rsidR="004C7B37" w:rsidRDefault="004C7B37" w:rsidP="00B91F72">
            <w:r>
              <w:t>kiểu VACHAR(100)</w:t>
            </w:r>
          </w:p>
        </w:tc>
      </w:tr>
      <w:tr w:rsidR="004C7B37" w14:paraId="7FD44322" w14:textId="77777777" w:rsidTr="00B91F72">
        <w:tc>
          <w:tcPr>
            <w:tcW w:w="599" w:type="dxa"/>
          </w:tcPr>
          <w:p w14:paraId="26C4423B" w14:textId="77777777" w:rsidR="004C7B37" w:rsidRDefault="004C7B37" w:rsidP="00B91F72">
            <w:r>
              <w:t>5</w:t>
            </w:r>
          </w:p>
        </w:tc>
        <w:tc>
          <w:tcPr>
            <w:tcW w:w="1466" w:type="dxa"/>
          </w:tcPr>
          <w:p w14:paraId="522DA50E" w14:textId="77777777" w:rsidR="004C7B37" w:rsidRDefault="004C7B37" w:rsidP="00B91F72">
            <w:r>
              <w:t>so_dien_thoai</w:t>
            </w:r>
          </w:p>
        </w:tc>
        <w:tc>
          <w:tcPr>
            <w:tcW w:w="4984" w:type="dxa"/>
          </w:tcPr>
          <w:p w14:paraId="3C21D8D6" w14:textId="77777777" w:rsidR="004C7B37" w:rsidRDefault="004C7B37" w:rsidP="00B91F72">
            <w:r w:rsidRPr="00BB4EFE">
              <w:t>Số điện thoại người dùng</w:t>
            </w:r>
          </w:p>
        </w:tc>
        <w:tc>
          <w:tcPr>
            <w:tcW w:w="2301" w:type="dxa"/>
          </w:tcPr>
          <w:p w14:paraId="79885FE8" w14:textId="77777777" w:rsidR="004C7B37" w:rsidRDefault="004C7B37" w:rsidP="00B91F72">
            <w:r>
              <w:t>kiểu VACHAR(10), tối đa 10 số</w:t>
            </w:r>
          </w:p>
        </w:tc>
      </w:tr>
      <w:tr w:rsidR="004C7B37" w14:paraId="4E6B31CD" w14:textId="77777777" w:rsidTr="00B91F72">
        <w:tc>
          <w:tcPr>
            <w:tcW w:w="599" w:type="dxa"/>
          </w:tcPr>
          <w:p w14:paraId="0D20794C" w14:textId="77777777" w:rsidR="004C7B37" w:rsidRDefault="004C7B37" w:rsidP="00B91F72">
            <w:r>
              <w:t>6</w:t>
            </w:r>
          </w:p>
        </w:tc>
        <w:tc>
          <w:tcPr>
            <w:tcW w:w="1466" w:type="dxa"/>
          </w:tcPr>
          <w:p w14:paraId="31DA1B86" w14:textId="77777777" w:rsidR="004C7B37" w:rsidRDefault="004C7B37" w:rsidP="00B91F72">
            <w:r>
              <w:t>vai_tro</w:t>
            </w:r>
          </w:p>
        </w:tc>
        <w:tc>
          <w:tcPr>
            <w:tcW w:w="4984" w:type="dxa"/>
          </w:tcPr>
          <w:p w14:paraId="175E9F07" w14:textId="77777777" w:rsidR="004C7B37" w:rsidRDefault="004C7B37" w:rsidP="00B91F72">
            <w:r w:rsidRPr="00BB4EFE">
              <w:t>Xác định vai trò: khách hàng hoặc admin</w:t>
            </w:r>
          </w:p>
        </w:tc>
        <w:tc>
          <w:tcPr>
            <w:tcW w:w="2301" w:type="dxa"/>
          </w:tcPr>
          <w:p w14:paraId="24077DA0" w14:textId="77777777" w:rsidR="004C7B37" w:rsidRDefault="004C7B37" w:rsidP="00B91F72">
            <w:r>
              <w:t>kiểu ENUM(‘admin’, ‘khach_hang’), bắt buộc tài khoản là 1 trong 2 cái</w:t>
            </w:r>
          </w:p>
        </w:tc>
      </w:tr>
      <w:tr w:rsidR="004C7B37" w14:paraId="3C7F14C3" w14:textId="77777777" w:rsidTr="00B91F72">
        <w:tc>
          <w:tcPr>
            <w:tcW w:w="599" w:type="dxa"/>
          </w:tcPr>
          <w:p w14:paraId="016254AD" w14:textId="77777777" w:rsidR="004C7B37" w:rsidRDefault="004C7B37" w:rsidP="00B91F72">
            <w:r>
              <w:t>7</w:t>
            </w:r>
          </w:p>
        </w:tc>
        <w:tc>
          <w:tcPr>
            <w:tcW w:w="1466" w:type="dxa"/>
          </w:tcPr>
          <w:p w14:paraId="3457241A" w14:textId="77777777" w:rsidR="004C7B37" w:rsidRDefault="004C7B37" w:rsidP="00B91F72">
            <w:r>
              <w:t>ngay_tao</w:t>
            </w:r>
          </w:p>
        </w:tc>
        <w:tc>
          <w:tcPr>
            <w:tcW w:w="4984" w:type="dxa"/>
          </w:tcPr>
          <w:p w14:paraId="0E10B637" w14:textId="77777777" w:rsidR="004C7B37" w:rsidRDefault="004C7B37" w:rsidP="00B91F72">
            <w:r w:rsidRPr="00FD319E">
              <w:t>Ngày tạo tài khoản</w:t>
            </w:r>
          </w:p>
        </w:tc>
        <w:tc>
          <w:tcPr>
            <w:tcW w:w="2301" w:type="dxa"/>
          </w:tcPr>
          <w:p w14:paraId="322B26DF" w14:textId="77777777" w:rsidR="004C7B37" w:rsidRDefault="004C7B37" w:rsidP="00B91F72">
            <w:r>
              <w:t>kiểu DATE</w:t>
            </w:r>
          </w:p>
        </w:tc>
      </w:tr>
    </w:tbl>
    <w:p w14:paraId="724C5391" w14:textId="77777777" w:rsidR="004C7B37" w:rsidRDefault="004C7B37" w:rsidP="004C7B37"/>
    <w:p w14:paraId="752ED836" w14:textId="77777777" w:rsidR="004C7B37" w:rsidRPr="004C7B37" w:rsidRDefault="004C7B37" w:rsidP="004C7B37">
      <w:pPr>
        <w:pStyle w:val="Heading3"/>
        <w:numPr>
          <w:ilvl w:val="0"/>
          <w:numId w:val="0"/>
        </w:numPr>
        <w:rPr>
          <w:rFonts w:ascii="Times New Roman" w:hAnsi="Times New Roman"/>
          <w:i w:val="0"/>
          <w:sz w:val="24"/>
          <w:szCs w:val="24"/>
        </w:rPr>
      </w:pPr>
      <w:bookmarkStart w:id="65" w:name="_Toc193446812"/>
      <w:r w:rsidRPr="004C7B37">
        <w:rPr>
          <w:rFonts w:ascii="Times New Roman" w:hAnsi="Times New Roman"/>
          <w:i w:val="0"/>
          <w:sz w:val="24"/>
          <w:szCs w:val="24"/>
        </w:rPr>
        <w:t>4.Bảng Đơn Hàng</w:t>
      </w:r>
      <w:bookmarkEnd w:id="65"/>
    </w:p>
    <w:tbl>
      <w:tblPr>
        <w:tblStyle w:val="TableGrid"/>
        <w:tblW w:w="0" w:type="auto"/>
        <w:tblLook w:val="04A0" w:firstRow="1" w:lastRow="0" w:firstColumn="1" w:lastColumn="0" w:noHBand="0" w:noVBand="1"/>
      </w:tblPr>
      <w:tblGrid>
        <w:gridCol w:w="670"/>
        <w:gridCol w:w="1851"/>
        <w:gridCol w:w="4300"/>
        <w:gridCol w:w="2529"/>
      </w:tblGrid>
      <w:tr w:rsidR="004C7B37" w14:paraId="04989652" w14:textId="77777777" w:rsidTr="00B91F72">
        <w:tc>
          <w:tcPr>
            <w:tcW w:w="599" w:type="dxa"/>
          </w:tcPr>
          <w:p w14:paraId="2129773F" w14:textId="77777777" w:rsidR="004C7B37" w:rsidRPr="005A436F" w:rsidRDefault="004C7B37" w:rsidP="00B91F72">
            <w:pPr>
              <w:rPr>
                <w:b/>
                <w:bCs/>
              </w:rPr>
            </w:pPr>
            <w:r w:rsidRPr="005A436F">
              <w:rPr>
                <w:b/>
                <w:bCs/>
              </w:rPr>
              <w:t>STT</w:t>
            </w:r>
          </w:p>
        </w:tc>
        <w:tc>
          <w:tcPr>
            <w:tcW w:w="1859" w:type="dxa"/>
          </w:tcPr>
          <w:p w14:paraId="4ED06774" w14:textId="77777777" w:rsidR="004C7B37" w:rsidRPr="005A436F" w:rsidRDefault="004C7B37" w:rsidP="00B91F72">
            <w:pPr>
              <w:rPr>
                <w:b/>
                <w:bCs/>
              </w:rPr>
            </w:pPr>
            <w:r w:rsidRPr="005A436F">
              <w:rPr>
                <w:b/>
                <w:bCs/>
              </w:rPr>
              <w:t>FIeld</w:t>
            </w:r>
          </w:p>
        </w:tc>
        <w:tc>
          <w:tcPr>
            <w:tcW w:w="4696" w:type="dxa"/>
          </w:tcPr>
          <w:p w14:paraId="2C1DB67E" w14:textId="77777777" w:rsidR="004C7B37" w:rsidRPr="005A436F" w:rsidRDefault="004C7B37" w:rsidP="00B91F72">
            <w:pPr>
              <w:rPr>
                <w:b/>
                <w:bCs/>
              </w:rPr>
            </w:pPr>
            <w:r w:rsidRPr="005A436F">
              <w:rPr>
                <w:b/>
                <w:bCs/>
              </w:rPr>
              <w:t xml:space="preserve">Chức Năng </w:t>
            </w:r>
          </w:p>
        </w:tc>
        <w:tc>
          <w:tcPr>
            <w:tcW w:w="2196" w:type="dxa"/>
          </w:tcPr>
          <w:p w14:paraId="0AEEC217" w14:textId="77777777" w:rsidR="004C7B37" w:rsidRPr="005A436F" w:rsidRDefault="004C7B37" w:rsidP="00B91F72">
            <w:pPr>
              <w:rPr>
                <w:b/>
                <w:bCs/>
              </w:rPr>
            </w:pPr>
            <w:r w:rsidRPr="005A436F">
              <w:rPr>
                <w:b/>
                <w:bCs/>
              </w:rPr>
              <w:t>Ràng Buộc</w:t>
            </w:r>
          </w:p>
        </w:tc>
      </w:tr>
      <w:tr w:rsidR="004C7B37" w14:paraId="5D9FFBDC" w14:textId="77777777" w:rsidTr="00B91F72">
        <w:tc>
          <w:tcPr>
            <w:tcW w:w="599" w:type="dxa"/>
          </w:tcPr>
          <w:p w14:paraId="6CCB7079" w14:textId="77777777" w:rsidR="004C7B37" w:rsidRDefault="004C7B37" w:rsidP="00B91F72">
            <w:r>
              <w:t>1</w:t>
            </w:r>
          </w:p>
        </w:tc>
        <w:tc>
          <w:tcPr>
            <w:tcW w:w="1859" w:type="dxa"/>
          </w:tcPr>
          <w:p w14:paraId="53A6C3FF" w14:textId="77777777" w:rsidR="004C7B37" w:rsidRDefault="004C7B37" w:rsidP="00B91F72">
            <w:r>
              <w:t>ma_don_hang</w:t>
            </w:r>
          </w:p>
        </w:tc>
        <w:tc>
          <w:tcPr>
            <w:tcW w:w="4696" w:type="dxa"/>
          </w:tcPr>
          <w:p w14:paraId="3FB9F929" w14:textId="77777777" w:rsidR="004C7B37" w:rsidRDefault="004C7B37" w:rsidP="00B91F72">
            <w:r w:rsidRPr="00F70426">
              <w:t>Định danh duy nhất cho đơn hàng</w:t>
            </w:r>
          </w:p>
        </w:tc>
        <w:tc>
          <w:tcPr>
            <w:tcW w:w="2196" w:type="dxa"/>
          </w:tcPr>
          <w:p w14:paraId="5C986678" w14:textId="77777777" w:rsidR="004C7B37" w:rsidRDefault="004C7B37" w:rsidP="00B91F72">
            <w:r>
              <w:t>kiểu VACHAR(10), khóa chính</w:t>
            </w:r>
          </w:p>
        </w:tc>
      </w:tr>
      <w:tr w:rsidR="004C7B37" w14:paraId="6C123A57" w14:textId="77777777" w:rsidTr="00B91F72">
        <w:tc>
          <w:tcPr>
            <w:tcW w:w="599" w:type="dxa"/>
          </w:tcPr>
          <w:p w14:paraId="5D8E00D6" w14:textId="77777777" w:rsidR="004C7B37" w:rsidRDefault="004C7B37" w:rsidP="00B91F72">
            <w:r>
              <w:t>2</w:t>
            </w:r>
          </w:p>
        </w:tc>
        <w:tc>
          <w:tcPr>
            <w:tcW w:w="1859" w:type="dxa"/>
          </w:tcPr>
          <w:p w14:paraId="2BC2EA62" w14:textId="77777777" w:rsidR="004C7B37" w:rsidRDefault="004C7B37" w:rsidP="00B91F72">
            <w:r>
              <w:t>ma_nguoi_dung</w:t>
            </w:r>
          </w:p>
        </w:tc>
        <w:tc>
          <w:tcPr>
            <w:tcW w:w="4696" w:type="dxa"/>
          </w:tcPr>
          <w:p w14:paraId="6FA686DE" w14:textId="77777777" w:rsidR="004C7B37" w:rsidRDefault="004C7B37" w:rsidP="00B91F72">
            <w:r w:rsidRPr="00BB4EFE">
              <w:t>Định danh duy nhất cho mỗi người dùng</w:t>
            </w:r>
          </w:p>
        </w:tc>
        <w:tc>
          <w:tcPr>
            <w:tcW w:w="2196" w:type="dxa"/>
          </w:tcPr>
          <w:p w14:paraId="6290E79C" w14:textId="77777777" w:rsidR="004C7B37" w:rsidRDefault="004C7B37" w:rsidP="00B91F72">
            <w:r>
              <w:t>kiểu VACHAR(10), khóa chính</w:t>
            </w:r>
          </w:p>
        </w:tc>
      </w:tr>
      <w:tr w:rsidR="004C7B37" w14:paraId="1ECB8B46" w14:textId="77777777" w:rsidTr="00B91F72">
        <w:tc>
          <w:tcPr>
            <w:tcW w:w="599" w:type="dxa"/>
          </w:tcPr>
          <w:p w14:paraId="12550050" w14:textId="77777777" w:rsidR="004C7B37" w:rsidRDefault="004C7B37" w:rsidP="00B91F72">
            <w:r>
              <w:t>3</w:t>
            </w:r>
          </w:p>
        </w:tc>
        <w:tc>
          <w:tcPr>
            <w:tcW w:w="1859" w:type="dxa"/>
          </w:tcPr>
          <w:p w14:paraId="61F9B555" w14:textId="77777777" w:rsidR="004C7B37" w:rsidRDefault="004C7B37" w:rsidP="00B91F72">
            <w:r>
              <w:t>tong_tien</w:t>
            </w:r>
          </w:p>
        </w:tc>
        <w:tc>
          <w:tcPr>
            <w:tcW w:w="4696" w:type="dxa"/>
          </w:tcPr>
          <w:p w14:paraId="43AE6787" w14:textId="77777777" w:rsidR="004C7B37" w:rsidRDefault="004C7B37" w:rsidP="00B91F72">
            <w:r w:rsidRPr="00F70426">
              <w:t>Tổng tiền đơn hàng</w:t>
            </w:r>
          </w:p>
        </w:tc>
        <w:tc>
          <w:tcPr>
            <w:tcW w:w="2196" w:type="dxa"/>
          </w:tcPr>
          <w:p w14:paraId="14C6843B" w14:textId="77777777" w:rsidR="004C7B37" w:rsidRDefault="004C7B37" w:rsidP="00B91F72">
            <w:r>
              <w:t>kiểu DECIMAL(10.2)</w:t>
            </w:r>
          </w:p>
        </w:tc>
      </w:tr>
      <w:tr w:rsidR="004C7B37" w14:paraId="69AD2692" w14:textId="77777777" w:rsidTr="00B91F72">
        <w:tc>
          <w:tcPr>
            <w:tcW w:w="599" w:type="dxa"/>
          </w:tcPr>
          <w:p w14:paraId="01AACCFB" w14:textId="77777777" w:rsidR="004C7B37" w:rsidRDefault="004C7B37" w:rsidP="00B91F72">
            <w:r>
              <w:t>4</w:t>
            </w:r>
          </w:p>
        </w:tc>
        <w:tc>
          <w:tcPr>
            <w:tcW w:w="1859" w:type="dxa"/>
          </w:tcPr>
          <w:p w14:paraId="108676C7" w14:textId="77777777" w:rsidR="004C7B37" w:rsidRDefault="004C7B37" w:rsidP="00B91F72">
            <w:r>
              <w:t>trang_thai</w:t>
            </w:r>
          </w:p>
        </w:tc>
        <w:tc>
          <w:tcPr>
            <w:tcW w:w="4696" w:type="dxa"/>
          </w:tcPr>
          <w:p w14:paraId="11876F9D" w14:textId="77777777" w:rsidR="004C7B37" w:rsidRDefault="004C7B37" w:rsidP="00B91F72">
            <w:r w:rsidRPr="00F70426">
              <w:t>Trạng thái đơn hàng</w:t>
            </w:r>
          </w:p>
        </w:tc>
        <w:tc>
          <w:tcPr>
            <w:tcW w:w="2196" w:type="dxa"/>
          </w:tcPr>
          <w:p w14:paraId="13D190D0" w14:textId="77777777" w:rsidR="004C7B37" w:rsidRDefault="004C7B37" w:rsidP="00B91F72">
            <w:r>
              <w:t xml:space="preserve">kiểu ENUM(‘cho_xac_nhan, ‘da_thanh_toan’, </w:t>
            </w:r>
            <w:r>
              <w:lastRenderedPageBreak/>
              <w:t>‘da_giao’, ‘da_huy’)</w:t>
            </w:r>
          </w:p>
        </w:tc>
      </w:tr>
      <w:tr w:rsidR="004C7B37" w14:paraId="6EE450FB" w14:textId="77777777" w:rsidTr="00B91F72">
        <w:tc>
          <w:tcPr>
            <w:tcW w:w="599" w:type="dxa"/>
          </w:tcPr>
          <w:p w14:paraId="32AD92EB" w14:textId="77777777" w:rsidR="004C7B37" w:rsidRDefault="004C7B37" w:rsidP="00B91F72"/>
        </w:tc>
        <w:tc>
          <w:tcPr>
            <w:tcW w:w="1859" w:type="dxa"/>
          </w:tcPr>
          <w:p w14:paraId="47EA2015" w14:textId="77777777" w:rsidR="004C7B37" w:rsidRDefault="004C7B37" w:rsidP="00B91F72">
            <w:r>
              <w:t>ngay_tao</w:t>
            </w:r>
          </w:p>
        </w:tc>
        <w:tc>
          <w:tcPr>
            <w:tcW w:w="4696" w:type="dxa"/>
          </w:tcPr>
          <w:p w14:paraId="7BDD8FE1" w14:textId="77777777" w:rsidR="004C7B37" w:rsidRDefault="004C7B37" w:rsidP="00B91F72">
            <w:r w:rsidRPr="00F70426">
              <w:t>Ngày đặt hàng</w:t>
            </w:r>
          </w:p>
        </w:tc>
        <w:tc>
          <w:tcPr>
            <w:tcW w:w="2196" w:type="dxa"/>
          </w:tcPr>
          <w:p w14:paraId="7DE5AB29" w14:textId="77777777" w:rsidR="004C7B37" w:rsidRDefault="004C7B37" w:rsidP="00B91F72">
            <w:r>
              <w:t>kiểu DATE</w:t>
            </w:r>
          </w:p>
        </w:tc>
      </w:tr>
    </w:tbl>
    <w:p w14:paraId="4803AE96" w14:textId="77777777" w:rsidR="004C7B37" w:rsidRDefault="004C7B37" w:rsidP="004C7B37"/>
    <w:p w14:paraId="504D7EA4" w14:textId="77777777" w:rsidR="004C7B37" w:rsidRPr="004C7B37" w:rsidRDefault="004C7B37" w:rsidP="004C7B37">
      <w:pPr>
        <w:pStyle w:val="Heading3"/>
        <w:numPr>
          <w:ilvl w:val="0"/>
          <w:numId w:val="0"/>
        </w:numPr>
        <w:rPr>
          <w:rFonts w:ascii="Times New Roman" w:hAnsi="Times New Roman"/>
          <w:i w:val="0"/>
          <w:sz w:val="24"/>
          <w:szCs w:val="24"/>
        </w:rPr>
      </w:pPr>
      <w:bookmarkStart w:id="66" w:name="_Toc193446813"/>
      <w:r w:rsidRPr="004C7B37">
        <w:rPr>
          <w:rFonts w:ascii="Times New Roman" w:hAnsi="Times New Roman"/>
          <w:i w:val="0"/>
          <w:sz w:val="24"/>
          <w:szCs w:val="24"/>
        </w:rPr>
        <w:t>5.Bảng Chi Tiết Đơn Hàng</w:t>
      </w:r>
      <w:bookmarkEnd w:id="66"/>
    </w:p>
    <w:tbl>
      <w:tblPr>
        <w:tblStyle w:val="TableGrid"/>
        <w:tblW w:w="0" w:type="auto"/>
        <w:tblLook w:val="04A0" w:firstRow="1" w:lastRow="0" w:firstColumn="1" w:lastColumn="0" w:noHBand="0" w:noVBand="1"/>
      </w:tblPr>
      <w:tblGrid>
        <w:gridCol w:w="670"/>
        <w:gridCol w:w="2549"/>
        <w:gridCol w:w="4123"/>
        <w:gridCol w:w="2008"/>
      </w:tblGrid>
      <w:tr w:rsidR="004C7B37" w14:paraId="2330AC5E" w14:textId="77777777" w:rsidTr="00B91F72">
        <w:tc>
          <w:tcPr>
            <w:tcW w:w="599" w:type="dxa"/>
          </w:tcPr>
          <w:p w14:paraId="480044BA" w14:textId="77777777" w:rsidR="004C7B37" w:rsidRPr="005A436F" w:rsidRDefault="004C7B37" w:rsidP="00B91F72">
            <w:pPr>
              <w:rPr>
                <w:b/>
                <w:bCs/>
              </w:rPr>
            </w:pPr>
            <w:r w:rsidRPr="005A436F">
              <w:rPr>
                <w:b/>
                <w:bCs/>
              </w:rPr>
              <w:t>STT</w:t>
            </w:r>
          </w:p>
        </w:tc>
        <w:tc>
          <w:tcPr>
            <w:tcW w:w="2552" w:type="dxa"/>
          </w:tcPr>
          <w:p w14:paraId="4D5963AB" w14:textId="77777777" w:rsidR="004C7B37" w:rsidRPr="005A436F" w:rsidRDefault="004C7B37" w:rsidP="00B91F72">
            <w:pPr>
              <w:rPr>
                <w:b/>
                <w:bCs/>
              </w:rPr>
            </w:pPr>
            <w:r w:rsidRPr="005A436F">
              <w:rPr>
                <w:b/>
                <w:bCs/>
              </w:rPr>
              <w:t>FIeld</w:t>
            </w:r>
          </w:p>
        </w:tc>
        <w:tc>
          <w:tcPr>
            <w:tcW w:w="4189" w:type="dxa"/>
          </w:tcPr>
          <w:p w14:paraId="795177A0" w14:textId="77777777" w:rsidR="004C7B37" w:rsidRPr="005A436F" w:rsidRDefault="004C7B37" w:rsidP="00B91F72">
            <w:pPr>
              <w:rPr>
                <w:b/>
                <w:bCs/>
              </w:rPr>
            </w:pPr>
            <w:r w:rsidRPr="005A436F">
              <w:rPr>
                <w:b/>
                <w:bCs/>
              </w:rPr>
              <w:t xml:space="preserve">Chức Năng </w:t>
            </w:r>
          </w:p>
        </w:tc>
        <w:tc>
          <w:tcPr>
            <w:tcW w:w="2010" w:type="dxa"/>
          </w:tcPr>
          <w:p w14:paraId="45673387" w14:textId="77777777" w:rsidR="004C7B37" w:rsidRPr="005A436F" w:rsidRDefault="004C7B37" w:rsidP="00B91F72">
            <w:pPr>
              <w:rPr>
                <w:b/>
                <w:bCs/>
              </w:rPr>
            </w:pPr>
            <w:r w:rsidRPr="005A436F">
              <w:rPr>
                <w:b/>
                <w:bCs/>
              </w:rPr>
              <w:t>Ràng Buộc</w:t>
            </w:r>
          </w:p>
        </w:tc>
      </w:tr>
      <w:tr w:rsidR="004C7B37" w14:paraId="3153BCA6" w14:textId="77777777" w:rsidTr="00B91F72">
        <w:tc>
          <w:tcPr>
            <w:tcW w:w="599" w:type="dxa"/>
          </w:tcPr>
          <w:p w14:paraId="1D516253" w14:textId="77777777" w:rsidR="004C7B37" w:rsidRDefault="004C7B37" w:rsidP="00B91F72">
            <w:r>
              <w:t>1</w:t>
            </w:r>
          </w:p>
        </w:tc>
        <w:tc>
          <w:tcPr>
            <w:tcW w:w="2552" w:type="dxa"/>
          </w:tcPr>
          <w:p w14:paraId="5635CB44" w14:textId="77777777" w:rsidR="004C7B37" w:rsidRDefault="004C7B37" w:rsidP="00B91F72">
            <w:r>
              <w:t>ma_chi_tiet_don_hang</w:t>
            </w:r>
          </w:p>
        </w:tc>
        <w:tc>
          <w:tcPr>
            <w:tcW w:w="4189" w:type="dxa"/>
          </w:tcPr>
          <w:p w14:paraId="68C3C39F" w14:textId="77777777" w:rsidR="004C7B37" w:rsidRDefault="004C7B37" w:rsidP="00B91F72">
            <w:r>
              <w:t>Xác định mã của các đơn hàng</w:t>
            </w:r>
          </w:p>
        </w:tc>
        <w:tc>
          <w:tcPr>
            <w:tcW w:w="2010" w:type="dxa"/>
          </w:tcPr>
          <w:p w14:paraId="39349563" w14:textId="77777777" w:rsidR="004C7B37" w:rsidRDefault="004C7B37" w:rsidP="00B91F72">
            <w:r>
              <w:t>Kiểu dữ liệu varchar(10), primary key</w:t>
            </w:r>
          </w:p>
        </w:tc>
      </w:tr>
      <w:tr w:rsidR="004C7B37" w14:paraId="3BDB3DE2" w14:textId="77777777" w:rsidTr="00B91F72">
        <w:tc>
          <w:tcPr>
            <w:tcW w:w="599" w:type="dxa"/>
          </w:tcPr>
          <w:p w14:paraId="7479034B" w14:textId="77777777" w:rsidR="004C7B37" w:rsidRDefault="004C7B37" w:rsidP="00B91F72">
            <w:r>
              <w:t>2</w:t>
            </w:r>
          </w:p>
        </w:tc>
        <w:tc>
          <w:tcPr>
            <w:tcW w:w="2552" w:type="dxa"/>
          </w:tcPr>
          <w:p w14:paraId="61805007" w14:textId="77777777" w:rsidR="004C7B37" w:rsidRDefault="004C7B37" w:rsidP="00B91F72">
            <w:r>
              <w:t>ma_don_hang</w:t>
            </w:r>
          </w:p>
        </w:tc>
        <w:tc>
          <w:tcPr>
            <w:tcW w:w="4189" w:type="dxa"/>
          </w:tcPr>
          <w:p w14:paraId="128AF915" w14:textId="77777777" w:rsidR="004C7B37" w:rsidRDefault="004C7B37" w:rsidP="00B91F72">
            <w:r>
              <w:t>Tham chiếu đến bảng đơn hàng</w:t>
            </w:r>
          </w:p>
        </w:tc>
        <w:tc>
          <w:tcPr>
            <w:tcW w:w="2010" w:type="dxa"/>
          </w:tcPr>
          <w:p w14:paraId="78825A9D" w14:textId="77777777" w:rsidR="004C7B37" w:rsidRDefault="004C7B37" w:rsidP="00B91F72">
            <w:r>
              <w:t>Kiểu dữ liệu varchar(10), foregin key</w:t>
            </w:r>
          </w:p>
        </w:tc>
      </w:tr>
      <w:tr w:rsidR="004C7B37" w14:paraId="3933CA0C" w14:textId="77777777" w:rsidTr="00B91F72">
        <w:tc>
          <w:tcPr>
            <w:tcW w:w="599" w:type="dxa"/>
          </w:tcPr>
          <w:p w14:paraId="64E1E2E3" w14:textId="77777777" w:rsidR="004C7B37" w:rsidRDefault="004C7B37" w:rsidP="00B91F72">
            <w:r>
              <w:t>3</w:t>
            </w:r>
          </w:p>
        </w:tc>
        <w:tc>
          <w:tcPr>
            <w:tcW w:w="2552" w:type="dxa"/>
          </w:tcPr>
          <w:p w14:paraId="48CA0BDC" w14:textId="77777777" w:rsidR="004C7B37" w:rsidRDefault="004C7B37" w:rsidP="00B91F72">
            <w:r>
              <w:t>ma_san_pham</w:t>
            </w:r>
          </w:p>
        </w:tc>
        <w:tc>
          <w:tcPr>
            <w:tcW w:w="4189" w:type="dxa"/>
          </w:tcPr>
          <w:p w14:paraId="0A35D842" w14:textId="77777777" w:rsidR="004C7B37" w:rsidRDefault="004C7B37" w:rsidP="00B91F72">
            <w:r>
              <w:t>Tham chiếu đến bảng sản phẩm</w:t>
            </w:r>
          </w:p>
        </w:tc>
        <w:tc>
          <w:tcPr>
            <w:tcW w:w="2010" w:type="dxa"/>
          </w:tcPr>
          <w:p w14:paraId="4EB60D94" w14:textId="77777777" w:rsidR="004C7B37" w:rsidRDefault="004C7B37" w:rsidP="00B91F72">
            <w:r>
              <w:t>Kiểu dữ liệu varchar(100, foregin key</w:t>
            </w:r>
          </w:p>
        </w:tc>
      </w:tr>
      <w:tr w:rsidR="004C7B37" w14:paraId="3A6BC674" w14:textId="77777777" w:rsidTr="00B91F72">
        <w:tc>
          <w:tcPr>
            <w:tcW w:w="599" w:type="dxa"/>
          </w:tcPr>
          <w:p w14:paraId="12DAFBB0" w14:textId="77777777" w:rsidR="004C7B37" w:rsidRDefault="004C7B37" w:rsidP="00B91F72">
            <w:r>
              <w:t>4</w:t>
            </w:r>
          </w:p>
        </w:tc>
        <w:tc>
          <w:tcPr>
            <w:tcW w:w="2552" w:type="dxa"/>
          </w:tcPr>
          <w:p w14:paraId="75F653CB" w14:textId="77777777" w:rsidR="004C7B37" w:rsidRDefault="004C7B37" w:rsidP="00B91F72">
            <w:r>
              <w:t>so_luong</w:t>
            </w:r>
          </w:p>
        </w:tc>
        <w:tc>
          <w:tcPr>
            <w:tcW w:w="4189" w:type="dxa"/>
          </w:tcPr>
          <w:p w14:paraId="05F9902E" w14:textId="77777777" w:rsidR="004C7B37" w:rsidRDefault="004C7B37" w:rsidP="00B91F72">
            <w:r>
              <w:t>Cho biết số lượng của từng mặt hàng</w:t>
            </w:r>
          </w:p>
        </w:tc>
        <w:tc>
          <w:tcPr>
            <w:tcW w:w="2010" w:type="dxa"/>
          </w:tcPr>
          <w:p w14:paraId="521CEAE2" w14:textId="77777777" w:rsidR="004C7B37" w:rsidRDefault="004C7B37" w:rsidP="00B91F72">
            <w:r>
              <w:t>Kiểu dữ liệu int</w:t>
            </w:r>
          </w:p>
        </w:tc>
      </w:tr>
      <w:tr w:rsidR="004C7B37" w14:paraId="5D27BA7E" w14:textId="77777777" w:rsidTr="00B91F72">
        <w:tc>
          <w:tcPr>
            <w:tcW w:w="599" w:type="dxa"/>
          </w:tcPr>
          <w:p w14:paraId="53A92EA0" w14:textId="77777777" w:rsidR="004C7B37" w:rsidRDefault="004C7B37" w:rsidP="00B91F72">
            <w:r>
              <w:t>5</w:t>
            </w:r>
          </w:p>
        </w:tc>
        <w:tc>
          <w:tcPr>
            <w:tcW w:w="2552" w:type="dxa"/>
          </w:tcPr>
          <w:p w14:paraId="1C6E8BD7" w14:textId="77777777" w:rsidR="004C7B37" w:rsidRDefault="004C7B37" w:rsidP="00B91F72">
            <w:r>
              <w:t>gia</w:t>
            </w:r>
          </w:p>
        </w:tc>
        <w:tc>
          <w:tcPr>
            <w:tcW w:w="4189" w:type="dxa"/>
          </w:tcPr>
          <w:p w14:paraId="57F7772B" w14:textId="77777777" w:rsidR="004C7B37" w:rsidRDefault="004C7B37" w:rsidP="00B91F72">
            <w:r>
              <w:t>Cho biết giá của sản phẩm tại thời điểm đặt hàng</w:t>
            </w:r>
          </w:p>
        </w:tc>
        <w:tc>
          <w:tcPr>
            <w:tcW w:w="2010" w:type="dxa"/>
          </w:tcPr>
          <w:p w14:paraId="4BA39213" w14:textId="77777777" w:rsidR="004C7B37" w:rsidRDefault="004C7B37" w:rsidP="00B91F72">
            <w:r>
              <w:t>Kiểu dữ liệu DECIMAL(10.2)</w:t>
            </w:r>
          </w:p>
        </w:tc>
      </w:tr>
    </w:tbl>
    <w:p w14:paraId="582A5A93" w14:textId="77777777" w:rsidR="004C7B37" w:rsidRDefault="004C7B37" w:rsidP="004C7B37"/>
    <w:p w14:paraId="6BE19B55" w14:textId="77777777" w:rsidR="004C7B37" w:rsidRDefault="004C7B37" w:rsidP="004C7B37"/>
    <w:p w14:paraId="4910F53A" w14:textId="77777777" w:rsidR="004C7B37" w:rsidRPr="004C7B37" w:rsidRDefault="004C7B37" w:rsidP="004C7B37">
      <w:pPr>
        <w:pStyle w:val="Heading3"/>
        <w:numPr>
          <w:ilvl w:val="0"/>
          <w:numId w:val="0"/>
        </w:numPr>
        <w:rPr>
          <w:rFonts w:ascii="Times New Roman" w:hAnsi="Times New Roman"/>
          <w:i w:val="0"/>
          <w:sz w:val="24"/>
          <w:szCs w:val="24"/>
        </w:rPr>
      </w:pPr>
      <w:bookmarkStart w:id="67" w:name="_Toc193446814"/>
      <w:r w:rsidRPr="004C7B37">
        <w:rPr>
          <w:rFonts w:ascii="Times New Roman" w:hAnsi="Times New Roman"/>
          <w:i w:val="0"/>
          <w:sz w:val="24"/>
          <w:szCs w:val="24"/>
        </w:rPr>
        <w:t>6.Bảng Mã Giảm Giá</w:t>
      </w:r>
      <w:bookmarkEnd w:id="67"/>
    </w:p>
    <w:tbl>
      <w:tblPr>
        <w:tblStyle w:val="TableGrid"/>
        <w:tblW w:w="0" w:type="auto"/>
        <w:tblLook w:val="04A0" w:firstRow="1" w:lastRow="0" w:firstColumn="1" w:lastColumn="0" w:noHBand="0" w:noVBand="1"/>
      </w:tblPr>
      <w:tblGrid>
        <w:gridCol w:w="670"/>
        <w:gridCol w:w="1647"/>
        <w:gridCol w:w="4788"/>
        <w:gridCol w:w="2245"/>
      </w:tblGrid>
      <w:tr w:rsidR="004C7B37" w14:paraId="5DB588B8" w14:textId="77777777" w:rsidTr="00B91F72">
        <w:tc>
          <w:tcPr>
            <w:tcW w:w="599" w:type="dxa"/>
          </w:tcPr>
          <w:p w14:paraId="2A9C9AE6" w14:textId="77777777" w:rsidR="004C7B37" w:rsidRPr="005A436F" w:rsidRDefault="004C7B37" w:rsidP="00B91F72">
            <w:pPr>
              <w:rPr>
                <w:b/>
                <w:bCs/>
              </w:rPr>
            </w:pPr>
            <w:r w:rsidRPr="005A436F">
              <w:rPr>
                <w:b/>
                <w:bCs/>
              </w:rPr>
              <w:t>STT</w:t>
            </w:r>
          </w:p>
        </w:tc>
        <w:tc>
          <w:tcPr>
            <w:tcW w:w="1648" w:type="dxa"/>
          </w:tcPr>
          <w:p w14:paraId="54EF2173" w14:textId="77777777" w:rsidR="004C7B37" w:rsidRPr="005A436F" w:rsidRDefault="004C7B37" w:rsidP="00B91F72">
            <w:pPr>
              <w:rPr>
                <w:b/>
                <w:bCs/>
              </w:rPr>
            </w:pPr>
            <w:r w:rsidRPr="005A436F">
              <w:rPr>
                <w:b/>
                <w:bCs/>
              </w:rPr>
              <w:t>FIeld</w:t>
            </w:r>
          </w:p>
        </w:tc>
        <w:tc>
          <w:tcPr>
            <w:tcW w:w="4852" w:type="dxa"/>
          </w:tcPr>
          <w:p w14:paraId="74E325F2" w14:textId="77777777" w:rsidR="004C7B37" w:rsidRPr="005A436F" w:rsidRDefault="004C7B37" w:rsidP="00B91F72">
            <w:pPr>
              <w:rPr>
                <w:b/>
                <w:bCs/>
              </w:rPr>
            </w:pPr>
            <w:r w:rsidRPr="005A436F">
              <w:rPr>
                <w:b/>
                <w:bCs/>
              </w:rPr>
              <w:t xml:space="preserve">Chức Năng </w:t>
            </w:r>
          </w:p>
        </w:tc>
        <w:tc>
          <w:tcPr>
            <w:tcW w:w="2251" w:type="dxa"/>
          </w:tcPr>
          <w:p w14:paraId="4933A7B4" w14:textId="77777777" w:rsidR="004C7B37" w:rsidRPr="005A436F" w:rsidRDefault="004C7B37" w:rsidP="00B91F72">
            <w:pPr>
              <w:rPr>
                <w:b/>
                <w:bCs/>
              </w:rPr>
            </w:pPr>
            <w:r w:rsidRPr="005A436F">
              <w:rPr>
                <w:b/>
                <w:bCs/>
              </w:rPr>
              <w:t>Ràng Buộc</w:t>
            </w:r>
          </w:p>
        </w:tc>
      </w:tr>
      <w:tr w:rsidR="004C7B37" w14:paraId="461BBC87" w14:textId="77777777" w:rsidTr="00B91F72">
        <w:tc>
          <w:tcPr>
            <w:tcW w:w="599" w:type="dxa"/>
          </w:tcPr>
          <w:p w14:paraId="184ADD01" w14:textId="77777777" w:rsidR="004C7B37" w:rsidRDefault="004C7B37" w:rsidP="00B91F72">
            <w:r>
              <w:t>1</w:t>
            </w:r>
          </w:p>
        </w:tc>
        <w:tc>
          <w:tcPr>
            <w:tcW w:w="1648" w:type="dxa"/>
          </w:tcPr>
          <w:p w14:paraId="0B0D20E5" w14:textId="77777777" w:rsidR="004C7B37" w:rsidRDefault="004C7B37" w:rsidP="00B91F72">
            <w:r>
              <w:t>ma_giam_gia</w:t>
            </w:r>
          </w:p>
        </w:tc>
        <w:tc>
          <w:tcPr>
            <w:tcW w:w="4852" w:type="dxa"/>
          </w:tcPr>
          <w:p w14:paraId="11B3A725" w14:textId="77777777" w:rsidR="004C7B37" w:rsidRDefault="004C7B37" w:rsidP="00B91F72">
            <w:r>
              <w:t>Trường để lưu trữ mã giảm giá</w:t>
            </w:r>
          </w:p>
        </w:tc>
        <w:tc>
          <w:tcPr>
            <w:tcW w:w="2251" w:type="dxa"/>
          </w:tcPr>
          <w:p w14:paraId="341FE187" w14:textId="77777777" w:rsidR="004C7B37" w:rsidRDefault="004C7B37" w:rsidP="00B91F72">
            <w:r>
              <w:t>Kiểu dữ liệu varchar(10), primary key</w:t>
            </w:r>
          </w:p>
        </w:tc>
      </w:tr>
      <w:tr w:rsidR="004C7B37" w14:paraId="2302BEE6" w14:textId="77777777" w:rsidTr="00B91F72">
        <w:tc>
          <w:tcPr>
            <w:tcW w:w="599" w:type="dxa"/>
          </w:tcPr>
          <w:p w14:paraId="311C61A2" w14:textId="77777777" w:rsidR="004C7B37" w:rsidRDefault="004C7B37" w:rsidP="00B91F72">
            <w:r>
              <w:t>2</w:t>
            </w:r>
          </w:p>
        </w:tc>
        <w:tc>
          <w:tcPr>
            <w:tcW w:w="1648" w:type="dxa"/>
          </w:tcPr>
          <w:p w14:paraId="28DA4E7B" w14:textId="77777777" w:rsidR="004C7B37" w:rsidRDefault="004C7B37" w:rsidP="00B91F72">
            <w:r>
              <w:t>ten_ma</w:t>
            </w:r>
          </w:p>
        </w:tc>
        <w:tc>
          <w:tcPr>
            <w:tcW w:w="4852" w:type="dxa"/>
          </w:tcPr>
          <w:p w14:paraId="5A019B39" w14:textId="77777777" w:rsidR="004C7B37" w:rsidRDefault="004C7B37" w:rsidP="00B91F72">
            <w:r>
              <w:t>Mô tả tên cụ thể cho mã giảm giá</w:t>
            </w:r>
          </w:p>
        </w:tc>
        <w:tc>
          <w:tcPr>
            <w:tcW w:w="2251" w:type="dxa"/>
          </w:tcPr>
          <w:p w14:paraId="0AACD20C" w14:textId="77777777" w:rsidR="004C7B37" w:rsidRDefault="004C7B37" w:rsidP="00B91F72">
            <w:r>
              <w:t>Kiểu dữ liệu varchar(255), foregin key</w:t>
            </w:r>
          </w:p>
        </w:tc>
      </w:tr>
      <w:tr w:rsidR="004C7B37" w14:paraId="0E4BCFC9" w14:textId="77777777" w:rsidTr="00B91F72">
        <w:tc>
          <w:tcPr>
            <w:tcW w:w="599" w:type="dxa"/>
          </w:tcPr>
          <w:p w14:paraId="3B623B4C" w14:textId="77777777" w:rsidR="004C7B37" w:rsidRDefault="004C7B37" w:rsidP="00B91F72">
            <w:r>
              <w:t>3</w:t>
            </w:r>
          </w:p>
        </w:tc>
        <w:tc>
          <w:tcPr>
            <w:tcW w:w="1648" w:type="dxa"/>
          </w:tcPr>
          <w:p w14:paraId="42899FDC" w14:textId="77777777" w:rsidR="004C7B37" w:rsidRDefault="004C7B37" w:rsidP="00B91F72">
            <w:r>
              <w:t>phan_tram</w:t>
            </w:r>
          </w:p>
        </w:tc>
        <w:tc>
          <w:tcPr>
            <w:tcW w:w="4852" w:type="dxa"/>
          </w:tcPr>
          <w:p w14:paraId="34C69F2D" w14:textId="77777777" w:rsidR="004C7B37" w:rsidRDefault="004C7B37" w:rsidP="00B91F72">
            <w:r>
              <w:t>Dùng để lưu trữ tỷ lệ phần trăm giảm giá mà mã giảm giá cung cấp cho khách hàng</w:t>
            </w:r>
          </w:p>
        </w:tc>
        <w:tc>
          <w:tcPr>
            <w:tcW w:w="2251" w:type="dxa"/>
          </w:tcPr>
          <w:p w14:paraId="42D55C89" w14:textId="77777777" w:rsidR="004C7B37" w:rsidRDefault="004C7B37" w:rsidP="00B91F72">
            <w:r>
              <w:t>Kiểu dữ liệu DECIMAL(10.2)</w:t>
            </w:r>
          </w:p>
        </w:tc>
      </w:tr>
      <w:tr w:rsidR="004C7B37" w14:paraId="542852A8" w14:textId="77777777" w:rsidTr="00B91F72">
        <w:tc>
          <w:tcPr>
            <w:tcW w:w="599" w:type="dxa"/>
          </w:tcPr>
          <w:p w14:paraId="0D6F0799" w14:textId="77777777" w:rsidR="004C7B37" w:rsidRDefault="004C7B37" w:rsidP="00B91F72">
            <w:r>
              <w:t>4</w:t>
            </w:r>
          </w:p>
        </w:tc>
        <w:tc>
          <w:tcPr>
            <w:tcW w:w="1648" w:type="dxa"/>
          </w:tcPr>
          <w:p w14:paraId="7783272F" w14:textId="77777777" w:rsidR="004C7B37" w:rsidRDefault="004C7B37" w:rsidP="00B91F72">
            <w:r>
              <w:t>ngay_het_han</w:t>
            </w:r>
          </w:p>
        </w:tc>
        <w:tc>
          <w:tcPr>
            <w:tcW w:w="4852" w:type="dxa"/>
          </w:tcPr>
          <w:p w14:paraId="7D833586" w14:textId="77777777" w:rsidR="004C7B37" w:rsidRDefault="004C7B37" w:rsidP="00B91F72">
            <w:r>
              <w:t>Thông tin về ngày hết hạn của mã giảm giá</w:t>
            </w:r>
          </w:p>
        </w:tc>
        <w:tc>
          <w:tcPr>
            <w:tcW w:w="2251" w:type="dxa"/>
          </w:tcPr>
          <w:p w14:paraId="2DA954D6" w14:textId="77777777" w:rsidR="004C7B37" w:rsidRDefault="004C7B37" w:rsidP="00B91F72">
            <w:r>
              <w:t>Kiểu dữ liệu DATE</w:t>
            </w:r>
          </w:p>
        </w:tc>
      </w:tr>
    </w:tbl>
    <w:p w14:paraId="29F7EAB9" w14:textId="77777777" w:rsidR="004C7B37" w:rsidRPr="004C7B37" w:rsidRDefault="004C7B37" w:rsidP="004C7B37">
      <w:pPr>
        <w:pStyle w:val="Heading3"/>
        <w:numPr>
          <w:ilvl w:val="0"/>
          <w:numId w:val="0"/>
        </w:numPr>
        <w:rPr>
          <w:rFonts w:ascii="Times New Roman" w:hAnsi="Times New Roman"/>
          <w:i w:val="0"/>
          <w:sz w:val="24"/>
          <w:szCs w:val="24"/>
        </w:rPr>
      </w:pPr>
      <w:bookmarkStart w:id="68" w:name="_Toc193446815"/>
      <w:r w:rsidRPr="004C7B37">
        <w:rPr>
          <w:rFonts w:ascii="Times New Roman" w:hAnsi="Times New Roman"/>
          <w:i w:val="0"/>
          <w:sz w:val="24"/>
          <w:szCs w:val="24"/>
        </w:rPr>
        <w:t>7.Bảng Đánh Giá Sản Phẩm</w:t>
      </w:r>
      <w:bookmarkEnd w:id="68"/>
    </w:p>
    <w:tbl>
      <w:tblPr>
        <w:tblStyle w:val="TableGrid"/>
        <w:tblW w:w="0" w:type="auto"/>
        <w:tblLook w:val="04A0" w:firstRow="1" w:lastRow="0" w:firstColumn="1" w:lastColumn="0" w:noHBand="0" w:noVBand="1"/>
      </w:tblPr>
      <w:tblGrid>
        <w:gridCol w:w="670"/>
        <w:gridCol w:w="1858"/>
        <w:gridCol w:w="4638"/>
        <w:gridCol w:w="2184"/>
      </w:tblGrid>
      <w:tr w:rsidR="004C7B37" w14:paraId="5D8E422D" w14:textId="77777777" w:rsidTr="00B91F72">
        <w:tc>
          <w:tcPr>
            <w:tcW w:w="599" w:type="dxa"/>
          </w:tcPr>
          <w:p w14:paraId="26F48011" w14:textId="77777777" w:rsidR="004C7B37" w:rsidRPr="005A436F" w:rsidRDefault="004C7B37" w:rsidP="00B91F72">
            <w:pPr>
              <w:rPr>
                <w:b/>
                <w:bCs/>
              </w:rPr>
            </w:pPr>
            <w:r w:rsidRPr="005A436F">
              <w:rPr>
                <w:b/>
                <w:bCs/>
              </w:rPr>
              <w:t>STT</w:t>
            </w:r>
          </w:p>
        </w:tc>
        <w:tc>
          <w:tcPr>
            <w:tcW w:w="1859" w:type="dxa"/>
          </w:tcPr>
          <w:p w14:paraId="0CE1E33F" w14:textId="77777777" w:rsidR="004C7B37" w:rsidRPr="005A436F" w:rsidRDefault="004C7B37" w:rsidP="00B91F72">
            <w:pPr>
              <w:rPr>
                <w:b/>
                <w:bCs/>
              </w:rPr>
            </w:pPr>
            <w:r w:rsidRPr="005A436F">
              <w:rPr>
                <w:b/>
                <w:bCs/>
              </w:rPr>
              <w:t>FIeld</w:t>
            </w:r>
          </w:p>
        </w:tc>
        <w:tc>
          <w:tcPr>
            <w:tcW w:w="4696" w:type="dxa"/>
          </w:tcPr>
          <w:p w14:paraId="50D79DE9" w14:textId="77777777" w:rsidR="004C7B37" w:rsidRPr="005A436F" w:rsidRDefault="004C7B37" w:rsidP="00B91F72">
            <w:pPr>
              <w:rPr>
                <w:b/>
                <w:bCs/>
              </w:rPr>
            </w:pPr>
            <w:r w:rsidRPr="005A436F">
              <w:rPr>
                <w:b/>
                <w:bCs/>
              </w:rPr>
              <w:t xml:space="preserve">Chức Năng </w:t>
            </w:r>
          </w:p>
        </w:tc>
        <w:tc>
          <w:tcPr>
            <w:tcW w:w="2196" w:type="dxa"/>
          </w:tcPr>
          <w:p w14:paraId="7AD1CC0F" w14:textId="77777777" w:rsidR="004C7B37" w:rsidRPr="005A436F" w:rsidRDefault="004C7B37" w:rsidP="00B91F72">
            <w:pPr>
              <w:rPr>
                <w:b/>
                <w:bCs/>
              </w:rPr>
            </w:pPr>
            <w:r w:rsidRPr="005A436F">
              <w:rPr>
                <w:b/>
                <w:bCs/>
              </w:rPr>
              <w:t>Ràng Buộc</w:t>
            </w:r>
          </w:p>
        </w:tc>
      </w:tr>
      <w:tr w:rsidR="004C7B37" w14:paraId="16C76DCB" w14:textId="77777777" w:rsidTr="00B91F72">
        <w:tc>
          <w:tcPr>
            <w:tcW w:w="599" w:type="dxa"/>
          </w:tcPr>
          <w:p w14:paraId="358D9363" w14:textId="77777777" w:rsidR="004C7B37" w:rsidRDefault="004C7B37" w:rsidP="00B91F72">
            <w:r>
              <w:t>1</w:t>
            </w:r>
          </w:p>
        </w:tc>
        <w:tc>
          <w:tcPr>
            <w:tcW w:w="1859" w:type="dxa"/>
          </w:tcPr>
          <w:p w14:paraId="135C0B0B" w14:textId="77777777" w:rsidR="004C7B37" w:rsidRDefault="004C7B37" w:rsidP="00B91F72">
            <w:r>
              <w:t>ma_danh_gia</w:t>
            </w:r>
          </w:p>
        </w:tc>
        <w:tc>
          <w:tcPr>
            <w:tcW w:w="4696" w:type="dxa"/>
          </w:tcPr>
          <w:p w14:paraId="4D2062D0" w14:textId="77777777" w:rsidR="004C7B37" w:rsidRDefault="004C7B37" w:rsidP="00B91F72">
            <w:r>
              <w:t>Dùng để nhận diện 1 đánh giá cụ thể</w:t>
            </w:r>
          </w:p>
        </w:tc>
        <w:tc>
          <w:tcPr>
            <w:tcW w:w="2196" w:type="dxa"/>
          </w:tcPr>
          <w:p w14:paraId="6E7B99C8" w14:textId="77777777" w:rsidR="004C7B37" w:rsidRDefault="004C7B37" w:rsidP="00B91F72">
            <w:r>
              <w:t>Kiểu dữ liệu varchar(10), foregin key</w:t>
            </w:r>
          </w:p>
        </w:tc>
      </w:tr>
      <w:tr w:rsidR="004C7B37" w14:paraId="2005A8DF" w14:textId="77777777" w:rsidTr="00B91F72">
        <w:tc>
          <w:tcPr>
            <w:tcW w:w="599" w:type="dxa"/>
          </w:tcPr>
          <w:p w14:paraId="7BCBBA04" w14:textId="77777777" w:rsidR="004C7B37" w:rsidRDefault="004C7B37" w:rsidP="00B91F72">
            <w:r>
              <w:t>2</w:t>
            </w:r>
          </w:p>
        </w:tc>
        <w:tc>
          <w:tcPr>
            <w:tcW w:w="1859" w:type="dxa"/>
          </w:tcPr>
          <w:p w14:paraId="51AC3146" w14:textId="77777777" w:rsidR="004C7B37" w:rsidRDefault="004C7B37" w:rsidP="00B91F72">
            <w:r>
              <w:t>ma_nguoi_dung</w:t>
            </w:r>
          </w:p>
        </w:tc>
        <w:tc>
          <w:tcPr>
            <w:tcW w:w="4696" w:type="dxa"/>
          </w:tcPr>
          <w:p w14:paraId="55EB3427" w14:textId="77777777" w:rsidR="004C7B37" w:rsidRDefault="004C7B37" w:rsidP="00B91F72">
            <w:r>
              <w:t>Tham chiếu đến bảng người dùng, chỉ định người dùng nào thức hiện đánh giá đó</w:t>
            </w:r>
          </w:p>
        </w:tc>
        <w:tc>
          <w:tcPr>
            <w:tcW w:w="2196" w:type="dxa"/>
          </w:tcPr>
          <w:p w14:paraId="3B3CA152" w14:textId="77777777" w:rsidR="004C7B37" w:rsidRDefault="004C7B37" w:rsidP="00B91F72">
            <w:r>
              <w:t>Kiểu dữ liệu varchar(10), foregin key</w:t>
            </w:r>
          </w:p>
        </w:tc>
      </w:tr>
      <w:tr w:rsidR="004C7B37" w14:paraId="4EE6B13A" w14:textId="77777777" w:rsidTr="00B91F72">
        <w:tc>
          <w:tcPr>
            <w:tcW w:w="599" w:type="dxa"/>
          </w:tcPr>
          <w:p w14:paraId="142C43F0" w14:textId="77777777" w:rsidR="004C7B37" w:rsidRDefault="004C7B37" w:rsidP="00B91F72">
            <w:r>
              <w:t>3</w:t>
            </w:r>
          </w:p>
        </w:tc>
        <w:tc>
          <w:tcPr>
            <w:tcW w:w="1859" w:type="dxa"/>
          </w:tcPr>
          <w:p w14:paraId="01370843" w14:textId="77777777" w:rsidR="004C7B37" w:rsidRDefault="004C7B37" w:rsidP="00B91F72">
            <w:r>
              <w:t>ma_san_pham</w:t>
            </w:r>
          </w:p>
        </w:tc>
        <w:tc>
          <w:tcPr>
            <w:tcW w:w="4696" w:type="dxa"/>
          </w:tcPr>
          <w:p w14:paraId="37449D0D" w14:textId="77777777" w:rsidR="004C7B37" w:rsidRDefault="004C7B37" w:rsidP="00B91F72">
            <w:r>
              <w:t>Tham chiếu đến bảng sản phẩm, xác định sản phẩm cụ thể nào được đánh giá</w:t>
            </w:r>
          </w:p>
        </w:tc>
        <w:tc>
          <w:tcPr>
            <w:tcW w:w="2196" w:type="dxa"/>
          </w:tcPr>
          <w:p w14:paraId="5E49C3BA" w14:textId="77777777" w:rsidR="004C7B37" w:rsidRDefault="004C7B37" w:rsidP="00B91F72">
            <w:r>
              <w:t>Kiểu dữ liệu varchar(10), foregin key</w:t>
            </w:r>
          </w:p>
        </w:tc>
      </w:tr>
      <w:tr w:rsidR="004C7B37" w14:paraId="6DA69366" w14:textId="77777777" w:rsidTr="00B91F72">
        <w:tc>
          <w:tcPr>
            <w:tcW w:w="599" w:type="dxa"/>
          </w:tcPr>
          <w:p w14:paraId="0329E52D" w14:textId="77777777" w:rsidR="004C7B37" w:rsidRDefault="004C7B37" w:rsidP="00B91F72">
            <w:r>
              <w:t>4</w:t>
            </w:r>
          </w:p>
        </w:tc>
        <w:tc>
          <w:tcPr>
            <w:tcW w:w="1859" w:type="dxa"/>
          </w:tcPr>
          <w:p w14:paraId="7949A06C" w14:textId="77777777" w:rsidR="004C7B37" w:rsidRDefault="004C7B37" w:rsidP="00B91F72">
            <w:r>
              <w:t>so_sao</w:t>
            </w:r>
          </w:p>
        </w:tc>
        <w:tc>
          <w:tcPr>
            <w:tcW w:w="4696" w:type="dxa"/>
          </w:tcPr>
          <w:p w14:paraId="189C4E78" w14:textId="77777777" w:rsidR="004C7B37" w:rsidRDefault="004C7B37" w:rsidP="00B91F72">
            <w:r>
              <w:t>Lưu trữ số sao mà người dùng đã đánh giá</w:t>
            </w:r>
          </w:p>
        </w:tc>
        <w:tc>
          <w:tcPr>
            <w:tcW w:w="2196" w:type="dxa"/>
          </w:tcPr>
          <w:p w14:paraId="3F7B061E" w14:textId="77777777" w:rsidR="004C7B37" w:rsidRDefault="004C7B37" w:rsidP="00B91F72">
            <w:r>
              <w:t xml:space="preserve">Kiểu dữ liệu INT CHECK (so_sao BETWEEN 1 AND </w:t>
            </w:r>
            <w:r>
              <w:lastRenderedPageBreak/>
              <w:t>5)</w:t>
            </w:r>
          </w:p>
        </w:tc>
      </w:tr>
      <w:tr w:rsidR="004C7B37" w14:paraId="0BBDF95F" w14:textId="77777777" w:rsidTr="00B91F72">
        <w:tc>
          <w:tcPr>
            <w:tcW w:w="599" w:type="dxa"/>
          </w:tcPr>
          <w:p w14:paraId="2A719C7A" w14:textId="77777777" w:rsidR="004C7B37" w:rsidRDefault="004C7B37" w:rsidP="00B91F72">
            <w:r>
              <w:lastRenderedPageBreak/>
              <w:t>5</w:t>
            </w:r>
          </w:p>
        </w:tc>
        <w:tc>
          <w:tcPr>
            <w:tcW w:w="1859" w:type="dxa"/>
          </w:tcPr>
          <w:p w14:paraId="638CC7DD" w14:textId="77777777" w:rsidR="004C7B37" w:rsidRDefault="004C7B37" w:rsidP="00B91F72">
            <w:r>
              <w:t>binh_luan</w:t>
            </w:r>
          </w:p>
        </w:tc>
        <w:tc>
          <w:tcPr>
            <w:tcW w:w="4696" w:type="dxa"/>
          </w:tcPr>
          <w:p w14:paraId="2ADC576E" w14:textId="77777777" w:rsidR="004C7B37" w:rsidRDefault="004C7B37" w:rsidP="00B91F72">
            <w:r>
              <w:t>Lưu trữ nội dung bình luận của người dùng về sản phẩm</w:t>
            </w:r>
          </w:p>
        </w:tc>
        <w:tc>
          <w:tcPr>
            <w:tcW w:w="2196" w:type="dxa"/>
          </w:tcPr>
          <w:p w14:paraId="6212F13F" w14:textId="77777777" w:rsidR="004C7B37" w:rsidRDefault="004C7B37" w:rsidP="00B91F72">
            <w:r>
              <w:t>Kiểu dữ liệu TEXT</w:t>
            </w:r>
          </w:p>
        </w:tc>
      </w:tr>
      <w:tr w:rsidR="004C7B37" w14:paraId="7C509D30" w14:textId="77777777" w:rsidTr="00B91F72">
        <w:tc>
          <w:tcPr>
            <w:tcW w:w="599" w:type="dxa"/>
          </w:tcPr>
          <w:p w14:paraId="1214722E" w14:textId="77777777" w:rsidR="004C7B37" w:rsidRDefault="004C7B37" w:rsidP="00B91F72">
            <w:r>
              <w:t>6</w:t>
            </w:r>
          </w:p>
        </w:tc>
        <w:tc>
          <w:tcPr>
            <w:tcW w:w="1859" w:type="dxa"/>
          </w:tcPr>
          <w:p w14:paraId="356CF8D2" w14:textId="77777777" w:rsidR="004C7B37" w:rsidRDefault="004C7B37" w:rsidP="00B91F72">
            <w:r>
              <w:t>ngay_danh_gia</w:t>
            </w:r>
          </w:p>
        </w:tc>
        <w:tc>
          <w:tcPr>
            <w:tcW w:w="4696" w:type="dxa"/>
          </w:tcPr>
          <w:p w14:paraId="30926D47" w14:textId="77777777" w:rsidR="004C7B37" w:rsidRDefault="004C7B37" w:rsidP="00B91F72">
            <w:r>
              <w:t>Lưu trữ thời gian đánh giá đã được thực hiện</w:t>
            </w:r>
          </w:p>
        </w:tc>
        <w:tc>
          <w:tcPr>
            <w:tcW w:w="2196" w:type="dxa"/>
          </w:tcPr>
          <w:p w14:paraId="7C77003A" w14:textId="77777777" w:rsidR="004C7B37" w:rsidRDefault="004C7B37" w:rsidP="00B91F72">
            <w:r>
              <w:t>Kiểu dữ liệu DATE</w:t>
            </w:r>
          </w:p>
        </w:tc>
      </w:tr>
    </w:tbl>
    <w:p w14:paraId="33967015" w14:textId="77777777" w:rsidR="004C7B37" w:rsidRPr="004C7B37" w:rsidRDefault="004C7B37" w:rsidP="004C7B37">
      <w:pPr>
        <w:pStyle w:val="Heading3"/>
        <w:numPr>
          <w:ilvl w:val="0"/>
          <w:numId w:val="0"/>
        </w:numPr>
        <w:rPr>
          <w:rFonts w:ascii="Times New Roman" w:hAnsi="Times New Roman"/>
          <w:i w:val="0"/>
          <w:sz w:val="24"/>
          <w:szCs w:val="24"/>
        </w:rPr>
      </w:pPr>
      <w:bookmarkStart w:id="69" w:name="_Toc193446816"/>
      <w:r w:rsidRPr="004C7B37">
        <w:rPr>
          <w:rFonts w:ascii="Times New Roman" w:hAnsi="Times New Roman"/>
          <w:i w:val="0"/>
          <w:sz w:val="24"/>
          <w:szCs w:val="24"/>
        </w:rPr>
        <w:t>8.Bảng Chăm Sóc Khách Hàng</w:t>
      </w:r>
      <w:bookmarkEnd w:id="69"/>
    </w:p>
    <w:tbl>
      <w:tblPr>
        <w:tblStyle w:val="TableGrid"/>
        <w:tblW w:w="0" w:type="auto"/>
        <w:tblLook w:val="04A0" w:firstRow="1" w:lastRow="0" w:firstColumn="1" w:lastColumn="0" w:noHBand="0" w:noVBand="1"/>
      </w:tblPr>
      <w:tblGrid>
        <w:gridCol w:w="670"/>
        <w:gridCol w:w="1858"/>
        <w:gridCol w:w="4636"/>
        <w:gridCol w:w="2186"/>
      </w:tblGrid>
      <w:tr w:rsidR="004C7B37" w14:paraId="7B554DD0" w14:textId="77777777" w:rsidTr="00B91F72">
        <w:tc>
          <w:tcPr>
            <w:tcW w:w="599" w:type="dxa"/>
          </w:tcPr>
          <w:p w14:paraId="2D56B564" w14:textId="77777777" w:rsidR="004C7B37" w:rsidRPr="005A436F" w:rsidRDefault="004C7B37" w:rsidP="00B91F72">
            <w:pPr>
              <w:rPr>
                <w:b/>
                <w:bCs/>
              </w:rPr>
            </w:pPr>
            <w:r w:rsidRPr="005A436F">
              <w:rPr>
                <w:b/>
                <w:bCs/>
              </w:rPr>
              <w:t>STT</w:t>
            </w:r>
          </w:p>
        </w:tc>
        <w:tc>
          <w:tcPr>
            <w:tcW w:w="1859" w:type="dxa"/>
          </w:tcPr>
          <w:p w14:paraId="7279760C" w14:textId="77777777" w:rsidR="004C7B37" w:rsidRPr="005A436F" w:rsidRDefault="004C7B37" w:rsidP="00B91F72">
            <w:pPr>
              <w:rPr>
                <w:b/>
                <w:bCs/>
              </w:rPr>
            </w:pPr>
            <w:r w:rsidRPr="005A436F">
              <w:rPr>
                <w:b/>
                <w:bCs/>
              </w:rPr>
              <w:t>FIeld</w:t>
            </w:r>
          </w:p>
        </w:tc>
        <w:tc>
          <w:tcPr>
            <w:tcW w:w="4697" w:type="dxa"/>
          </w:tcPr>
          <w:p w14:paraId="38B29775" w14:textId="77777777" w:rsidR="004C7B37" w:rsidRPr="005A436F" w:rsidRDefault="004C7B37" w:rsidP="00B91F72">
            <w:pPr>
              <w:rPr>
                <w:b/>
                <w:bCs/>
              </w:rPr>
            </w:pPr>
            <w:r w:rsidRPr="005A436F">
              <w:rPr>
                <w:b/>
                <w:bCs/>
              </w:rPr>
              <w:t xml:space="preserve">Chức Năng </w:t>
            </w:r>
          </w:p>
        </w:tc>
        <w:tc>
          <w:tcPr>
            <w:tcW w:w="2195" w:type="dxa"/>
          </w:tcPr>
          <w:p w14:paraId="366928F7" w14:textId="77777777" w:rsidR="004C7B37" w:rsidRPr="005A436F" w:rsidRDefault="004C7B37" w:rsidP="00B91F72">
            <w:pPr>
              <w:rPr>
                <w:b/>
                <w:bCs/>
              </w:rPr>
            </w:pPr>
            <w:r w:rsidRPr="005A436F">
              <w:rPr>
                <w:b/>
                <w:bCs/>
              </w:rPr>
              <w:t>Ràng Buộc</w:t>
            </w:r>
          </w:p>
        </w:tc>
      </w:tr>
      <w:tr w:rsidR="004C7B37" w14:paraId="39E9AC1B" w14:textId="77777777" w:rsidTr="00B91F72">
        <w:tc>
          <w:tcPr>
            <w:tcW w:w="599" w:type="dxa"/>
          </w:tcPr>
          <w:p w14:paraId="12972CB6" w14:textId="77777777" w:rsidR="004C7B37" w:rsidRDefault="004C7B37" w:rsidP="00B91F72">
            <w:r>
              <w:t>1</w:t>
            </w:r>
          </w:p>
        </w:tc>
        <w:tc>
          <w:tcPr>
            <w:tcW w:w="1859" w:type="dxa"/>
          </w:tcPr>
          <w:p w14:paraId="4C9AF73E" w14:textId="77777777" w:rsidR="004C7B37" w:rsidRDefault="004C7B37" w:rsidP="00B91F72">
            <w:r>
              <w:t>ma_cham_soc</w:t>
            </w:r>
          </w:p>
        </w:tc>
        <w:tc>
          <w:tcPr>
            <w:tcW w:w="4697" w:type="dxa"/>
          </w:tcPr>
          <w:p w14:paraId="700BD70B" w14:textId="77777777" w:rsidR="004C7B37" w:rsidRDefault="004C7B37" w:rsidP="00B91F72">
            <w:r w:rsidRPr="0017374C">
              <w:t>Định danh duy nhất cho mỗi phản hồi</w:t>
            </w:r>
          </w:p>
        </w:tc>
        <w:tc>
          <w:tcPr>
            <w:tcW w:w="2195" w:type="dxa"/>
          </w:tcPr>
          <w:p w14:paraId="1145B2D1" w14:textId="77777777" w:rsidR="004C7B37" w:rsidRDefault="004C7B37" w:rsidP="00B91F72">
            <w:r>
              <w:t>kiểu VACHAR(10)</w:t>
            </w:r>
          </w:p>
        </w:tc>
      </w:tr>
      <w:tr w:rsidR="004C7B37" w14:paraId="04F17B7B" w14:textId="77777777" w:rsidTr="00B91F72">
        <w:tc>
          <w:tcPr>
            <w:tcW w:w="599" w:type="dxa"/>
          </w:tcPr>
          <w:p w14:paraId="547C59C7" w14:textId="77777777" w:rsidR="004C7B37" w:rsidRDefault="004C7B37" w:rsidP="00B91F72">
            <w:r>
              <w:t>2</w:t>
            </w:r>
          </w:p>
        </w:tc>
        <w:tc>
          <w:tcPr>
            <w:tcW w:w="1859" w:type="dxa"/>
          </w:tcPr>
          <w:p w14:paraId="418D1C8E" w14:textId="77777777" w:rsidR="004C7B37" w:rsidRDefault="004C7B37" w:rsidP="00B91F72">
            <w:r>
              <w:t>ma_nguoi_dung</w:t>
            </w:r>
          </w:p>
        </w:tc>
        <w:tc>
          <w:tcPr>
            <w:tcW w:w="4697" w:type="dxa"/>
          </w:tcPr>
          <w:p w14:paraId="5D8D57B0" w14:textId="77777777" w:rsidR="004C7B37" w:rsidRDefault="004C7B37" w:rsidP="00B91F72">
            <w:r w:rsidRPr="0017374C">
              <w:t>Liên kết phản hồi với khách hàng</w:t>
            </w:r>
          </w:p>
        </w:tc>
        <w:tc>
          <w:tcPr>
            <w:tcW w:w="2195" w:type="dxa"/>
          </w:tcPr>
          <w:p w14:paraId="1269EE8E" w14:textId="77777777" w:rsidR="004C7B37" w:rsidRDefault="004C7B37" w:rsidP="00B91F72">
            <w:r>
              <w:t>kiểu VACHAR(10)</w:t>
            </w:r>
          </w:p>
        </w:tc>
      </w:tr>
      <w:tr w:rsidR="004C7B37" w14:paraId="784FCBD0" w14:textId="77777777" w:rsidTr="00B91F72">
        <w:tc>
          <w:tcPr>
            <w:tcW w:w="599" w:type="dxa"/>
          </w:tcPr>
          <w:p w14:paraId="3F1AD282" w14:textId="77777777" w:rsidR="004C7B37" w:rsidRDefault="004C7B37" w:rsidP="00B91F72">
            <w:r>
              <w:t>3</w:t>
            </w:r>
          </w:p>
        </w:tc>
        <w:tc>
          <w:tcPr>
            <w:tcW w:w="1859" w:type="dxa"/>
          </w:tcPr>
          <w:p w14:paraId="030AA13E" w14:textId="77777777" w:rsidR="004C7B37" w:rsidRDefault="004C7B37" w:rsidP="00B91F72">
            <w:r>
              <w:t>noi_dung</w:t>
            </w:r>
          </w:p>
        </w:tc>
        <w:tc>
          <w:tcPr>
            <w:tcW w:w="4697" w:type="dxa"/>
          </w:tcPr>
          <w:p w14:paraId="49D87D19" w14:textId="77777777" w:rsidR="004C7B37" w:rsidRDefault="004C7B37" w:rsidP="00B91F72">
            <w:r w:rsidRPr="0017374C">
              <w:t>Nội dung phản hồi, đánh giá hoặc khiếu nại</w:t>
            </w:r>
          </w:p>
        </w:tc>
        <w:tc>
          <w:tcPr>
            <w:tcW w:w="2195" w:type="dxa"/>
          </w:tcPr>
          <w:p w14:paraId="1143FD0E" w14:textId="77777777" w:rsidR="004C7B37" w:rsidRDefault="004C7B37" w:rsidP="00B91F72">
            <w:r>
              <w:t>kiểu TEXT</w:t>
            </w:r>
          </w:p>
        </w:tc>
      </w:tr>
      <w:tr w:rsidR="004C7B37" w14:paraId="424CBABC" w14:textId="77777777" w:rsidTr="00B91F72">
        <w:tc>
          <w:tcPr>
            <w:tcW w:w="599" w:type="dxa"/>
          </w:tcPr>
          <w:p w14:paraId="284AE094" w14:textId="77777777" w:rsidR="004C7B37" w:rsidRDefault="004C7B37" w:rsidP="00B91F72">
            <w:r>
              <w:t>4</w:t>
            </w:r>
          </w:p>
        </w:tc>
        <w:tc>
          <w:tcPr>
            <w:tcW w:w="1859" w:type="dxa"/>
          </w:tcPr>
          <w:p w14:paraId="5B964489" w14:textId="77777777" w:rsidR="004C7B37" w:rsidRDefault="004C7B37" w:rsidP="00B91F72">
            <w:r>
              <w:t>trang_thai</w:t>
            </w:r>
          </w:p>
        </w:tc>
        <w:tc>
          <w:tcPr>
            <w:tcW w:w="4697" w:type="dxa"/>
          </w:tcPr>
          <w:p w14:paraId="2ED03382" w14:textId="77777777" w:rsidR="004C7B37" w:rsidRDefault="004C7B37" w:rsidP="00B91F72">
            <w:r w:rsidRPr="0017374C">
              <w:t>Trạng thái xử lý phản hồi</w:t>
            </w:r>
          </w:p>
        </w:tc>
        <w:tc>
          <w:tcPr>
            <w:tcW w:w="2195" w:type="dxa"/>
          </w:tcPr>
          <w:p w14:paraId="0454BFBF" w14:textId="77777777" w:rsidR="004C7B37" w:rsidRDefault="004C7B37" w:rsidP="00B91F72">
            <w:r>
              <w:t>kiểu ENUM(‘mo’, ‘dang_xu_ly’, ‘da_xu_ly’)</w:t>
            </w:r>
          </w:p>
        </w:tc>
      </w:tr>
      <w:tr w:rsidR="004C7B37" w14:paraId="2F1B9B86" w14:textId="77777777" w:rsidTr="00B91F72">
        <w:tc>
          <w:tcPr>
            <w:tcW w:w="599" w:type="dxa"/>
          </w:tcPr>
          <w:p w14:paraId="14A4888E" w14:textId="77777777" w:rsidR="004C7B37" w:rsidRDefault="004C7B37" w:rsidP="00B91F72">
            <w:r>
              <w:t>5</w:t>
            </w:r>
          </w:p>
        </w:tc>
        <w:tc>
          <w:tcPr>
            <w:tcW w:w="1859" w:type="dxa"/>
          </w:tcPr>
          <w:p w14:paraId="0717634A" w14:textId="77777777" w:rsidR="004C7B37" w:rsidRDefault="004C7B37" w:rsidP="00B91F72">
            <w:r>
              <w:t>ngay_tao</w:t>
            </w:r>
          </w:p>
        </w:tc>
        <w:tc>
          <w:tcPr>
            <w:tcW w:w="4697" w:type="dxa"/>
          </w:tcPr>
          <w:p w14:paraId="2748CE19" w14:textId="77777777" w:rsidR="004C7B37" w:rsidRDefault="004C7B37" w:rsidP="00B91F72">
            <w:r w:rsidRPr="0017374C">
              <w:t>Ngày tạo phản hồi</w:t>
            </w:r>
          </w:p>
        </w:tc>
        <w:tc>
          <w:tcPr>
            <w:tcW w:w="2195" w:type="dxa"/>
          </w:tcPr>
          <w:p w14:paraId="2F17621C" w14:textId="77777777" w:rsidR="004C7B37" w:rsidRDefault="004C7B37" w:rsidP="00B91F72">
            <w:r>
              <w:t>kiểu DATE</w:t>
            </w:r>
          </w:p>
        </w:tc>
      </w:tr>
    </w:tbl>
    <w:p w14:paraId="512A24DE" w14:textId="77777777" w:rsidR="004C7B37" w:rsidRDefault="004C7B37" w:rsidP="004C7B37"/>
    <w:p w14:paraId="58D53389" w14:textId="77777777" w:rsidR="004C7B37" w:rsidRDefault="004C7B37" w:rsidP="004C7B37"/>
    <w:p w14:paraId="0626F546" w14:textId="77777777" w:rsidR="004C7B37" w:rsidRDefault="004C7B37" w:rsidP="004C7B37"/>
    <w:p w14:paraId="1F9C447D" w14:textId="77777777" w:rsidR="004C7B37" w:rsidRDefault="004C7B37" w:rsidP="004C7B37"/>
    <w:p w14:paraId="48FC42E1" w14:textId="77777777" w:rsidR="004C7B37" w:rsidRDefault="004C7B37" w:rsidP="004C7B37"/>
    <w:p w14:paraId="304AE340" w14:textId="77777777" w:rsidR="004C7B37" w:rsidRPr="004C7B37" w:rsidRDefault="004C7B37" w:rsidP="004C7B37">
      <w:pPr>
        <w:pStyle w:val="ListParagraph"/>
        <w:rPr>
          <w:rFonts w:ascii="Times  New Roman" w:hAnsi="Times  New Roman"/>
          <w:sz w:val="26"/>
          <w:szCs w:val="26"/>
          <w:lang w:val="en-US"/>
        </w:rPr>
      </w:pPr>
    </w:p>
    <w:sectPr w:rsidR="004C7B37" w:rsidRPr="004C7B37" w:rsidSect="0098433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FEDD5" w14:textId="77777777" w:rsidR="0007407A" w:rsidRDefault="0007407A">
      <w:r>
        <w:separator/>
      </w:r>
    </w:p>
  </w:endnote>
  <w:endnote w:type="continuationSeparator" w:id="0">
    <w:p w14:paraId="7D415E8B" w14:textId="77777777" w:rsidR="0007407A" w:rsidRDefault="00074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539AE" w14:textId="72F65EED" w:rsidR="006B17B8" w:rsidRPr="00FB57FA" w:rsidRDefault="006B17B8" w:rsidP="006B17B8">
    <w:pPr>
      <w:pStyle w:val="Footer"/>
      <w:framePr w:wrap="around" w:vAnchor="text" w:hAnchor="margin" w:xAlign="right" w:y="1"/>
      <w:rPr>
        <w:rStyle w:val="PageNumber"/>
      </w:rPr>
    </w:pPr>
    <w:r>
      <w:rPr>
        <w:rStyle w:val="PageNumber"/>
        <w:i/>
        <w:sz w:val="20"/>
      </w:rPr>
      <w:t>Page</w:t>
    </w:r>
    <w:r w:rsidRPr="00FB57FA">
      <w:rPr>
        <w:rStyle w:val="PageNumber"/>
        <w:i/>
        <w:sz w:val="20"/>
      </w:rPr>
      <w:t xml:space="preserve"> </w:t>
    </w:r>
    <w:r w:rsidRPr="00FB57FA">
      <w:rPr>
        <w:rStyle w:val="PageNumber"/>
        <w:i/>
        <w:sz w:val="20"/>
      </w:rPr>
      <w:fldChar w:fldCharType="begin"/>
    </w:r>
    <w:r w:rsidRPr="00FB57FA">
      <w:rPr>
        <w:rStyle w:val="PageNumber"/>
        <w:i/>
        <w:sz w:val="20"/>
      </w:rPr>
      <w:instrText xml:space="preserve">PAGE  </w:instrText>
    </w:r>
    <w:r w:rsidRPr="00FB57FA">
      <w:rPr>
        <w:rStyle w:val="PageNumber"/>
        <w:i/>
        <w:sz w:val="20"/>
      </w:rPr>
      <w:fldChar w:fldCharType="separate"/>
    </w:r>
    <w:r w:rsidR="009D01A5">
      <w:rPr>
        <w:rStyle w:val="PageNumber"/>
        <w:i/>
        <w:noProof/>
        <w:sz w:val="20"/>
      </w:rPr>
      <w:t>3</w:t>
    </w:r>
    <w:r w:rsidRPr="00FB57FA">
      <w:rPr>
        <w:rStyle w:val="PageNumber"/>
        <w:i/>
        <w:sz w:val="20"/>
      </w:rPr>
      <w:fldChar w:fldCharType="end"/>
    </w:r>
  </w:p>
  <w:p w14:paraId="0CA39E14" w14:textId="16B61FBE" w:rsidR="00E95D0C" w:rsidRPr="006B17B8" w:rsidRDefault="00E95D0C" w:rsidP="006B17B8">
    <w:pPr>
      <w:pStyle w:val="Footer"/>
      <w:ind w:right="360"/>
      <w:rPr>
        <w:i/>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18E9E" w14:textId="77777777" w:rsidR="0007407A" w:rsidRDefault="0007407A">
      <w:r>
        <w:separator/>
      </w:r>
    </w:p>
  </w:footnote>
  <w:footnote w:type="continuationSeparator" w:id="0">
    <w:p w14:paraId="78CCDB23" w14:textId="77777777" w:rsidR="0007407A" w:rsidRDefault="000740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7CC4AC4"/>
    <w:multiLevelType w:val="hybridMultilevel"/>
    <w:tmpl w:val="6A70AFA8"/>
    <w:lvl w:ilvl="0" w:tplc="DE2CFF8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63BF4"/>
    <w:multiLevelType w:val="multilevel"/>
    <w:tmpl w:val="25EAEBC6"/>
    <w:lvl w:ilvl="0">
      <w:start w:val="5"/>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C74196"/>
    <w:multiLevelType w:val="hybridMultilevel"/>
    <w:tmpl w:val="B0149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7"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88F209D"/>
    <w:multiLevelType w:val="hybridMultilevel"/>
    <w:tmpl w:val="E98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EAD69B2"/>
    <w:multiLevelType w:val="singleLevel"/>
    <w:tmpl w:val="4D90F492"/>
    <w:lvl w:ilvl="0">
      <w:start w:val="1"/>
      <w:numFmt w:val="decimal"/>
      <w:lvlText w:val="%1."/>
      <w:legacy w:legacy="1" w:legacySpace="0" w:legacyIndent="360"/>
      <w:lvlJc w:val="left"/>
      <w:pPr>
        <w:ind w:left="1080" w:hanging="360"/>
      </w:pPr>
    </w:lvl>
  </w:abstractNum>
  <w:abstractNum w:abstractNumId="12"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76F69CC"/>
    <w:multiLevelType w:val="multilevel"/>
    <w:tmpl w:val="16FC13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AF3387"/>
    <w:multiLevelType w:val="hybridMultilevel"/>
    <w:tmpl w:val="649C1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6118C"/>
    <w:multiLevelType w:val="hybridMultilevel"/>
    <w:tmpl w:val="6FAA58FA"/>
    <w:lvl w:ilvl="0" w:tplc="869CA5CE">
      <w:start w:val="19"/>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CF690E"/>
    <w:multiLevelType w:val="hybridMultilevel"/>
    <w:tmpl w:val="94644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D7D13"/>
    <w:multiLevelType w:val="multilevel"/>
    <w:tmpl w:val="2F24D132"/>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4806A26"/>
    <w:multiLevelType w:val="hybridMultilevel"/>
    <w:tmpl w:val="EFF2C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8B12136"/>
    <w:multiLevelType w:val="hybridMultilevel"/>
    <w:tmpl w:val="549E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FB25EB8"/>
    <w:multiLevelType w:val="hybridMultilevel"/>
    <w:tmpl w:val="1D9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7"/>
  </w:num>
  <w:num w:numId="4">
    <w:abstractNumId w:val="26"/>
  </w:num>
  <w:num w:numId="5">
    <w:abstractNumId w:val="28"/>
  </w:num>
  <w:num w:numId="6">
    <w:abstractNumId w:val="15"/>
  </w:num>
  <w:num w:numId="7">
    <w:abstractNumId w:val="29"/>
  </w:num>
  <w:num w:numId="8">
    <w:abstractNumId w:val="35"/>
  </w:num>
  <w:num w:numId="9">
    <w:abstractNumId w:val="21"/>
  </w:num>
  <w:num w:numId="10">
    <w:abstractNumId w:val="12"/>
  </w:num>
  <w:num w:numId="11">
    <w:abstractNumId w:val="41"/>
  </w:num>
  <w:num w:numId="12">
    <w:abstractNumId w:val="37"/>
  </w:num>
  <w:num w:numId="13">
    <w:abstractNumId w:val="34"/>
  </w:num>
  <w:num w:numId="14">
    <w:abstractNumId w:val="5"/>
  </w:num>
  <w:num w:numId="15">
    <w:abstractNumId w:val="9"/>
  </w:num>
  <w:num w:numId="16">
    <w:abstractNumId w:val="33"/>
  </w:num>
  <w:num w:numId="17">
    <w:abstractNumId w:val="39"/>
  </w:num>
  <w:num w:numId="18">
    <w:abstractNumId w:val="20"/>
  </w:num>
  <w:num w:numId="19">
    <w:abstractNumId w:val="31"/>
  </w:num>
  <w:num w:numId="20">
    <w:abstractNumId w:val="38"/>
  </w:num>
  <w:num w:numId="21">
    <w:abstractNumId w:val="40"/>
  </w:num>
  <w:num w:numId="22">
    <w:abstractNumId w:val="13"/>
  </w:num>
  <w:num w:numId="23">
    <w:abstractNumId w:val="24"/>
  </w:num>
  <w:num w:numId="24">
    <w:abstractNumId w:val="10"/>
  </w:num>
  <w:num w:numId="25">
    <w:abstractNumId w:val="7"/>
  </w:num>
  <w:num w:numId="26">
    <w:abstractNumId w:val="23"/>
  </w:num>
  <w:num w:numId="27">
    <w:abstractNumId w:val="3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7"/>
  </w:num>
  <w:num w:numId="33">
    <w:abstractNumId w:val="11"/>
  </w:num>
  <w:num w:numId="34">
    <w:abstractNumId w:val="6"/>
  </w:num>
  <w:num w:numId="35">
    <w:abstractNumId w:val="2"/>
  </w:num>
  <w:num w:numId="36">
    <w:abstractNumId w:val="36"/>
  </w:num>
  <w:num w:numId="37">
    <w:abstractNumId w:val="18"/>
  </w:num>
  <w:num w:numId="38">
    <w:abstractNumId w:val="8"/>
  </w:num>
  <w:num w:numId="39">
    <w:abstractNumId w:val="3"/>
  </w:num>
  <w:num w:numId="40">
    <w:abstractNumId w:val="32"/>
  </w:num>
  <w:num w:numId="41">
    <w:abstractNumId w:val="25"/>
  </w:num>
  <w:num w:numId="42">
    <w:abstractNumId w:val="14"/>
  </w:num>
  <w:num w:numId="43">
    <w:abstractNumId w:val="19"/>
  </w:num>
  <w:num w:numId="44">
    <w:abstractNumId w:val="4"/>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E8"/>
    <w:rsid w:val="0001302A"/>
    <w:rsid w:val="00030868"/>
    <w:rsid w:val="00034A4A"/>
    <w:rsid w:val="000519D9"/>
    <w:rsid w:val="00055498"/>
    <w:rsid w:val="0007407A"/>
    <w:rsid w:val="0007475C"/>
    <w:rsid w:val="000922AE"/>
    <w:rsid w:val="00094FC3"/>
    <w:rsid w:val="000A49E3"/>
    <w:rsid w:val="000B338F"/>
    <w:rsid w:val="000C0CA8"/>
    <w:rsid w:val="00100FAF"/>
    <w:rsid w:val="0010266D"/>
    <w:rsid w:val="001237A3"/>
    <w:rsid w:val="00147A13"/>
    <w:rsid w:val="001826FB"/>
    <w:rsid w:val="001912E4"/>
    <w:rsid w:val="001D4A38"/>
    <w:rsid w:val="002108CD"/>
    <w:rsid w:val="00214B28"/>
    <w:rsid w:val="00221A67"/>
    <w:rsid w:val="002714A6"/>
    <w:rsid w:val="002868FE"/>
    <w:rsid w:val="002B32E7"/>
    <w:rsid w:val="002B446E"/>
    <w:rsid w:val="002E2D03"/>
    <w:rsid w:val="0031511D"/>
    <w:rsid w:val="00316FFF"/>
    <w:rsid w:val="00346C04"/>
    <w:rsid w:val="003548A8"/>
    <w:rsid w:val="003701D7"/>
    <w:rsid w:val="003747E6"/>
    <w:rsid w:val="003B2474"/>
    <w:rsid w:val="004176B5"/>
    <w:rsid w:val="00435847"/>
    <w:rsid w:val="00460C8D"/>
    <w:rsid w:val="004B7CC9"/>
    <w:rsid w:val="004C177C"/>
    <w:rsid w:val="004C7B37"/>
    <w:rsid w:val="004E320A"/>
    <w:rsid w:val="004E4257"/>
    <w:rsid w:val="00554F92"/>
    <w:rsid w:val="00567F04"/>
    <w:rsid w:val="005802A5"/>
    <w:rsid w:val="005D2F49"/>
    <w:rsid w:val="006257BE"/>
    <w:rsid w:val="00665605"/>
    <w:rsid w:val="006855DC"/>
    <w:rsid w:val="006A22C3"/>
    <w:rsid w:val="006B17B8"/>
    <w:rsid w:val="006D3F9A"/>
    <w:rsid w:val="006D765F"/>
    <w:rsid w:val="006E420F"/>
    <w:rsid w:val="006E56E2"/>
    <w:rsid w:val="00716757"/>
    <w:rsid w:val="007338F6"/>
    <w:rsid w:val="007A1DE8"/>
    <w:rsid w:val="007D0496"/>
    <w:rsid w:val="007D4531"/>
    <w:rsid w:val="007F21C9"/>
    <w:rsid w:val="008019F0"/>
    <w:rsid w:val="008020D8"/>
    <w:rsid w:val="008243D9"/>
    <w:rsid w:val="00847555"/>
    <w:rsid w:val="00850730"/>
    <w:rsid w:val="008C5ECC"/>
    <w:rsid w:val="008D10BD"/>
    <w:rsid w:val="008F2751"/>
    <w:rsid w:val="009006E2"/>
    <w:rsid w:val="009025CE"/>
    <w:rsid w:val="00915B97"/>
    <w:rsid w:val="00916EA3"/>
    <w:rsid w:val="00951FFD"/>
    <w:rsid w:val="00984338"/>
    <w:rsid w:val="009866DD"/>
    <w:rsid w:val="0099744F"/>
    <w:rsid w:val="009B2AFC"/>
    <w:rsid w:val="009C15BC"/>
    <w:rsid w:val="009D0150"/>
    <w:rsid w:val="009D01A5"/>
    <w:rsid w:val="009E4281"/>
    <w:rsid w:val="009F437A"/>
    <w:rsid w:val="00A16A7B"/>
    <w:rsid w:val="00A20CEC"/>
    <w:rsid w:val="00A544E7"/>
    <w:rsid w:val="00A62300"/>
    <w:rsid w:val="00A638EF"/>
    <w:rsid w:val="00A836E4"/>
    <w:rsid w:val="00A97B48"/>
    <w:rsid w:val="00AA7937"/>
    <w:rsid w:val="00B12EBF"/>
    <w:rsid w:val="00B14FE9"/>
    <w:rsid w:val="00B31B63"/>
    <w:rsid w:val="00B52B7F"/>
    <w:rsid w:val="00BB5444"/>
    <w:rsid w:val="00BF5874"/>
    <w:rsid w:val="00C2686D"/>
    <w:rsid w:val="00C506CA"/>
    <w:rsid w:val="00C74D6D"/>
    <w:rsid w:val="00CA52C8"/>
    <w:rsid w:val="00CA6F0F"/>
    <w:rsid w:val="00CD50F7"/>
    <w:rsid w:val="00CE6C64"/>
    <w:rsid w:val="00D234F3"/>
    <w:rsid w:val="00D270F0"/>
    <w:rsid w:val="00DA2A6D"/>
    <w:rsid w:val="00DA4BF3"/>
    <w:rsid w:val="00DE4280"/>
    <w:rsid w:val="00E22E01"/>
    <w:rsid w:val="00E34CE4"/>
    <w:rsid w:val="00E54A8A"/>
    <w:rsid w:val="00E77CEC"/>
    <w:rsid w:val="00E95D0C"/>
    <w:rsid w:val="00EA366B"/>
    <w:rsid w:val="00EB0F3C"/>
    <w:rsid w:val="00F040BB"/>
    <w:rsid w:val="00F17AE5"/>
    <w:rsid w:val="00F20761"/>
    <w:rsid w:val="00F76301"/>
    <w:rsid w:val="00F94339"/>
    <w:rsid w:val="00FA2327"/>
    <w:rsid w:val="00FB3FFD"/>
    <w:rsid w:val="00FB52EE"/>
    <w:rsid w:val="00FE0E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1009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5BC"/>
    <w:pPr>
      <w:widowControl w:val="0"/>
      <w:spacing w:line="240" w:lineRule="atLeast"/>
    </w:pPr>
    <w:rPr>
      <w:sz w:val="24"/>
      <w:lang w:val="vi-VN"/>
    </w:rPr>
  </w:style>
  <w:style w:type="paragraph" w:styleId="Heading1">
    <w:name w:val="heading 1"/>
    <w:basedOn w:val="Normal"/>
    <w:next w:val="Normal"/>
    <w:link w:val="Heading1Char"/>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uiPriority w:val="39"/>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0FAF"/>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100FAF"/>
    <w:rPr>
      <w:rFonts w:ascii="Lucida Grande" w:hAnsi="Lucida Grande"/>
      <w:sz w:val="18"/>
      <w:szCs w:val="18"/>
      <w:lang w:val="vi-VN"/>
    </w:rPr>
  </w:style>
  <w:style w:type="character" w:customStyle="1" w:styleId="FooterChar">
    <w:name w:val="Footer Char"/>
    <w:basedOn w:val="DefaultParagraphFont"/>
    <w:link w:val="Footer"/>
    <w:uiPriority w:val="99"/>
    <w:rsid w:val="006B17B8"/>
    <w:rPr>
      <w:sz w:val="24"/>
      <w:lang w:val="vi-VN"/>
    </w:rPr>
  </w:style>
  <w:style w:type="character" w:customStyle="1" w:styleId="TitleChar">
    <w:name w:val="Title Char"/>
    <w:basedOn w:val="DefaultParagraphFont"/>
    <w:link w:val="Title"/>
    <w:rsid w:val="002714A6"/>
    <w:rPr>
      <w:rFonts w:ascii="Arial" w:hAnsi="Arial"/>
      <w:b/>
      <w:sz w:val="36"/>
      <w:lang w:val="vi-VN"/>
    </w:rPr>
  </w:style>
  <w:style w:type="character" w:styleId="Hyperlink">
    <w:name w:val="Hyperlink"/>
    <w:uiPriority w:val="99"/>
    <w:rsid w:val="002714A6"/>
    <w:rPr>
      <w:color w:val="0000FF"/>
      <w:u w:val="single"/>
    </w:rPr>
  </w:style>
  <w:style w:type="paragraph" w:styleId="ListParagraph">
    <w:name w:val="List Paragraph"/>
    <w:basedOn w:val="Normal"/>
    <w:uiPriority w:val="34"/>
    <w:qFormat/>
    <w:rsid w:val="00B31B63"/>
    <w:pPr>
      <w:ind w:left="720"/>
      <w:contextualSpacing/>
    </w:pPr>
  </w:style>
  <w:style w:type="paragraph" w:styleId="TOCHeading">
    <w:name w:val="TOC Heading"/>
    <w:basedOn w:val="Heading1"/>
    <w:next w:val="Normal"/>
    <w:uiPriority w:val="39"/>
    <w:unhideWhenUsed/>
    <w:qFormat/>
    <w:rsid w:val="002868FE"/>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table" w:customStyle="1" w:styleId="TableGrid1">
    <w:name w:val="Table Grid1"/>
    <w:basedOn w:val="TableNormal"/>
    <w:next w:val="TableGrid"/>
    <w:uiPriority w:val="39"/>
    <w:rsid w:val="00567F04"/>
    <w:rPr>
      <w:rFonts w:eastAsiaTheme="minorHAnsi" w:cstheme="minorBidi"/>
      <w:sz w:val="26"/>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2686D"/>
    <w:rPr>
      <w:b/>
      <w:bCs/>
    </w:rPr>
  </w:style>
  <w:style w:type="character" w:styleId="Emphasis">
    <w:name w:val="Emphasis"/>
    <w:basedOn w:val="DefaultParagraphFont"/>
    <w:qFormat/>
    <w:rsid w:val="00F20761"/>
    <w:rPr>
      <w:i/>
      <w:iCs/>
    </w:rPr>
  </w:style>
  <w:style w:type="character" w:customStyle="1" w:styleId="Heading2Char">
    <w:name w:val="Heading 2 Char"/>
    <w:basedOn w:val="DefaultParagraphFont"/>
    <w:link w:val="Heading2"/>
    <w:rsid w:val="00A62300"/>
    <w:rPr>
      <w:rFonts w:ascii="Arial" w:hAnsi="Arial"/>
      <w:b/>
      <w:lang w:val="vi-VN"/>
    </w:rPr>
  </w:style>
  <w:style w:type="character" w:customStyle="1" w:styleId="Heading3Char">
    <w:name w:val="Heading 3 Char"/>
    <w:basedOn w:val="DefaultParagraphFont"/>
    <w:link w:val="Heading3"/>
    <w:rsid w:val="00A62300"/>
    <w:rPr>
      <w:rFonts w:ascii="Arial" w:hAnsi="Arial"/>
      <w:i/>
      <w:lang w:val="vi-VN"/>
    </w:rPr>
  </w:style>
  <w:style w:type="character" w:customStyle="1" w:styleId="Heading1Char">
    <w:name w:val="Heading 1 Char"/>
    <w:basedOn w:val="DefaultParagraphFont"/>
    <w:link w:val="Heading1"/>
    <w:rsid w:val="000A49E3"/>
    <w:rPr>
      <w:rFonts w:ascii="Arial" w:hAnsi="Arial"/>
      <w:b/>
      <w:sz w:val="24"/>
      <w:lang w:val="vi-VN"/>
    </w:rPr>
  </w:style>
  <w:style w:type="paragraph" w:styleId="NormalWeb">
    <w:name w:val="Normal (Web)"/>
    <w:basedOn w:val="Normal"/>
    <w:uiPriority w:val="99"/>
    <w:semiHidden/>
    <w:unhideWhenUsed/>
    <w:rsid w:val="004C7B37"/>
    <w:pPr>
      <w:widowControl/>
      <w:spacing w:before="100" w:beforeAutospacing="1" w:after="100" w:afterAutospacing="1" w:line="240" w:lineRule="auto"/>
    </w:pPr>
    <w:rPr>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4866">
      <w:bodyDiv w:val="1"/>
      <w:marLeft w:val="0"/>
      <w:marRight w:val="0"/>
      <w:marTop w:val="0"/>
      <w:marBottom w:val="0"/>
      <w:divBdr>
        <w:top w:val="none" w:sz="0" w:space="0" w:color="auto"/>
        <w:left w:val="none" w:sz="0" w:space="0" w:color="auto"/>
        <w:bottom w:val="none" w:sz="0" w:space="0" w:color="auto"/>
        <w:right w:val="none" w:sz="0" w:space="0" w:color="auto"/>
      </w:divBdr>
    </w:div>
    <w:div w:id="96096609">
      <w:bodyDiv w:val="1"/>
      <w:marLeft w:val="0"/>
      <w:marRight w:val="0"/>
      <w:marTop w:val="0"/>
      <w:marBottom w:val="0"/>
      <w:divBdr>
        <w:top w:val="none" w:sz="0" w:space="0" w:color="auto"/>
        <w:left w:val="none" w:sz="0" w:space="0" w:color="auto"/>
        <w:bottom w:val="none" w:sz="0" w:space="0" w:color="auto"/>
        <w:right w:val="none" w:sz="0" w:space="0" w:color="auto"/>
      </w:divBdr>
    </w:div>
    <w:div w:id="179139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4C377-05EA-4089-AECD-7DEB72ED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Template>
  <TotalTime>140</TotalTime>
  <Pages>35</Pages>
  <Words>4769</Words>
  <Characters>27188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31894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keywords/>
  <cp:lastModifiedBy>B201B</cp:lastModifiedBy>
  <cp:revision>5</cp:revision>
  <cp:lastPrinted>2000-10-31T04:37:00Z</cp:lastPrinted>
  <dcterms:created xsi:type="dcterms:W3CDTF">2025-03-07T16:29:00Z</dcterms:created>
  <dcterms:modified xsi:type="dcterms:W3CDTF">2025-03-21T03:52:00Z</dcterms:modified>
</cp:coreProperties>
</file>